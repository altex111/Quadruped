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242467C" w:rsidR="004851C7" w:rsidRDefault="00AC1A78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135F87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2D5725A1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54EAF54" w14:textId="161D4F54" w:rsidR="00135F87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4419126" w:history="1">
        <w:r w:rsidR="00135F87" w:rsidRPr="00467CBD">
          <w:rPr>
            <w:rStyle w:val="Hiperhivatkozs"/>
            <w:noProof/>
          </w:rPr>
          <w:t>Összefoglaló</w:t>
        </w:r>
        <w:r w:rsidR="00135F87">
          <w:rPr>
            <w:noProof/>
            <w:webHidden/>
          </w:rPr>
          <w:tab/>
        </w:r>
        <w:r w:rsidR="00135F87">
          <w:rPr>
            <w:noProof/>
            <w:webHidden/>
          </w:rPr>
          <w:fldChar w:fldCharType="begin"/>
        </w:r>
        <w:r w:rsidR="00135F87">
          <w:rPr>
            <w:noProof/>
            <w:webHidden/>
          </w:rPr>
          <w:instrText xml:space="preserve"> PAGEREF _Toc104419126 \h </w:instrText>
        </w:r>
        <w:r w:rsidR="00135F87">
          <w:rPr>
            <w:noProof/>
            <w:webHidden/>
          </w:rPr>
        </w:r>
        <w:r w:rsidR="00135F87">
          <w:rPr>
            <w:noProof/>
            <w:webHidden/>
          </w:rPr>
          <w:fldChar w:fldCharType="separate"/>
        </w:r>
        <w:r w:rsidR="00135F87">
          <w:rPr>
            <w:noProof/>
            <w:webHidden/>
          </w:rPr>
          <w:t>6</w:t>
        </w:r>
        <w:r w:rsidR="00135F87">
          <w:rPr>
            <w:noProof/>
            <w:webHidden/>
          </w:rPr>
          <w:fldChar w:fldCharType="end"/>
        </w:r>
      </w:hyperlink>
    </w:p>
    <w:p w14:paraId="76A915DC" w14:textId="5FB4AF2F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27" w:history="1">
        <w:r w:rsidRPr="00467CB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B88BC9" w14:textId="2CC102BB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28" w:history="1">
        <w:r w:rsidRPr="00467CBD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D78964" w14:textId="3B535EB4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29" w:history="1">
        <w:r w:rsidRPr="00467CBD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BEA654" w14:textId="788E99CC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0" w:history="1">
        <w:r w:rsidRPr="00467CBD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FFDF05" w14:textId="0148C555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1" w:history="1">
        <w:r w:rsidRPr="00467CBD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1BC259" w14:textId="7EAACE33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32" w:history="1">
        <w:r w:rsidRPr="00467CBD">
          <w:rPr>
            <w:rStyle w:val="Hiperhivatkozs"/>
            <w:noProof/>
          </w:rPr>
          <w:t>2 Mechanikai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FB89CE" w14:textId="3EE58967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3" w:history="1">
        <w:r w:rsidRPr="00467CBD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E26387" w14:textId="5C6C7060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4" w:history="1">
        <w:r w:rsidRPr="00467CBD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10F4A8" w14:textId="571CDD15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5" w:history="1">
        <w:r w:rsidRPr="00467CBD">
          <w:rPr>
            <w:rStyle w:val="Hiperhivatkozs"/>
            <w:noProof/>
          </w:rPr>
          <w:t>2.2.1 Csavarok, betétek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8696DD" w14:textId="61DAF1C4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6" w:history="1">
        <w:r w:rsidRPr="00467CBD">
          <w:rPr>
            <w:rStyle w:val="Hiperhivatkozs"/>
            <w:noProof/>
          </w:rPr>
          <w:t>2.2.2 Alkatrész újra 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568136" w14:textId="391574C8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37" w:history="1">
        <w:r w:rsidRPr="00467CBD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A7E829" w14:textId="1D6B22C6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8" w:history="1">
        <w:r w:rsidRPr="00467CBD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8223F7" w14:textId="7C8DE253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39" w:history="1">
        <w:r w:rsidRPr="00467CBD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AAA7FB" w14:textId="41F67083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0" w:history="1">
        <w:r w:rsidRPr="00467CBD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FAF55D" w14:textId="7CA9A448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1" w:history="1">
        <w:r w:rsidRPr="00467CBD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A3DEED" w14:textId="7BDFE635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2" w:history="1">
        <w:r w:rsidRPr="00467CBD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AC2AE6" w14:textId="241335D5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3" w:history="1">
        <w:r w:rsidRPr="00467CBD">
          <w:rPr>
            <w:rStyle w:val="Hiperhivatkozs"/>
            <w:noProof/>
          </w:rPr>
          <w:t>3.2 Maximális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F69CB0" w14:textId="718F124F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4" w:history="1">
        <w:r w:rsidRPr="00467CBD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E5CB54" w14:textId="3BB8722D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5" w:history="1">
        <w:r w:rsidRPr="00467CBD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B6229D" w14:textId="2EA2D617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6" w:history="1">
        <w:r w:rsidRPr="00467CBD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5ADDB8" w14:textId="11180395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7" w:history="1">
        <w:r w:rsidRPr="00467CBD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F898EA" w14:textId="76A7537B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8" w:history="1">
        <w:r w:rsidRPr="00467CBD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0EFDE8" w14:textId="75DB0872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49" w:history="1">
        <w:r w:rsidRPr="00467CBD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2F9043" w14:textId="2E918764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0" w:history="1">
        <w:r w:rsidRPr="00467CBD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BE3229" w14:textId="5C5FE178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51" w:history="1">
        <w:r w:rsidRPr="00467CBD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96FDE1" w14:textId="51C3716F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2" w:history="1">
        <w:r w:rsidRPr="00467CBD">
          <w:rPr>
            <w:rStyle w:val="Hiperhivatkozs"/>
            <w:noProof/>
          </w:rPr>
          <w:t>4.1 Szimulátor működése új paraméterekkel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964FF1" w14:textId="122628C1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3" w:history="1">
        <w:r w:rsidRPr="00467CBD">
          <w:rPr>
            <w:rStyle w:val="Hiperhivatkozs"/>
            <w:noProof/>
          </w:rPr>
          <w:t>4.1.1 Modell betöltése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85BB06" w14:textId="2DDD8E1A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4" w:history="1">
        <w:r w:rsidRPr="00467CBD">
          <w:rPr>
            <w:rStyle w:val="Hiperhivatkozs"/>
            <w:noProof/>
          </w:rPr>
          <w:t>4.1.2 Modell paramétereinek kerekítési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464B34B" w14:textId="4A3973BD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5" w:history="1">
        <w:r w:rsidRPr="00467CBD">
          <w:rPr>
            <w:rStyle w:val="Hiperhivatkozs"/>
            <w:noProof/>
          </w:rPr>
          <w:t>4.2 Járási algoritmus tervezése szimulátorban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3EFD1E" w14:textId="3A7AFB6B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56" w:history="1">
        <w:r w:rsidRPr="00467CBD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813C91" w14:textId="01E5ED19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7" w:history="1">
        <w:r w:rsidRPr="00467CBD">
          <w:rPr>
            <w:rStyle w:val="Hiperhivatkozs"/>
            <w:noProof/>
          </w:rPr>
          <w:t>5.1 Robot kalibrálása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FD6A41" w14:textId="515F6B1D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8" w:history="1">
        <w:r w:rsidRPr="00467CBD">
          <w:rPr>
            <w:rStyle w:val="Hiperhivatkozs"/>
            <w:noProof/>
          </w:rPr>
          <w:t>5.1.1 Ofszet szögek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E228D1" w14:textId="70355FDF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59" w:history="1">
        <w:r w:rsidRPr="00467CBD">
          <w:rPr>
            <w:rStyle w:val="Hiperhivatkozs"/>
            <w:noProof/>
          </w:rPr>
          <w:t>5.1.2 Motorok mozgási iránya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448E4D" w14:textId="7291301C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0" w:history="1">
        <w:r w:rsidRPr="00467CBD">
          <w:rPr>
            <w:rStyle w:val="Hiperhivatkozs"/>
            <w:noProof/>
          </w:rPr>
          <w:t>5.1.3 Szervok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13F88A" w14:textId="2BF9D123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1" w:history="1">
        <w:r w:rsidRPr="00467CBD">
          <w:rPr>
            <w:rStyle w:val="Hiperhivatkozs"/>
            <w:noProof/>
          </w:rPr>
          <w:t>5.2 Algoritmus átültetése a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32946F" w14:textId="748D4E23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62" w:history="1">
        <w:r w:rsidRPr="00467CBD">
          <w:rPr>
            <w:rStyle w:val="Hiperhivatkozs"/>
            <w:noProof/>
          </w:rPr>
          <w:t>6 ROS interfész firmware 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75390D" w14:textId="01F50912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3" w:history="1">
        <w:r w:rsidRPr="00467CBD">
          <w:rPr>
            <w:rStyle w:val="Hiperhivatkozs"/>
            <w:noProof/>
          </w:rPr>
          <w:t>6.1 ROS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1A4936" w14:textId="3219CFC6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4" w:history="1">
        <w:r w:rsidRPr="00467CBD">
          <w:rPr>
            <w:rStyle w:val="Hiperhivatkozs"/>
            <w:noProof/>
          </w:rPr>
          <w:t>6.1.1 Sebesség-szögsebesség alapú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77A43C" w14:textId="21EA9779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5" w:history="1">
        <w:r w:rsidRPr="00467CBD">
          <w:rPr>
            <w:rStyle w:val="Hiperhivatkozs"/>
            <w:noProof/>
          </w:rPr>
          <w:t>6.1.2 Pozíció-orientáció alapú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E4894F" w14:textId="63EA2037" w:rsidR="00135F87" w:rsidRDefault="00135F87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6" w:history="1">
        <w:r w:rsidRPr="00467CBD">
          <w:rPr>
            <w:rStyle w:val="Hiperhivatkozs"/>
            <w:noProof/>
          </w:rPr>
          <w:t>6.1.3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6746ABF" w14:textId="59E3FD88" w:rsidR="00135F87" w:rsidRDefault="00135F87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19167" w:history="1">
        <w:r w:rsidRPr="00467CBD">
          <w:rPr>
            <w:rStyle w:val="Hiperhivatkozs"/>
            <w:noProof/>
          </w:rPr>
          <w:t>6.2 interfész implementálása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B30136D" w14:textId="6834BE7E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68" w:history="1">
        <w:r w:rsidRPr="00467CBD">
          <w:rPr>
            <w:rStyle w:val="Hiperhivatkozs"/>
            <w:noProof/>
          </w:rPr>
          <w:t>7 ROS alapú vezérlés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6627F9" w14:textId="0E6DA00E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69" w:history="1">
        <w:r w:rsidRPr="00467CBD">
          <w:rPr>
            <w:rStyle w:val="Hiperhivatkozs"/>
            <w:noProof/>
          </w:rPr>
          <w:t>8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183A1A" w14:textId="6D60CF00" w:rsidR="00135F87" w:rsidRDefault="00135F87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19170" w:history="1">
        <w:r w:rsidRPr="00467CBD">
          <w:rPr>
            <w:rStyle w:val="Hiperhivatkozs"/>
            <w:noProof/>
          </w:rPr>
          <w:t>9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_Toc104419170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5012F29" w14:textId="3C79A53A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4419126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4419127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4419128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elő-re, hátra, oldalra, fel- és lelépkedni.</w:t>
      </w:r>
    </w:p>
    <w:p w14:paraId="0DA4A238" w14:textId="42A78FEF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35F87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tekintettem egy olyan új járási algoritmus elkészítését, mely megvalósítja a fent említett mozgási sémát, miközben a robot orientációjának változtatásáért is felel. S végül, de nem utolsó sorban az új mechanikával rendelkező robot visszaintegrálása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 w:rsidR="00135F87"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bookmarkStart w:id="14" w:name="_Toc104419129"/>
      <w:r>
        <w:t>Pókszerű járó robot</w:t>
      </w:r>
      <w:bookmarkEnd w:id="12"/>
      <w:bookmarkEnd w:id="13"/>
      <w:bookmarkEnd w:id="14"/>
    </w:p>
    <w:p w14:paraId="5168A1FB" w14:textId="392937B4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 w:rsidR="00135F87"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6"/>
      <w:commentRangeStart w:id="17"/>
      <w:commentRangeStart w:id="18"/>
      <w:r>
        <w:t>olyan elrendezésben, mint a pókok, rákok, vagy a hangyák lábai</w:t>
      </w:r>
      <w:commentRangeEnd w:id="16"/>
      <w:r>
        <w:rPr>
          <w:rStyle w:val="Jegyzethivatkozs"/>
        </w:rPr>
        <w:commentReference w:id="16"/>
      </w:r>
      <w:commentRangeEnd w:id="17"/>
      <w:r w:rsidR="00527863">
        <w:rPr>
          <w:rStyle w:val="Jegyzethivatkozs"/>
        </w:rPr>
        <w:commentReference w:id="17"/>
      </w:r>
      <w:commentRangeEnd w:id="18"/>
      <w:r w:rsidR="00527863">
        <w:rPr>
          <w:rStyle w:val="Jegyzethivatkozs"/>
        </w:rPr>
        <w:commentReference w:id="18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103978407"/>
    <w:p w14:paraId="2E8A18E2" w14:textId="0F7B6C0C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9"/>
      <w:r w:rsidR="00651157">
        <w:t>: Babits Mátyás által készített pókszerű robot.</w:t>
      </w:r>
    </w:p>
    <w:p w14:paraId="18C9AAB9" w14:textId="1D0B4AB1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 w:rsidR="00135F87"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információkat.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</w:t>
      </w:r>
      <w:proofErr w:type="gramStart"/>
      <w:r>
        <w:t>RVIZ</w:t>
      </w:r>
      <w:proofErr w:type="gramEnd"/>
      <w:r>
        <w:t xml:space="preserve">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1746EFF2" w:rsidR="006B5FB9" w:rsidRPr="00E6174E" w:rsidRDefault="000C1BA6" w:rsidP="00F80D78">
      <w:pPr>
        <w:pStyle w:val="Kpalrs"/>
      </w:pPr>
      <w:fldSimple w:instr=" SEQ ábra \* ARABIC ">
        <w:r w:rsidR="00135F87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0" w:name="_Toc104419130"/>
      <w:r>
        <w:t>Új mechanikai modell</w:t>
      </w:r>
      <w:bookmarkEnd w:id="20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10BF5D37" w:rsidR="00D10435" w:rsidRDefault="00D10435" w:rsidP="00D10435">
      <w:r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 w:rsidR="00135F87">
        <w:rPr>
          <w:noProof/>
        </w:rPr>
        <w:t>3</w:t>
      </w:r>
      <w:r w:rsidR="00135F87">
        <w:t>. ábra</w:t>
      </w:r>
      <w:r>
        <w:fldChar w:fldCharType="end"/>
      </w:r>
      <w:r>
        <w:t xml:space="preserve"> mutat be. Ezen kívül </w:t>
      </w:r>
      <w:r>
        <w:lastRenderedPageBreak/>
        <w:t xml:space="preserve">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" w:name="_Ref103555643"/>
    <w:p w14:paraId="6790B851" w14:textId="30D3AAEE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3</w:t>
      </w:r>
      <w:r>
        <w:fldChar w:fldCharType="end"/>
      </w:r>
      <w:r>
        <w:t>. ábra</w:t>
      </w:r>
      <w:bookmarkEnd w:id="21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135F87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2" w:name="_Toc104419131"/>
      <w:r>
        <w:t>Célkitűzések</w:t>
      </w:r>
      <w:bookmarkEnd w:id="22"/>
    </w:p>
    <w:p w14:paraId="40667267" w14:textId="1BF7F834" w:rsidR="003831A9" w:rsidRDefault="003831A9" w:rsidP="003831A9"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összefoglaltam - újra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>
        <w:t>újraintegrálható</w:t>
      </w:r>
      <w:proofErr w:type="spellEnd"/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t xml:space="preserve">A fentebb megfogalmazott céljaim eléréséhez először tesztelnem kell a robot tervének szerkezeti paramétereit és összeszerelhetőségét. Be kell kalibrálnom a robot </w:t>
      </w:r>
      <w:r>
        <w:lastRenderedPageBreak/>
        <w:t xml:space="preserve">motorjain lévő szervokarokat, hogy azok megfelelő tartományban mozogjanak. Az általam tervezett járási algoritmus működését meg kell vizsgálnom.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23"/>
      <w:r>
        <w:t>Ábra</w:t>
      </w:r>
      <w:commentRangeEnd w:id="23"/>
      <w:r>
        <w:rPr>
          <w:rStyle w:val="Jegyzethivatkozs"/>
        </w:rPr>
        <w:commentReference w:id="23"/>
      </w:r>
    </w:p>
    <w:p w14:paraId="1DA25433" w14:textId="67852560" w:rsidR="000F6905" w:rsidRDefault="003B3BBC" w:rsidP="000F6905">
      <w:pPr>
        <w:pStyle w:val="Cmsor1"/>
      </w:pPr>
      <w:bookmarkStart w:id="24" w:name="_Toc104419132"/>
      <w:r>
        <w:lastRenderedPageBreak/>
        <w:t>Mechanikai</w:t>
      </w:r>
      <w:r w:rsidR="007375F0">
        <w:t xml:space="preserve"> megvalósítás</w:t>
      </w:r>
      <w:bookmarkEnd w:id="24"/>
    </w:p>
    <w:p w14:paraId="0FC2E645" w14:textId="0FD5FA1D" w:rsidR="00B3587D" w:rsidRPr="000C08AA" w:rsidRDefault="00B3587D" w:rsidP="00B3587D">
      <w:bookmarkStart w:id="25" w:name="_Ref103164378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 w:rsidR="00135F87"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bookmarkStart w:id="26" w:name="_Ref104319938"/>
      <w:bookmarkStart w:id="27" w:name="_Toc104419133"/>
      <w:r>
        <w:t>Mechanikai paraméterek</w:t>
      </w:r>
      <w:bookmarkEnd w:id="25"/>
      <w:bookmarkEnd w:id="26"/>
      <w:bookmarkEnd w:id="27"/>
    </w:p>
    <w:p w14:paraId="0EFEDA73" w14:textId="4582D520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35F87"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BBE62F1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35F87">
        <w:rPr>
          <w:noProof/>
        </w:rPr>
        <w:t>1</w:t>
      </w:r>
      <w:r w:rsidR="00135F87"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 w:rsidR="00135F87"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 w:rsidR="00135F87">
        <w:t>(</w:t>
      </w:r>
      <w:r w:rsidR="00135F87">
        <w:rPr>
          <w:noProof/>
        </w:rPr>
        <w:t>2</w:t>
      </w:r>
      <w:r w:rsidR="00135F87">
        <w:t>.</w:t>
      </w:r>
      <w:r w:rsidR="00135F87">
        <w:rPr>
          <w:noProof/>
        </w:rPr>
        <w:t>1</w:t>
      </w:r>
      <w:r w:rsidR="00135F87"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lastRenderedPageBreak/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8" w:name="_Ref103723704"/>
    <w:p w14:paraId="7F05C142" w14:textId="4836862C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135F87">
        <w:rPr>
          <w:noProof/>
        </w:rPr>
        <w:t>1</w:t>
      </w:r>
      <w:r>
        <w:fldChar w:fldCharType="end"/>
      </w:r>
      <w:r>
        <w:t>. táblázat</w:t>
      </w:r>
      <w:bookmarkEnd w:id="28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AC1A78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4883CA1A" w:rsidR="007B633D" w:rsidRDefault="00AE175C" w:rsidP="00487E25">
      <w:pPr>
        <w:pStyle w:val="Kpalrs"/>
        <w:jc w:val="right"/>
      </w:pPr>
      <w:bookmarkStart w:id="29" w:name="_Ref103976251"/>
      <w:r>
        <w:t>(</w:t>
      </w:r>
      <w:fldSimple w:instr=" STYLEREF 1 \s ">
        <w:r w:rsidR="00135F87">
          <w:rPr>
            <w:noProof/>
          </w:rPr>
          <w:t>2</w:t>
        </w:r>
      </w:fldSimple>
      <w:r w:rsidR="007B633D">
        <w:t>.</w:t>
      </w:r>
      <w:fldSimple w:instr=" SEQ ) \* ARABIC \s 1 ">
        <w:r w:rsidR="00135F87">
          <w:rPr>
            <w:noProof/>
          </w:rPr>
          <w:t>1</w:t>
        </w:r>
      </w:fldSimple>
      <w:r w:rsidR="007B633D">
        <w:t>)</w:t>
      </w:r>
      <w:bookmarkEnd w:id="29"/>
    </w:p>
    <w:p w14:paraId="3C605C6A" w14:textId="757BF45A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35F87">
        <w:rPr>
          <w:noProof/>
        </w:rPr>
        <w:t>1</w:t>
      </w:r>
      <w:r w:rsidR="00135F87"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 w:rsidR="00135F87">
            <w:rPr>
              <w:noProof/>
            </w:rPr>
            <w:t>[5]</w:t>
          </w:r>
          <w:r>
            <w:fldChar w:fldCharType="end"/>
          </w:r>
        </w:sdtContent>
      </w:sdt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 w:rsidR="00135F87">
        <w:rPr>
          <w:noProof/>
        </w:rPr>
        <w:t>4</w:t>
      </w:r>
      <w:r w:rsidR="00135F87"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 w:rsidR="00135F87">
        <w:rPr>
          <w:noProof/>
        </w:rPr>
        <w:t>5</w:t>
      </w:r>
      <w:r w:rsidR="00135F87"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30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17"/>
    <w:p w14:paraId="6FEA0FFF" w14:textId="64499990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4</w:t>
      </w:r>
      <w:r>
        <w:fldChar w:fldCharType="end"/>
      </w:r>
      <w:r>
        <w:t>. ábra</w:t>
      </w:r>
      <w:bookmarkEnd w:id="31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103973225"/>
    <w:p w14:paraId="08CA835B" w14:textId="19D80DCE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5</w:t>
      </w:r>
      <w:r>
        <w:fldChar w:fldCharType="end"/>
      </w:r>
      <w:r>
        <w:t>. ábra</w:t>
      </w:r>
      <w:bookmarkEnd w:id="32"/>
      <w:r>
        <w:t>: A robot lábának paraméterei felülnézetből.</w:t>
      </w:r>
      <w:commentRangeEnd w:id="30"/>
      <w:r>
        <w:rPr>
          <w:rStyle w:val="Jegyzethivatkozs"/>
          <w:b w:val="0"/>
          <w:bCs w:val="0"/>
        </w:rPr>
        <w:commentReference w:id="30"/>
      </w:r>
    </w:p>
    <w:p w14:paraId="6CBA0EF6" w14:textId="4CE82619" w:rsidR="0051187E" w:rsidRPr="0051187E" w:rsidRDefault="00657C40" w:rsidP="00310B90">
      <w:pPr>
        <w:pStyle w:val="Cmsor2"/>
      </w:pPr>
      <w:bookmarkStart w:id="33" w:name="_Ref103720046"/>
      <w:bookmarkStart w:id="34" w:name="_Toc104419134"/>
      <w:r>
        <w:t>Nyomtatás</w:t>
      </w:r>
      <w:bookmarkEnd w:id="33"/>
      <w:bookmarkEnd w:id="34"/>
    </w:p>
    <w:p w14:paraId="2A69D63D" w14:textId="1199C2E8" w:rsidR="00E57202" w:rsidRDefault="00E57202" w:rsidP="00E57202">
      <w:bookmarkStart w:id="35" w:name="_Ref103973726"/>
      <w:bookmarkStart w:id="36" w:name="_Ref103973735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bookmarkStart w:id="37" w:name="_Toc104419135"/>
      <w:r>
        <w:t>Csavarok</w:t>
      </w:r>
      <w:r w:rsidR="00E93191">
        <w:t>, betétek</w:t>
      </w:r>
      <w:r>
        <w:t xml:space="preserve"> tesztelése</w:t>
      </w:r>
      <w:bookmarkEnd w:id="35"/>
      <w:bookmarkEnd w:id="36"/>
      <w:bookmarkEnd w:id="37"/>
    </w:p>
    <w:p w14:paraId="10AD29A8" w14:textId="6FC15F4D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 w:rsidR="00135F87">
        <w:rPr>
          <w:noProof/>
        </w:rPr>
        <w:t>6</w:t>
      </w:r>
      <w:r w:rsidR="00135F87"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74387"/>
    <w:p w14:paraId="4222E30E" w14:textId="14A5DC9A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8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135F87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6193"/>
    <w:p w14:paraId="1A14864B" w14:textId="5E762CEE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9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0C6EEC60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 w:rsidR="00135F87">
        <w:rPr>
          <w:noProof/>
        </w:rPr>
        <w:t>8</w:t>
      </w:r>
      <w:r w:rsidR="00135F87"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 w:rsidR="00135F87">
        <w:rPr>
          <w:noProof/>
        </w:rPr>
        <w:t>9</w:t>
      </w:r>
      <w:r w:rsidR="00135F87"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 w:rsidR="00135F87">
        <w:rPr>
          <w:noProof/>
        </w:rPr>
        <w:t>7</w:t>
      </w:r>
      <w:r w:rsidR="00135F87"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8934"/>
    <w:p w14:paraId="3C352009" w14:textId="69F0FF9C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8</w:t>
      </w:r>
      <w:r>
        <w:fldChar w:fldCharType="end"/>
      </w:r>
      <w:r>
        <w:t>. ábra</w:t>
      </w:r>
      <w:bookmarkEnd w:id="40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135F87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989529"/>
    <w:p w14:paraId="0DB03EF7" w14:textId="00267902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135F87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2" w:name="_Ref103990309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bookmarkStart w:id="43" w:name="_Toc104419136"/>
      <w:r>
        <w:t xml:space="preserve">Alkatrész </w:t>
      </w:r>
      <w:r w:rsidR="00AD75D7">
        <w:t>újra tervezés</w:t>
      </w:r>
      <w:bookmarkEnd w:id="42"/>
      <w:bookmarkEnd w:id="43"/>
    </w:p>
    <w:p w14:paraId="32F6E739" w14:textId="453E5DD3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 w:rsidR="00135F87">
        <w:rPr>
          <w:noProof/>
        </w:rPr>
        <w:t>10</w:t>
      </w:r>
      <w:r w:rsidR="00135F87"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03802165"/>
    <w:p w14:paraId="1085BAD1" w14:textId="59EF48DA" w:rsid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10</w:t>
      </w:r>
      <w:r>
        <w:fldChar w:fldCharType="end"/>
      </w:r>
      <w:r>
        <w:t>. ábra</w:t>
      </w:r>
      <w:bookmarkEnd w:id="44"/>
      <w:r>
        <w:t>: A könnyebb összeszerelhetőség kedvéért bevágás a robot csuklóin.</w:t>
      </w:r>
    </w:p>
    <w:p w14:paraId="78803935" w14:textId="77777777" w:rsidR="00135F87" w:rsidRDefault="00135F87" w:rsidP="00135F87">
      <w:pPr>
        <w:pStyle w:val="Cmsor2"/>
      </w:pPr>
      <w:r>
        <w:lastRenderedPageBreak/>
        <w:t>A fizikai robot megvalósításának értékelése</w:t>
      </w:r>
    </w:p>
    <w:p w14:paraId="4BCAB859" w14:textId="4B59BF99" w:rsidR="00135F87" w:rsidRPr="00135F87" w:rsidRDefault="00135F87" w:rsidP="002B5B06">
      <w:r>
        <w:t xml:space="preserve">A robot összeszerelése kifejezetten problémamentes volt. Az előzetes tesztelések meghozták eredményüket, minden alkatrész pontosan összeillett egymással, együtt egy erős vázat alkotva. A csuklókban minimális </w:t>
      </w:r>
      <w:commentRangeStart w:id="45"/>
      <w:r>
        <w:t>mozgás</w:t>
      </w:r>
      <w:commentRangeEnd w:id="45"/>
      <w:r>
        <w:rPr>
          <w:rStyle w:val="Jegyzethivatkozs"/>
        </w:rPr>
        <w:commentReference w:id="45"/>
      </w:r>
      <w:r>
        <w:t xml:space="preserve"> lépett fel, melyeken talán már csak a csapágy használata segítene.</w:t>
      </w:r>
    </w:p>
    <w:p w14:paraId="1D4AE035" w14:textId="6B7D0DB9" w:rsidR="004E1053" w:rsidRDefault="00484E45" w:rsidP="004E1053">
      <w:pPr>
        <w:pStyle w:val="Cmsor1"/>
      </w:pPr>
      <w:bookmarkStart w:id="46" w:name="_Ref104031120"/>
      <w:bookmarkStart w:id="47" w:name="_Ref104146033"/>
      <w:bookmarkStart w:id="48" w:name="_Ref104396578"/>
      <w:bookmarkStart w:id="49" w:name="_Ref104396586"/>
      <w:bookmarkStart w:id="50" w:name="_Toc104419137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6"/>
      <w:bookmarkEnd w:id="47"/>
      <w:bookmarkEnd w:id="48"/>
      <w:bookmarkEnd w:id="49"/>
      <w:bookmarkEnd w:id="50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51"/>
      <w:r w:rsidR="005777C9">
        <w:t>ROS</w:t>
      </w:r>
      <w:commentRangeEnd w:id="51"/>
      <w:r w:rsidR="0050564C">
        <w:rPr>
          <w:rStyle w:val="Jegyzethivatkozs"/>
        </w:rPr>
        <w:commentReference w:id="51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52"/>
      <w:r w:rsidR="008D2E24" w:rsidRPr="008D2E24">
        <w:rPr>
          <w:color w:val="FF0000"/>
        </w:rPr>
        <w:t>XY</w:t>
      </w:r>
      <w:r w:rsidR="008D2E24">
        <w:t xml:space="preserve"> </w:t>
      </w:r>
      <w:commentRangeEnd w:id="52"/>
      <w:r w:rsidR="0050564C">
        <w:rPr>
          <w:rStyle w:val="Jegyzethivatkozs"/>
        </w:rPr>
        <w:commentReference w:id="52"/>
      </w:r>
      <w:r w:rsidR="008D2E24">
        <w:t>pontban térek ki részletesebben</w:t>
      </w:r>
      <w:r w:rsidR="00E16169">
        <w:t xml:space="preserve">. </w:t>
      </w:r>
      <w:commentRangeStart w:id="53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53"/>
      <w:r w:rsidR="00096618">
        <w:rPr>
          <w:rStyle w:val="Jegyzethivatkozs"/>
        </w:rPr>
        <w:commentReference w:id="53"/>
      </w:r>
      <w:commentRangeStart w:id="54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</w:t>
      </w:r>
      <w:r w:rsidR="00C83822">
        <w:lastRenderedPageBreak/>
        <w:t xml:space="preserve">elfordulandó 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4"/>
      <w:r w:rsidR="008A51E5">
        <w:rPr>
          <w:rStyle w:val="Jegyzethivatkozs"/>
        </w:rPr>
        <w:commentReference w:id="54"/>
      </w:r>
    </w:p>
    <w:p w14:paraId="2633E6EA" w14:textId="1AB21A60" w:rsidR="00FF6EDF" w:rsidRDefault="00FF6EDF" w:rsidP="00FF6EDF">
      <w:pPr>
        <w:pStyle w:val="Cmsor2"/>
      </w:pPr>
      <w:bookmarkStart w:id="55" w:name="_Toc104419138"/>
      <w:r>
        <w:t xml:space="preserve">Láb elérési </w:t>
      </w:r>
      <w:r w:rsidR="0083743D">
        <w:t>tartománya</w:t>
      </w:r>
      <w:bookmarkEnd w:id="55"/>
    </w:p>
    <w:p w14:paraId="7E407173" w14:textId="6807E12E" w:rsidR="00DB1924" w:rsidRDefault="008F0BD3" w:rsidP="00DB1924">
      <w:commentRangeStart w:id="56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135F87">
        <w:t>3.1.1</w:t>
      </w:r>
      <w:r w:rsidR="00DB1924">
        <w:fldChar w:fldCharType="end"/>
      </w:r>
      <w:commentRangeStart w:id="57"/>
      <w:r w:rsidR="00D84C7E">
        <w:t xml:space="preserve"> </w:t>
      </w:r>
      <w:commentRangeEnd w:id="57"/>
      <w:r w:rsidR="00D84C7E">
        <w:rPr>
          <w:rStyle w:val="Jegyzethivatkozs"/>
        </w:rPr>
        <w:commentReference w:id="57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135F87">
        <w:t>3.1.4</w:t>
      </w:r>
      <w:r w:rsidR="00DB1924">
        <w:fldChar w:fldCharType="end"/>
      </w:r>
      <w:r w:rsidR="00CA2287">
        <w:t xml:space="preserve"> fejezetben térek ki bővebben.</w:t>
      </w:r>
      <w:commentRangeEnd w:id="56"/>
      <w:r w:rsidR="004941C3">
        <w:rPr>
          <w:rStyle w:val="Jegyzethivatkozs"/>
        </w:rPr>
        <w:commentReference w:id="56"/>
      </w:r>
    </w:p>
    <w:p w14:paraId="31C6AC86" w14:textId="1F9FBE4D" w:rsidR="00AA344F" w:rsidRDefault="00AA344F" w:rsidP="00AA344F">
      <w:pPr>
        <w:pStyle w:val="Cmsor3"/>
      </w:pPr>
      <w:bookmarkStart w:id="58" w:name="_Az_elérési_tartomány"/>
      <w:bookmarkStart w:id="59" w:name="_Ref103162995"/>
      <w:bookmarkStart w:id="60" w:name="_Ref103164328"/>
      <w:bookmarkStart w:id="61" w:name="_Toc104419139"/>
      <w:bookmarkEnd w:id="58"/>
      <w:r>
        <w:t>Az elérési tartomány</w:t>
      </w:r>
      <w:bookmarkEnd w:id="59"/>
      <w:bookmarkEnd w:id="60"/>
      <w:bookmarkEnd w:id="61"/>
    </w:p>
    <w:p w14:paraId="516A90E2" w14:textId="1C16E829" w:rsidR="00817AD6" w:rsidRPr="00252E1C" w:rsidRDefault="004941C3" w:rsidP="004941C3"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62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62"/>
      <w:r w:rsidR="00252E1C">
        <w:rPr>
          <w:rStyle w:val="Jegyzethivatkozs"/>
        </w:rPr>
        <w:commentReference w:id="62"/>
      </w:r>
    </w:p>
    <w:p w14:paraId="4E545F79" w14:textId="3F0AD3AB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135F87">
        <w:t>0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3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3"/>
      <w:r w:rsidR="00B610BB">
        <w:rPr>
          <w:rStyle w:val="Jegyzethivatkozs"/>
        </w:rPr>
        <w:commentReference w:id="63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4" w:name="_Toc104419140"/>
      <w:r>
        <w:t>Láb pályája</w:t>
      </w:r>
      <w:bookmarkEnd w:id="64"/>
    </w:p>
    <w:p w14:paraId="153D00E3" w14:textId="4FEEA23F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135F87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135F87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5" w:name="_Ref103208144"/>
      <w:bookmarkStart w:id="66" w:name="_Toc104419141"/>
      <w:r>
        <w:t>Elérési tartomány középpontja</w:t>
      </w:r>
      <w:bookmarkEnd w:id="65"/>
      <w:bookmarkEnd w:id="66"/>
    </w:p>
    <w:p w14:paraId="0DFD14D5" w14:textId="12652084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135F87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7"/>
      <w:r>
        <w:rPr>
          <w:color w:val="FF0000"/>
        </w:rPr>
        <w:t>képletet beszúrni erről</w:t>
      </w:r>
      <w:commentRangeEnd w:id="67"/>
      <w:r w:rsidR="00D01138">
        <w:rPr>
          <w:rStyle w:val="Jegyzethivatkozs"/>
        </w:rPr>
        <w:commentReference w:id="67"/>
      </w:r>
    </w:p>
    <w:p w14:paraId="02BE47DD" w14:textId="7B33A54B" w:rsidR="00D15A1F" w:rsidRPr="00D15A1F" w:rsidRDefault="00DB1924" w:rsidP="00125D5D">
      <w:commentRangeStart w:id="68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8"/>
      <w:r w:rsidR="00D01138">
        <w:rPr>
          <w:rStyle w:val="Jegyzethivatkozs"/>
        </w:rPr>
        <w:commentReference w:id="68"/>
      </w:r>
    </w:p>
    <w:p w14:paraId="3C46988D" w14:textId="58D7AC7F" w:rsidR="00AA344F" w:rsidRDefault="00AA344F" w:rsidP="00AA344F">
      <w:pPr>
        <w:pStyle w:val="Cmsor3"/>
      </w:pPr>
      <w:bookmarkStart w:id="69" w:name="_Ref103164340"/>
      <w:bookmarkStart w:id="70" w:name="_Toc104419142"/>
      <w:commentRangeStart w:id="71"/>
      <w:r>
        <w:lastRenderedPageBreak/>
        <w:t>Az elérési tartomány továbbfejlesztése</w:t>
      </w:r>
      <w:bookmarkEnd w:id="69"/>
      <w:commentRangeEnd w:id="71"/>
      <w:r w:rsidR="00125D5D">
        <w:rPr>
          <w:rStyle w:val="Jegyzethivatkozs"/>
          <w:rFonts w:cs="Times New Roman"/>
          <w:b w:val="0"/>
          <w:bCs w:val="0"/>
        </w:rPr>
        <w:commentReference w:id="71"/>
      </w:r>
      <w:bookmarkEnd w:id="70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72" w:name="_Ref103208882"/>
      <w:bookmarkStart w:id="73" w:name="_Ref103257635"/>
      <w:bookmarkStart w:id="74" w:name="_Ref103453417"/>
      <w:bookmarkStart w:id="75" w:name="_Toc104419143"/>
      <w:r>
        <w:t>Maximális</w:t>
      </w:r>
      <w:r w:rsidR="0036329D">
        <w:t xml:space="preserve"> lépéstávolság</w:t>
      </w:r>
      <w:bookmarkEnd w:id="72"/>
      <w:bookmarkEnd w:id="73"/>
      <w:bookmarkEnd w:id="74"/>
      <w:bookmarkEnd w:id="75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6" w:name="_Ref103210450"/>
      <w:bookmarkStart w:id="77" w:name="_Toc104419144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6"/>
      <w:bookmarkEnd w:id="77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</w:t>
      </w:r>
      <w:r w:rsidR="00AD2F82">
        <w:lastRenderedPageBreak/>
        <w:t>tartoznak.</w:t>
      </w:r>
      <w:r w:rsidR="00E50EC1">
        <w:t xml:space="preserve"> A 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8" w:name="_Toc104419145"/>
      <w:commentRangeStart w:id="79"/>
      <w:r>
        <w:t>Lépéstávolság</w:t>
      </w:r>
      <w:commentRangeEnd w:id="79"/>
      <w:r w:rsidR="00405EF6">
        <w:rPr>
          <w:rStyle w:val="Jegyzethivatkozs"/>
          <w:rFonts w:cs="Times New Roman"/>
          <w:b w:val="0"/>
          <w:bCs w:val="0"/>
        </w:rPr>
        <w:commentReference w:id="79"/>
      </w:r>
      <w:bookmarkEnd w:id="78"/>
    </w:p>
    <w:p w14:paraId="70C57532" w14:textId="44F53CD2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135F87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80"/>
      <w:r w:rsidR="001377FA">
        <w:t>két pont</w:t>
      </w:r>
      <w:commentRangeEnd w:id="80"/>
      <w:r w:rsidR="001377FA">
        <w:rPr>
          <w:rStyle w:val="Jegyzethivatkozs"/>
        </w:rPr>
        <w:commentReference w:id="80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81" w:name="_Toc104419146"/>
      <w:r>
        <w:t>Lépéstávolság kiszámolása a teljes távolság függvényében</w:t>
      </w:r>
      <w:bookmarkEnd w:id="81"/>
    </w:p>
    <w:p w14:paraId="0A7DEF19" w14:textId="01ABC6A2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135F87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4FFB6CD4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135F87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 xml:space="preserve">a maximális lépéstávolságot használta az algoritmus, ezért a kapott eredmény a lépésszám minimumát képezi. A robot csak egész számú lépést tud </w:t>
      </w:r>
      <w:r w:rsidR="000B2781">
        <w:lastRenderedPageBreak/>
        <w:t xml:space="preserve">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82" w:name="_Toc104419147"/>
      <w:r>
        <w:t>Lépéssorrend kiválasztása mozgásirány függvényében</w:t>
      </w:r>
      <w:bookmarkEnd w:id="82"/>
    </w:p>
    <w:p w14:paraId="16CB3089" w14:textId="2BEC9A9B" w:rsidR="004D5A3D" w:rsidRPr="004D5A3D" w:rsidRDefault="004D5A3D" w:rsidP="004D5A3D">
      <w:pPr>
        <w:pStyle w:val="Cmsor3"/>
      </w:pPr>
      <w:bookmarkStart w:id="83" w:name="_Toc104419148"/>
      <w:r>
        <w:t>Kritikus szög</w:t>
      </w:r>
      <w:bookmarkEnd w:id="83"/>
    </w:p>
    <w:p w14:paraId="313B731E" w14:textId="6DB3C60D" w:rsidR="00AE4DAD" w:rsidRPr="00AE4DAD" w:rsidRDefault="00E6174E" w:rsidP="00D84C7E">
      <w:pPr>
        <w:pStyle w:val="Cmsor2"/>
      </w:pPr>
      <w:bookmarkStart w:id="84" w:name="_Toc104419149"/>
      <w:r>
        <w:t>Láb új pozíciójának kiválasztása</w:t>
      </w:r>
      <w:bookmarkEnd w:id="84"/>
    </w:p>
    <w:p w14:paraId="7888046C" w14:textId="3310D274" w:rsidR="00E775B1" w:rsidRDefault="004F03AA" w:rsidP="00E775B1">
      <w:r>
        <w:t>írni a végrehajtó részről is</w:t>
      </w:r>
      <w:r w:rsidR="00A800BF">
        <w:t xml:space="preserve">, arról </w:t>
      </w:r>
      <w:proofErr w:type="gramStart"/>
      <w:r w:rsidR="00A800BF">
        <w:t>is</w:t>
      </w:r>
      <w:proofErr w:type="gramEnd"/>
      <w:r w:rsidR="00A800BF">
        <w:t xml:space="preserve"> hogy nem akarom átírni</w:t>
      </w:r>
      <w:r>
        <w:t xml:space="preserve">, 6 </w:t>
      </w:r>
      <w:proofErr w:type="spellStart"/>
      <w:r>
        <w:t>osból</w:t>
      </w:r>
      <w:proofErr w:type="spellEnd"/>
      <w:r>
        <w:t xml:space="preserve"> </w:t>
      </w:r>
      <w:proofErr w:type="spellStart"/>
      <w:r>
        <w:t>reflektáni</w:t>
      </w:r>
      <w:proofErr w:type="spellEnd"/>
      <w:r>
        <w:t xml:space="preserve"> rá</w:t>
      </w:r>
    </w:p>
    <w:p w14:paraId="4C5FEF47" w14:textId="0A007CD9" w:rsidR="00144EBD" w:rsidRDefault="00144EBD" w:rsidP="00144EBD">
      <w:pPr>
        <w:pStyle w:val="Cmsor2"/>
      </w:pPr>
      <w:bookmarkStart w:id="85" w:name="_Toc104419150"/>
      <w:r>
        <w:t>A mozgási algoritmus hibái</w:t>
      </w:r>
      <w:bookmarkEnd w:id="85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6" w:name="_Ref103721153"/>
      <w:bookmarkStart w:id="87" w:name="_Toc104419151"/>
      <w:r>
        <w:lastRenderedPageBreak/>
        <w:t>Szimuláció</w:t>
      </w:r>
      <w:bookmarkEnd w:id="86"/>
      <w:bookmarkEnd w:id="87"/>
    </w:p>
    <w:p w14:paraId="4406100D" w14:textId="30BBDC58" w:rsidR="009D2EBB" w:rsidRPr="00114F59" w:rsidRDefault="009D2EBB" w:rsidP="009D2EBB">
      <w:r>
        <w:t xml:space="preserve">Mielőtt a járási algoritmust ténylegesen implementáltam volna a </w:t>
      </w:r>
      <w:proofErr w:type="spellStart"/>
      <w:r>
        <w:t>firmware</w:t>
      </w:r>
      <w:proofErr w:type="spellEnd"/>
      <w:r>
        <w:t xml:space="preserve">-be, melyet a </w:t>
      </w:r>
      <w:r>
        <w:fldChar w:fldCharType="begin"/>
      </w:r>
      <w:r>
        <w:instrText xml:space="preserve"> REF _Ref104146033 \r \h </w:instrText>
      </w:r>
      <w:r>
        <w:fldChar w:fldCharType="separate"/>
      </w:r>
      <w:r w:rsidR="00135F87">
        <w:t>3</w:t>
      </w:r>
      <w:r>
        <w:fldChar w:fldCharType="end"/>
      </w:r>
      <w:r>
        <w:t xml:space="preserve">. fejezetben bemutattam, le kellett tesztelnem annak működését. Erre legalkalmasabb egy szimuláció használata, melyben előre elkészíthettem a mozgástervezést anélkül, hogy a megjelenő hibák tönkretették volna a robotot. Szerencsémre Babits Mátyás is gondolt erre munkája során, így elkészített egy szimulátort kifejeztetetten ezen robot mozgás algoritmusának megtervezéséhez. </w:t>
      </w:r>
      <w:sdt>
        <w:sdtPr>
          <w:id w:val="-1166021257"/>
          <w:citation/>
        </w:sdtPr>
        <w:sdtContent>
          <w:r>
            <w:fldChar w:fldCharType="begin"/>
          </w:r>
          <w:r>
            <w:instrText xml:space="preserve"> CITATION Bab181 \l 1038 </w:instrText>
          </w:r>
          <w:r>
            <w:fldChar w:fldCharType="separate"/>
          </w:r>
          <w:r w:rsidR="00135F87">
            <w:rPr>
              <w:noProof/>
            </w:rPr>
            <w:t>[7]</w:t>
          </w:r>
          <w:r>
            <w:fldChar w:fldCharType="end"/>
          </w:r>
        </w:sdtContent>
      </w:sdt>
      <w:r>
        <w:t xml:space="preserve"> Annak ellenére, hogy a szimuláció kifejezetten ehhez a robothoz készült, nehéz volt számomra lecserélni a régi mechanikai modellt az általam tervezettre, valamint az inverz geometriai modell új roboton való alkalmazása során is kihívásokba ütköztem. Ezen nehézségeket részletesebben a </w:t>
      </w:r>
      <w:r>
        <w:fldChar w:fldCharType="begin"/>
      </w:r>
      <w:r>
        <w:instrText xml:space="preserve"> REF _Ref103721234 \r \h </w:instrText>
      </w:r>
      <w:r>
        <w:fldChar w:fldCharType="separate"/>
      </w:r>
      <w:r w:rsidR="00135F87">
        <w:rPr>
          <w:b/>
          <w:bCs/>
        </w:rPr>
        <w:t>Hiba! A hivatkozási forrás nem található.</w:t>
      </w:r>
      <w:r>
        <w:fldChar w:fldCharType="end"/>
      </w:r>
      <w:r>
        <w:t xml:space="preserve"> részben mutatom be. A szimuláció a kezdeti nehézségek ellenére kifejezetten hasznosnak bizonyult, miután a szimulátor forráskódjának azon része, ami a robot lábainak irányításáért felel, teljesen megegyezik a </w:t>
      </w:r>
      <w:proofErr w:type="spellStart"/>
      <w:r>
        <w:t>firmware</w:t>
      </w:r>
      <w:proofErr w:type="spellEnd"/>
      <w:r>
        <w:t xml:space="preserve">-en lévő függvényekkel. A teljes mozgási algoritmust meg tudtam tervezni a szimuláción belül, melynek implementálását a </w:t>
      </w:r>
      <w:r>
        <w:fldChar w:fldCharType="begin"/>
      </w:r>
      <w:r>
        <w:instrText xml:space="preserve"> REF _Ref104043380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kifejtem.</w:t>
      </w:r>
    </w:p>
    <w:p w14:paraId="711711E7" w14:textId="694A4979" w:rsidR="00FB0389" w:rsidRDefault="007E4A8D" w:rsidP="00FB0389">
      <w:pPr>
        <w:pStyle w:val="Cmsor2"/>
      </w:pPr>
      <w:bookmarkStart w:id="88" w:name="_Toc104419152"/>
      <w:r>
        <w:t>Szimulátor működése új paraméterekkel</w:t>
      </w:r>
      <w:bookmarkEnd w:id="88"/>
    </w:p>
    <w:p w14:paraId="335E0A3C" w14:textId="66174395" w:rsidR="009D2EBB" w:rsidRPr="007E4A8D" w:rsidRDefault="009D2EBB" w:rsidP="009D2EBB">
      <w:bookmarkStart w:id="89" w:name="_Ref104129264"/>
      <w:r>
        <w:t xml:space="preserve">A Babits Mátyás által készített szimulátort átalakítottam úgy, hogy az általam készített 3D modellel is problémamentesen </w:t>
      </w:r>
      <w:proofErr w:type="spellStart"/>
      <w:r>
        <w:t>működjön</w:t>
      </w:r>
      <w:proofErr w:type="spellEnd"/>
      <w:r>
        <w:t xml:space="preserve">. A szimulátorba nem teljesen ugyanazon modelleket töltöttem be, mint amelyek ki lettek nyomtatva, mert abban az esetben a szimulátorban kellett volna összeszerelni a robotot is, és az nagyban megbonyolította volna azt. </w:t>
      </w:r>
      <w:commentRangeStart w:id="90"/>
      <w:r>
        <w:t>A szimulátorba betöltött elemeket külön a modell tervező programban készítettem el a kinyomtatott alkatrészek alapján. Így a robot szimulációs modellje csak a csuklók miatt áll több darabból.</w:t>
      </w:r>
      <w:commentRangeEnd w:id="90"/>
      <w:r>
        <w:rPr>
          <w:rStyle w:val="Jegyzethivatkozs"/>
        </w:rPr>
        <w:commentReference w:id="90"/>
      </w:r>
      <w:r>
        <w:t xml:space="preserve"> Azon alkatrészeket, melyeket a szimulátorban használtam, egyenként az </w:t>
      </w:r>
      <w:commentRangeStart w:id="91"/>
      <w:r>
        <w:t>xy ábrától az xy ábráig</w:t>
      </w:r>
      <w:commentRangeEnd w:id="91"/>
      <w:r>
        <w:rPr>
          <w:rStyle w:val="Jegyzethivatkozs"/>
        </w:rPr>
        <w:commentReference w:id="91"/>
      </w:r>
      <w:r>
        <w:t xml:space="preserve"> mutatom be. A modellek szimulációba való betöltésekor több hibába is ütköztem, melyeket a </w:t>
      </w:r>
      <w:r>
        <w:fldChar w:fldCharType="begin"/>
      </w:r>
      <w:r>
        <w:instrText xml:space="preserve"> REF _Ref104129264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részletezem.</w:t>
      </w:r>
    </w:p>
    <w:p w14:paraId="5B71AED7" w14:textId="17D3A701" w:rsidR="0079727D" w:rsidRDefault="0086492A" w:rsidP="00D20A88">
      <w:pPr>
        <w:pStyle w:val="Cmsor3"/>
      </w:pPr>
      <w:bookmarkStart w:id="92" w:name="_Toc104419153"/>
      <w:r>
        <w:t>Model</w:t>
      </w:r>
      <w:r w:rsidR="007E4A8D">
        <w:t>l betöltése</w:t>
      </w:r>
      <w:bookmarkEnd w:id="89"/>
      <w:bookmarkEnd w:id="92"/>
    </w:p>
    <w:p w14:paraId="6F128263" w14:textId="77777777" w:rsidR="009D2EBB" w:rsidRDefault="009D2EBB" w:rsidP="009D2EBB">
      <w:bookmarkStart w:id="93" w:name="_Ref104041987"/>
      <w:commentRangeStart w:id="94"/>
      <w:r>
        <w:t xml:space="preserve">A modell betöltése során elsődleges problémám az általam használt </w:t>
      </w:r>
      <w:r w:rsidRPr="003D253B">
        <w:t xml:space="preserve">Standard </w:t>
      </w:r>
      <w:proofErr w:type="spellStart"/>
      <w:r w:rsidRPr="003D253B">
        <w:t>Tessellation</w:t>
      </w:r>
      <w:proofErr w:type="spellEnd"/>
      <w:r w:rsidRPr="003D253B">
        <w:t xml:space="preserve"> </w:t>
      </w:r>
      <w:proofErr w:type="spellStart"/>
      <w:r w:rsidRPr="003D253B">
        <w:t>Language</w:t>
      </w:r>
      <w:proofErr w:type="spellEnd"/>
      <w:r>
        <w:t xml:space="preserve"> (STL) és a Babits Mátyás által használt </w:t>
      </w:r>
      <w:proofErr w:type="gramStart"/>
      <w:r>
        <w:t>úgynevezett .mdl</w:t>
      </w:r>
      <w:proofErr w:type="gramEnd"/>
      <w:r>
        <w:t xml:space="preserve"> </w:t>
      </w:r>
      <w:r>
        <w:lastRenderedPageBreak/>
        <w:t>formátum közötti különbség volt. Az általa használt formátummal kapcsolatban az interneten semmilyen használható információt nem találtam. Ezért tovább próbálkoztam az általa készített fájlok megnyitásával és a szimuláció tanulmányozásával, az abból szerzett információ felhasználhatóságának reményével, hasonlóan kevés sikerrel. Próbáltam továbbá az általam használt tervezői környezetből kiexportálni ebbe a formátumba a modellt, azonban így sem jutottam közelebb a célomhoz. Végül Babits Mátyáshoz fordultam segítségért, aki elküldte a többnyire általa készített konvertert, mely segítségével sikeresen el tudtam készíteni a szimulátorba beolvasható formátumú modell fájlokat. Azért nem jártam sikerrel a próbálkozásaim során, mert a Mátyás által használt fájlok kódolása és dekódolása egyedi.</w:t>
      </w:r>
      <w:commentRangeEnd w:id="94"/>
      <w:r>
        <w:rPr>
          <w:rStyle w:val="Jegyzethivatkozs"/>
        </w:rPr>
        <w:commentReference w:id="94"/>
      </w:r>
    </w:p>
    <w:p w14:paraId="3420FCE9" w14:textId="77777777" w:rsidR="009D2EBB" w:rsidRDefault="009D2EBB" w:rsidP="009D2EBB">
      <w:commentRangeStart w:id="95"/>
      <w:r>
        <w:t xml:space="preserve">A fájlformátum okozta problémák megoldása után ugyan sikerült az általam tervezett modelleket megjeleníteni a szimulátorban, azonban azok nagyon rossz orientációban és rossz méretarányban jelentek meg. Ezeket a modell tervező szoftverben az x, y, z tengelyek orientációja, valamint a modell STL formátumba való exportálásának méretaránya okozzák. Én elsőre a szimulátorba beépített pozíció, orientáció, méretarány paraméterekhez adott ofszettel terveztem kijavítani a keletkezett hibákat, sikertelenül. A szimulátorban lévő modell úgy épül fel, hogy az egyes láb darabok </w:t>
      </w:r>
      <w:proofErr w:type="spellStart"/>
      <w:r>
        <w:t>hierarchiailag</w:t>
      </w:r>
      <w:proofErr w:type="spellEnd"/>
      <w:r>
        <w:t xml:space="preserve"> egymás alá tartoznak, így a fő modell méretarányának változtatásával a többi alkatrész is változott. Ez azt eredményezve, hogy míg a szimulációban eredetileg minden paraméter deciméteres méretarányban volt megadva, a robot test modelljének </w:t>
      </w:r>
      <w:commentRangeStart w:id="96"/>
      <w:r>
        <w:t xml:space="preserve">méretarány </w:t>
      </w:r>
      <w:commentRangeEnd w:id="96"/>
      <w:r>
        <w:rPr>
          <w:rStyle w:val="Jegyzethivatkozs"/>
        </w:rPr>
        <w:commentReference w:id="96"/>
      </w:r>
      <w:r>
        <w:t>változtatása után a test belső koordinátarendszere megváltozott centiméteres arányra. Így hiába értem el azt, hogy a 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95"/>
      <w:r>
        <w:rPr>
          <w:rStyle w:val="Jegyzethivatkozs"/>
        </w:rPr>
        <w:commentReference w:id="95"/>
      </w:r>
    </w:p>
    <w:p w14:paraId="709354AD" w14:textId="77777777" w:rsidR="009D2EBB" w:rsidRDefault="009D2EBB" w:rsidP="009D2EBB">
      <w:commentRangeStart w:id="97"/>
      <w:r>
        <w:t>A méretarány különbségből adódó hiba mellett megjelent egy másik is, mely hatással volt az inverz geometriai számításokra és a lábak megfelelő összeállítására. Ezen probléma a modell szerkesztőben az x, y, z tengelyek orientációjából adódott. A modellek saját koordinátatengelye a legtöbb esetben nem esett egybe a geometriai számítások során felhasználtakkal, így a szimulátorban a várthoz képest másik irányba álltak az építő elemek.</w:t>
      </w:r>
      <w:commentRangeEnd w:id="97"/>
      <w:r>
        <w:rPr>
          <w:rStyle w:val="Jegyzethivatkozs"/>
        </w:rPr>
        <w:commentReference w:id="97"/>
      </w:r>
    </w:p>
    <w:p w14:paraId="5F246F7A" w14:textId="77777777" w:rsidR="009D2EBB" w:rsidRDefault="009D2EBB" w:rsidP="009D2EBB">
      <w:r>
        <w:t xml:space="preserve">Ezen két problémára egyetlen és legjobb megoldásként az bizonyult, a szimulátor nagyfokú megváltoztatása nélkül, hogy magának a modellnek kellett megváltoztatnom az orientációját és méretét. A modellt felépítő elemek orientációját úgy változtattam, hogy </w:t>
      </w:r>
      <w:r>
        <w:lastRenderedPageBreak/>
        <w:t xml:space="preserve">azok a kinematika során megadotthoz igazodjanak, ezzel kijavítva a hibák nagy részét. Ahogyan fentebb említettem a szimulátor paraméterei deciméteres mértékegységben vannak megadva, viszont az </w:t>
      </w:r>
      <w:commentRangeStart w:id="98"/>
      <w:proofErr w:type="spellStart"/>
      <w:r>
        <w:t>Inventor</w:t>
      </w:r>
      <w:commentRangeEnd w:id="98"/>
      <w:proofErr w:type="spellEnd"/>
      <w:r>
        <w:rPr>
          <w:rStyle w:val="Jegyzethivatkozs"/>
        </w:rPr>
        <w:commentReference w:id="98"/>
      </w:r>
      <w:r>
        <w:t xml:space="preserve"> nem alkalmas modell exportálására ebben a méretarányban. Ezért úgy változattam meg a modellek tényleges méretét, hogy a nemlétező deciméteres export helyett centiméteres után újra visszakapjam az eredeti méreteket. Az így megváltozatott fájlokkal már tökéletesen működött a szimulátor kinematikai algoritmusa.</w:t>
      </w:r>
    </w:p>
    <w:p w14:paraId="13D57443" w14:textId="77777777" w:rsidR="009D2EBB" w:rsidRDefault="009D2EBB" w:rsidP="009D2EBB">
      <w:r>
        <w:t>Sajnos a fenti problémák orvoslása igen sok időt vett igénybe a rendelkezésre álló közel fél évből, viszont kijelenthetem, hogy nagy szükség volt a szimulátor használatára a járási algoritmus tervezésekor. A szimulátor nagy biztonságot nyújtott a robot mozgásának vizsgálatakor és tesztelésekor. Így annak ellenére, hogy a program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99" w:name="_Toc104419154"/>
      <w:r>
        <w:t xml:space="preserve">Modell paramétereinek </w:t>
      </w:r>
      <w:r w:rsidR="008563B8">
        <w:t>kerekítési hibái</w:t>
      </w:r>
      <w:bookmarkEnd w:id="93"/>
      <w:bookmarkEnd w:id="99"/>
    </w:p>
    <w:p w14:paraId="246DF649" w14:textId="1F9D1033" w:rsidR="009D2EBB" w:rsidRDefault="009D2EBB" w:rsidP="009D2EBB">
      <w:bookmarkStart w:id="100" w:name="_Ref104043380"/>
      <w:r>
        <w:t xml:space="preserve">A modell file-ok sikeres betöltése után egyértelművé vált, hogy az Önálló laboratóriumom során a 3D-s terv paramétereinél használt kerekítések elég nagyok és egyértelműen </w:t>
      </w:r>
      <w:proofErr w:type="spellStart"/>
      <w:r>
        <w:t>szembetűnőek</w:t>
      </w:r>
      <w:proofErr w:type="spellEnd"/>
      <w:r>
        <w:t xml:space="preserve"> voltak. A kerekítési hibákra egy példát az </w:t>
      </w:r>
      <w:r>
        <w:fldChar w:fldCharType="begin"/>
      </w:r>
      <w:r>
        <w:instrText xml:space="preserve"> REF _Ref104162106 \h </w:instrText>
      </w:r>
      <w:r>
        <w:fldChar w:fldCharType="separate"/>
      </w:r>
      <w:r w:rsidR="00135F87">
        <w:rPr>
          <w:noProof/>
        </w:rPr>
        <w:t>11</w:t>
      </w:r>
      <w:r w:rsidR="00135F87">
        <w:t>. ábra</w:t>
      </w:r>
      <w:r>
        <w:fldChar w:fldCharType="end"/>
      </w:r>
      <w:r>
        <w:t xml:space="preserve"> mutatok, melyet összevetve az </w:t>
      </w:r>
      <w:r>
        <w:fldChar w:fldCharType="begin"/>
      </w:r>
      <w:r>
        <w:instrText xml:space="preserve"> REF _Ref104162134 \h </w:instrText>
      </w:r>
      <w:r>
        <w:fldChar w:fldCharType="separate"/>
      </w:r>
      <w:r w:rsidR="00135F87">
        <w:rPr>
          <w:noProof/>
        </w:rPr>
        <w:t>12</w:t>
      </w:r>
      <w:r w:rsidR="00135F87">
        <w:t>. ábra</w:t>
      </w:r>
      <w:r>
        <w:fldChar w:fldCharType="end"/>
      </w:r>
      <w:r>
        <w:t xml:space="preserve"> látszik igazán a különbség. A hiányosságok észrevétele után ezredmilliméteres pontossággal adtam meg minden paramétert, melyeket a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35F87">
        <w:rPr>
          <w:noProof/>
        </w:rPr>
        <w:t>1</w:t>
      </w:r>
      <w:r w:rsidR="00135F87">
        <w:t>. táblázat</w:t>
      </w:r>
      <w:r>
        <w:fldChar w:fldCharType="end"/>
      </w:r>
      <w:r>
        <w:t xml:space="preserve"> részletezek.</w:t>
      </w:r>
    </w:p>
    <w:p w14:paraId="298E08E4" w14:textId="77777777" w:rsidR="009D2EBB" w:rsidRDefault="009D2EBB" w:rsidP="009D2EBB">
      <w:pPr>
        <w:sectPr w:rsidR="009D2EBB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8F7D969" w14:textId="77777777" w:rsidR="009D2EBB" w:rsidRDefault="009D2EBB" w:rsidP="009D2EBB">
      <w:pPr>
        <w:pStyle w:val="Kp"/>
        <w:spacing w:before="0"/>
      </w:pPr>
      <w:r>
        <w:rPr>
          <w:noProof/>
        </w:rPr>
        <w:drawing>
          <wp:inline distT="0" distB="0" distL="0" distR="0" wp14:anchorId="1540785C" wp14:editId="65562D3F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01" w:name="_Ref104162106"/>
    <w:p w14:paraId="675C6F07" w14:textId="2B69A152" w:rsidR="009D2EBB" w:rsidRPr="00D4484C" w:rsidRDefault="009D2EBB" w:rsidP="009D2EB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11</w:t>
      </w:r>
      <w:r>
        <w:fldChar w:fldCharType="end"/>
      </w:r>
      <w:r>
        <w:t>. ábra</w:t>
      </w:r>
      <w:bookmarkEnd w:id="101"/>
      <w:r>
        <w:t>: a régi, hibás paraméterekkel rendelkező szimuláció</w:t>
      </w:r>
    </w:p>
    <w:p w14:paraId="601C503C" w14:textId="77777777" w:rsidR="009D2EBB" w:rsidRDefault="009D2EBB" w:rsidP="009D2EBB">
      <w:pPr>
        <w:pStyle w:val="Kp"/>
      </w:pPr>
      <w:r>
        <w:rPr>
          <w:noProof/>
        </w:rPr>
        <w:drawing>
          <wp:inline distT="0" distB="0" distL="0" distR="0" wp14:anchorId="3612C332" wp14:editId="08D731EE">
            <wp:extent cx="2449137" cy="1619250"/>
            <wp:effectExtent l="0" t="0" r="889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02" w:name="_Ref104162134"/>
    <w:p w14:paraId="393EEED4" w14:textId="714F199C" w:rsidR="009D2EBB" w:rsidRDefault="009D2EBB" w:rsidP="009D2EBB">
      <w:pPr>
        <w:pStyle w:val="Kpalrs"/>
        <w:sectPr w:rsidR="009D2EBB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35F87">
        <w:rPr>
          <w:noProof/>
        </w:rPr>
        <w:t>12</w:t>
      </w:r>
      <w:r>
        <w:fldChar w:fldCharType="end"/>
      </w:r>
      <w:r>
        <w:t>. ábra</w:t>
      </w:r>
      <w:bookmarkEnd w:id="102"/>
      <w:r>
        <w:t>: az új paraméterekkel pontosított szimuláció</w:t>
      </w:r>
    </w:p>
    <w:p w14:paraId="3E5D1D79" w14:textId="77777777" w:rsidR="009D2EBB" w:rsidRPr="00B079AC" w:rsidRDefault="009D2EBB" w:rsidP="009D2EBB">
      <w:r>
        <w:t>Nagy valószínűséggel az ilyen magasfokú pontosság alkalmazása értelmetlen, viszont így tényleg a pontos adatokkal számolnak az algoritmusok. A jövőre való tekintettel fontos tanulság, hogy robot modelljét azon paraméterek alapján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103" w:name="_Toc104419155"/>
      <w:r>
        <w:lastRenderedPageBreak/>
        <w:t>Járási a</w:t>
      </w:r>
      <w:r w:rsidR="00FB0389">
        <w:t>lgoritmus tervezése szimulá</w:t>
      </w:r>
      <w:bookmarkEnd w:id="100"/>
      <w:r w:rsidR="006C4600">
        <w:t>torban</w:t>
      </w:r>
      <w:bookmarkEnd w:id="103"/>
    </w:p>
    <w:p w14:paraId="3AAAB419" w14:textId="2B4C06CA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354F2DBD" w14:textId="7258316F" w:rsidR="00BC145E" w:rsidRDefault="00BC145E" w:rsidP="00BC145E">
      <w:proofErr w:type="spellStart"/>
      <w:r>
        <w:t>uml</w:t>
      </w:r>
      <w:proofErr w:type="spellEnd"/>
      <w:r>
        <w:t xml:space="preserve"> diagram</w:t>
      </w:r>
    </w:p>
    <w:p w14:paraId="3C6D59CC" w14:textId="5FBBA0DC" w:rsidR="00BC145E" w:rsidRDefault="00BC145E" w:rsidP="00BC145E">
      <w:r>
        <w:t>paraméterek definiálása</w:t>
      </w:r>
    </w:p>
    <w:p w14:paraId="03077BE4" w14:textId="2C9C8B9C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</w:t>
      </w:r>
      <w:proofErr w:type="spellStart"/>
      <w:r w:rsidR="00585683">
        <w:t>fir</w:t>
      </w:r>
      <w:r w:rsidR="00BA0D30">
        <w:t>m</w:t>
      </w:r>
      <w:r w:rsidR="00585683">
        <w:t>ware</w:t>
      </w:r>
      <w:proofErr w:type="spellEnd"/>
      <w:r w:rsidR="00585683">
        <w:t xml:space="preserve"> iteráció miatti szimuláció és </w:t>
      </w:r>
      <w:proofErr w:type="spellStart"/>
      <w:r w:rsidR="00BC145E">
        <w:t>firmware</w:t>
      </w:r>
      <w:proofErr w:type="spellEnd"/>
      <w:r w:rsidR="00585683">
        <w:t xml:space="preserve">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104" w:name="_Toc104419156"/>
      <w:r>
        <w:lastRenderedPageBreak/>
        <w:t>Áttérés fizikai robotra</w:t>
      </w:r>
      <w:bookmarkEnd w:id="104"/>
    </w:p>
    <w:p w14:paraId="5CD86B89" w14:textId="2847B217" w:rsidR="00134002" w:rsidRPr="00E27E7A" w:rsidRDefault="00134002" w:rsidP="00134002">
      <w:bookmarkStart w:id="105" w:name="_Ref104141643"/>
      <w:r>
        <w:t xml:space="preserve">A fizikai robotra való áttérés során először annak lábaihoz és a szervok mozgatásához tartozó új paramétereket kellett beállítanom, azaz kalibrálnom kellett az eszközt. A beállítást és annak paramétereit az </w:t>
      </w:r>
      <w:r>
        <w:fldChar w:fldCharType="begin"/>
      </w:r>
      <w:r>
        <w:instrText xml:space="preserve"> REF _Ref104141643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alfejezetben tárgyalom. továbbá a </w:t>
      </w:r>
      <w:r>
        <w:fldChar w:fldCharType="begin"/>
      </w:r>
      <w:r>
        <w:instrText xml:space="preserve"> REF _Ref104195294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pontban részletezem a járási algoritmus </w:t>
      </w:r>
      <w:proofErr w:type="spellStart"/>
      <w:r>
        <w:t>firmware</w:t>
      </w:r>
      <w:proofErr w:type="spellEnd"/>
      <w:r>
        <w:t>-be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106" w:name="_Toc104419157"/>
      <w:r>
        <w:t>Robot kalibrálása</w:t>
      </w:r>
      <w:bookmarkEnd w:id="105"/>
      <w:bookmarkEnd w:id="106"/>
    </w:p>
    <w:p w14:paraId="28B4FE8A" w14:textId="227BCECB" w:rsidR="00B21428" w:rsidRDefault="00B21428" w:rsidP="0099694B">
      <w:bookmarkStart w:id="107" w:name="_Ref104199128"/>
      <w:r>
        <w:t xml:space="preserve">Mielőtt a szimulátorban már jól működő algoritmust kipróbálhattam volna magán a roboton, először kalibrálnom kellett azt. A robot összeszerelése során az utolsó lépést kihagytam, mely a szervokarok feltétele volt. A végső összeszerelésből és a fizikai robot működéséhez elengedhetetlen paraméterek beállításából épül fel a robot kalibrálása, melyet az </w:t>
      </w:r>
      <w:r>
        <w:fldChar w:fldCharType="begin"/>
      </w:r>
      <w:r>
        <w:instrText xml:space="preserve"> REF _Ref104199128 \r \h </w:instrText>
      </w:r>
      <w:r>
        <w:fldChar w:fldCharType="separate"/>
      </w:r>
      <w:r w:rsidR="00135F87">
        <w:t>0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35F87">
        <w:t>5.1.3</w:t>
      </w:r>
      <w:r>
        <w:fldChar w:fldCharType="end"/>
      </w:r>
      <w:r>
        <w:t xml:space="preserve"> pontokban részletezek. Annak érdekében, hogy a szervomotorok univerzálisabbak legyenek külön darabban adják magát a motort és a hozzá tartozó szervokart. Ennek szerepe az, hogy annak ellenére, hogy a magának a motornak a működési tartománya limitált, többféleképpen összeszerelhető. Az általam használt motor adatait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35F87">
        <w:t>5.1.3</w:t>
      </w:r>
      <w:r>
        <w:fldChar w:fldCharType="end"/>
      </w:r>
      <w:r>
        <w:t xml:space="preserve"> részben fejtem ki bővebben.</w:t>
      </w:r>
    </w:p>
    <w:p w14:paraId="4295AA62" w14:textId="4BA31BDE" w:rsidR="00B21428" w:rsidRDefault="00B21428" w:rsidP="00B21428">
      <w:r>
        <w:t>A fizikai robotnak lábanként van még további hat paramétere, mert minden láb csuklójához tartozik egy ofszetszög, amiket a csuklók nulla helyzetének beállításához kell használni</w:t>
      </w:r>
      <w:sdt>
        <w:sdtPr>
          <w:id w:val="-379705377"/>
          <w:citation/>
        </w:sdtPr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 w:rsidR="00135F87">
            <w:rPr>
              <w:noProof/>
            </w:rPr>
            <w:t xml:space="preserve"> [5]</w:t>
          </w:r>
          <w:r>
            <w:fldChar w:fldCharType="end"/>
          </w:r>
        </w:sdtContent>
      </w:sdt>
      <w:r>
        <w:t>, valamint szervonként további három paraméter meghatározza az alapértelmezett forgásirányt.</w:t>
      </w:r>
    </w:p>
    <w:p w14:paraId="02B63890" w14:textId="77777777" w:rsidR="00B21428" w:rsidRDefault="00B21428" w:rsidP="00B21428">
      <w:r>
        <w:t>Babits Mátyás robotjához tartozó paraméterekhez képest az ofszetszöget meg kellett változtatnom, mert az én új mechanikámban a szervok elfordulási szöge csak +/- 0,34π.</w:t>
      </w:r>
    </w:p>
    <w:p w14:paraId="23A4A051" w14:textId="77777777" w:rsidR="00B21428" w:rsidRDefault="00B21428" w:rsidP="00B21428">
      <w:r w:rsidRPr="00F0464F">
        <w:t>A robot kalibrálásakor a 2.1 pontban kifejtett paraméterek mellett továbbiak meghatározására volt szükség, amelyek nagy részét ugyan Babits Mátyás már definiált munkájában [5] [8], úgy éreztem dolgozatom során is érdemes kifejtenem.</w:t>
      </w:r>
    </w:p>
    <w:p w14:paraId="7DA6F926" w14:textId="744908FB" w:rsidR="00B21428" w:rsidRDefault="00B21428" w:rsidP="00B21428">
      <w:r>
        <w:t>A paramétereket és azok összefüggéseit az alábbi UML diagrammok szemléltetem:</w:t>
      </w:r>
    </w:p>
    <w:p w14:paraId="6B3A724A" w14:textId="77777777" w:rsidR="00B21428" w:rsidRDefault="00B21428" w:rsidP="00B21428">
      <w:pPr>
        <w:pStyle w:val="Cmsor3"/>
      </w:pPr>
      <w:bookmarkStart w:id="108" w:name="_Toc104419158"/>
      <w:r>
        <w:lastRenderedPageBreak/>
        <w:t>Ofszet szögek</w:t>
      </w:r>
      <w:bookmarkEnd w:id="108"/>
    </w:p>
    <w:p w14:paraId="3C3F6AD5" w14:textId="2ABDE328" w:rsidR="00B21428" w:rsidRDefault="00B21428" w:rsidP="00B21428">
      <w:r>
        <w:t xml:space="preserve">A robot lábaihoz tartozik három paraméter, melyek a robot csuklóihoz tartozó ofszet szögek és a csuklók nulla helyzetének beállítására használhatók. Ezeket a paramétereket meg kellett változtatnom, ugyanis az általam választott </w:t>
      </w:r>
      <w:commentRangeStart w:id="109"/>
      <w:r>
        <w:t>új szervok ugyan erősebbek, viszont forgási tartományuk kisebb</w:t>
      </w:r>
      <w:sdt>
        <w:sdtPr>
          <w:id w:val="1651638462"/>
          <w:citation/>
        </w:sdtPr>
        <w:sdtContent>
          <w:r>
            <w:fldChar w:fldCharType="begin"/>
          </w:r>
          <w:r>
            <w:instrText xml:space="preserve"> CITATION Sav22 \l 1038 </w:instrText>
          </w:r>
          <w:r>
            <w:fldChar w:fldCharType="separate"/>
          </w:r>
          <w:r w:rsidR="00135F87">
            <w:rPr>
              <w:noProof/>
            </w:rPr>
            <w:t xml:space="preserve"> [8]</w:t>
          </w:r>
          <w:r>
            <w:fldChar w:fldCharType="end"/>
          </w:r>
        </w:sdtContent>
      </w:sdt>
      <w:commentRangeEnd w:id="109"/>
      <w:r>
        <w:rPr>
          <w:rStyle w:val="Jegyzethivatkozs"/>
        </w:rPr>
        <w:commentReference w:id="109"/>
      </w:r>
      <w:r>
        <w:t xml:space="preserve">. A szervok beállítása során azt tapasztaltam, hogy a motorok a középértéküktől φ = +/- 0.34π radiánba állíthatóak, ezt tovább részletezem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35F87">
        <w:t>5.1.3</w:t>
      </w:r>
      <w:r>
        <w:fldChar w:fldCharType="end"/>
      </w:r>
      <w:r>
        <w:t xml:space="preserve"> pontban. A kisebb mozgási tartomány miatt nekem ezen paramétereket pontosabban be kellett állítani. </w:t>
      </w:r>
      <w:commentRangeStart w:id="110"/>
      <w:r w:rsidRPr="0043148C">
        <w:t>Az xy ábrán</w:t>
      </w:r>
      <w:r>
        <w:t xml:space="preserve"> </w:t>
      </w:r>
      <w:commentRangeEnd w:id="110"/>
      <w:r>
        <w:rPr>
          <w:rStyle w:val="Jegyzethivatkozs"/>
        </w:rPr>
        <w:commentReference w:id="110"/>
      </w:r>
      <w:r>
        <w:t xml:space="preserve">mutatom be azt az esetet, mikor mind az a1, a2, a3 szögek nulla helyzetben állnak. Jól látható, hogy a motorok mozgatásához ezen nullértékek nem előnyösek, hiszen azoknak a jó működés érdekében a mechanikai mozgási tartományok közepére kellene mutassanak. Az új paraméterek beállításakor - melyek megértését az </w:t>
      </w:r>
      <w:commentRangeStart w:id="111"/>
      <w:r>
        <w:t>xy és xy ábrák</w:t>
      </w:r>
      <w:commentRangeEnd w:id="111"/>
      <w:r>
        <w:rPr>
          <w:rStyle w:val="Jegyzethivatkozs"/>
        </w:rPr>
        <w:commentReference w:id="111"/>
      </w:r>
      <w:r>
        <w:t xml:space="preserve"> segítik - fontos volt számomra, hogy a motorok mozgási tartományát maximalizáljam. Ezért az a1 szöget 45 fokra, azaz 0.25π radiánra állítottam, így a láb a null érték megadása esetén az elérési tartományának közepére mutat, melyet a </w:t>
      </w:r>
      <w:r>
        <w:fldChar w:fldCharType="begin"/>
      </w:r>
      <w:r>
        <w:instrText xml:space="preserve"> REF _Ref104366461 \r \h </w:instrText>
      </w:r>
      <w:r>
        <w:fldChar w:fldCharType="separate"/>
      </w:r>
      <w:r w:rsidR="00135F87">
        <w:rPr>
          <w:b/>
          <w:bCs/>
        </w:rPr>
        <w:t>Hiba! A hivatkozási forrás nem található.</w:t>
      </w:r>
      <w:r>
        <w:fldChar w:fldCharType="end"/>
      </w:r>
      <w:r>
        <w:t xml:space="preserve">. alfejezetben részletezek. Az a2 és a3 meghatározásakor hasonló elvet követtem azzal a különbséggel, hogy ezen csuklók esetében fizikai határok szabják meg, hogy a robot mennyire képes behúzni lábait, így a csuklók mozgási tartományának meghatározásakor a fizikai határokhoz közel állítottam be a mozgási tartományt is. A beállított szögeket a </w:t>
      </w:r>
      <w:r>
        <w:fldChar w:fldCharType="begin"/>
      </w:r>
      <w:r>
        <w:instrText xml:space="preserve"> REF _Ref104372714 \h </w:instrText>
      </w:r>
      <w:r>
        <w:fldChar w:fldCharType="separate"/>
      </w:r>
      <w:r w:rsidR="00135F87">
        <w:rPr>
          <w:noProof/>
        </w:rPr>
        <w:t>2</w:t>
      </w:r>
      <w:r w:rsidR="00135F87">
        <w:t>. táblázat</w:t>
      </w:r>
      <w:r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21428" w14:paraId="2884ADE6" w14:textId="77777777" w:rsidTr="001A37CA">
        <w:tc>
          <w:tcPr>
            <w:tcW w:w="2123" w:type="dxa"/>
          </w:tcPr>
          <w:p w14:paraId="67F24139" w14:textId="77777777" w:rsidR="00B21428" w:rsidRDefault="00B21428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53BD0B5C" w14:textId="77777777" w:rsidR="00B21428" w:rsidRDefault="00B21428" w:rsidP="001A37CA">
            <w:pPr>
              <w:ind w:firstLine="0"/>
              <w:jc w:val="center"/>
            </w:pPr>
            <w:r>
              <w:t>a1 (radián)</w:t>
            </w:r>
          </w:p>
        </w:tc>
        <w:tc>
          <w:tcPr>
            <w:tcW w:w="2124" w:type="dxa"/>
          </w:tcPr>
          <w:p w14:paraId="1669B898" w14:textId="77777777" w:rsidR="00B21428" w:rsidRDefault="00B21428" w:rsidP="001A37CA">
            <w:pPr>
              <w:ind w:firstLine="0"/>
              <w:jc w:val="center"/>
            </w:pPr>
            <w:r>
              <w:t>a2 (radián)</w:t>
            </w:r>
          </w:p>
        </w:tc>
        <w:tc>
          <w:tcPr>
            <w:tcW w:w="2124" w:type="dxa"/>
          </w:tcPr>
          <w:p w14:paraId="70DB4F78" w14:textId="77777777" w:rsidR="00B21428" w:rsidRDefault="00B21428" w:rsidP="001A37CA">
            <w:pPr>
              <w:ind w:firstLine="0"/>
              <w:jc w:val="center"/>
            </w:pPr>
            <w:r>
              <w:t>a3 (radián)</w:t>
            </w:r>
          </w:p>
        </w:tc>
      </w:tr>
      <w:tr w:rsidR="00B21428" w14:paraId="0D0D4C5C" w14:textId="77777777" w:rsidTr="001A37CA">
        <w:tc>
          <w:tcPr>
            <w:tcW w:w="2123" w:type="dxa"/>
          </w:tcPr>
          <w:p w14:paraId="05101B69" w14:textId="77777777" w:rsidR="00B21428" w:rsidRDefault="00B21428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55F8503A" w14:textId="77777777" w:rsidR="00B21428" w:rsidRDefault="00B21428" w:rsidP="001A37CA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2124" w:type="dxa"/>
          </w:tcPr>
          <w:p w14:paraId="322AAD0B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2A3D4F05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578E40FC" w14:textId="77777777" w:rsidTr="001A37CA">
        <w:tc>
          <w:tcPr>
            <w:tcW w:w="2123" w:type="dxa"/>
          </w:tcPr>
          <w:p w14:paraId="52371B38" w14:textId="77777777" w:rsidR="00B21428" w:rsidRDefault="00B21428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271C1D38" w14:textId="77777777" w:rsidR="00B21428" w:rsidRDefault="00B21428" w:rsidP="001A37CA">
            <w:pPr>
              <w:ind w:firstLine="0"/>
              <w:jc w:val="center"/>
            </w:pPr>
            <w:r>
              <w:t>0.75π</w:t>
            </w:r>
          </w:p>
        </w:tc>
        <w:tc>
          <w:tcPr>
            <w:tcW w:w="2124" w:type="dxa"/>
          </w:tcPr>
          <w:p w14:paraId="7C99BA11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30841E61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1E3412B4" w14:textId="77777777" w:rsidTr="001A37CA">
        <w:tc>
          <w:tcPr>
            <w:tcW w:w="2123" w:type="dxa"/>
          </w:tcPr>
          <w:p w14:paraId="075FE3E9" w14:textId="77777777" w:rsidR="00B21428" w:rsidRDefault="00B21428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04B70564" w14:textId="77777777" w:rsidR="00B21428" w:rsidRDefault="00B21428" w:rsidP="001A37CA">
            <w:pPr>
              <w:ind w:firstLine="0"/>
              <w:jc w:val="center"/>
            </w:pPr>
            <w:r>
              <w:t>-0.25π</w:t>
            </w:r>
          </w:p>
        </w:tc>
        <w:tc>
          <w:tcPr>
            <w:tcW w:w="2124" w:type="dxa"/>
          </w:tcPr>
          <w:p w14:paraId="7C567317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1B8A282D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43F9F648" w14:textId="77777777" w:rsidTr="001A37CA">
        <w:tc>
          <w:tcPr>
            <w:tcW w:w="2123" w:type="dxa"/>
          </w:tcPr>
          <w:p w14:paraId="4EBE3A63" w14:textId="77777777" w:rsidR="00B21428" w:rsidRDefault="00B21428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72D2CE3D" w14:textId="77777777" w:rsidR="00B21428" w:rsidRDefault="00B21428" w:rsidP="001A37CA">
            <w:pPr>
              <w:ind w:firstLine="0"/>
              <w:jc w:val="center"/>
            </w:pPr>
            <w:r>
              <w:t>-0.75π</w:t>
            </w:r>
          </w:p>
        </w:tc>
        <w:tc>
          <w:tcPr>
            <w:tcW w:w="2124" w:type="dxa"/>
          </w:tcPr>
          <w:p w14:paraId="1C3EF80B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36BE7778" w14:textId="77777777" w:rsidR="00B21428" w:rsidRDefault="00B21428" w:rsidP="001A37CA">
            <w:pPr>
              <w:keepNext/>
              <w:ind w:firstLine="0"/>
              <w:jc w:val="center"/>
            </w:pPr>
            <w:r>
              <w:t>0.5π</w:t>
            </w:r>
          </w:p>
        </w:tc>
      </w:tr>
    </w:tbl>
    <w:bookmarkStart w:id="112" w:name="_Ref104372714"/>
    <w:p w14:paraId="676A1121" w14:textId="3EF303B5" w:rsidR="00B21428" w:rsidRDefault="00B21428" w:rsidP="00B2142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135F87">
        <w:rPr>
          <w:noProof/>
        </w:rPr>
        <w:t>2</w:t>
      </w:r>
      <w:r>
        <w:fldChar w:fldCharType="end"/>
      </w:r>
      <w:r>
        <w:t>. táblázat</w:t>
      </w:r>
      <w:bookmarkEnd w:id="112"/>
      <w:r>
        <w:t>: a</w:t>
      </w:r>
      <w:r w:rsidRPr="006E66D4">
        <w:t xml:space="preserve"> motorok beállításakor használt ofszet szögek lábanként</w:t>
      </w:r>
    </w:p>
    <w:p w14:paraId="6B200B2F" w14:textId="77777777" w:rsidR="00B21428" w:rsidRPr="009E3F6B" w:rsidRDefault="00B21428" w:rsidP="00B21428"/>
    <w:p w14:paraId="662A84C1" w14:textId="77777777" w:rsidR="00B21428" w:rsidRDefault="00B21428" w:rsidP="00B21428">
      <w:pPr>
        <w:pStyle w:val="Cmsor3"/>
      </w:pPr>
      <w:bookmarkStart w:id="113" w:name="_Toc104419159"/>
      <w:r>
        <w:t>Motorok mozgási iránya</w:t>
      </w:r>
      <w:bookmarkEnd w:id="113"/>
    </w:p>
    <w:p w14:paraId="0833C2CC" w14:textId="1B2403C3" w:rsidR="00B21428" w:rsidRDefault="00B21428" w:rsidP="00B21428">
      <w:r>
        <w:t xml:space="preserve">A robot mechanikai kialakítása miatt egyes motorokat fordítva kellett beszerelnem, mint másokat. Ezzel a problémával már Babits Mátyás is szembesült </w:t>
      </w:r>
      <w:r>
        <w:lastRenderedPageBreak/>
        <w:t xml:space="preserve">munkája során, ezért lábanként létrehozott további három paramétert </w:t>
      </w:r>
      <w:sdt>
        <w:sdtPr>
          <w:id w:val="1594282617"/>
          <w:citation/>
        </w:sdtPr>
        <w:sdtContent>
          <w:r>
            <w:fldChar w:fldCharType="begin"/>
          </w:r>
          <w:r>
            <w:instrText xml:space="preserve"> CITATION Bab182 \l 1038 </w:instrText>
          </w:r>
          <w:r>
            <w:fldChar w:fldCharType="separate"/>
          </w:r>
          <w:r w:rsidR="00135F87">
            <w:rPr>
              <w:noProof/>
            </w:rPr>
            <w:t>[9]</w:t>
          </w:r>
          <w:r>
            <w:fldChar w:fldCharType="end"/>
          </w:r>
        </w:sdtContent>
      </w:sdt>
      <w:r>
        <w:t xml:space="preserve">. A dir1, dir2, dir3 változók +1 és -1 értékeket vehetnek fel, ezzel állítva a motorok mozgás irányát. A főként tapasztalati úton beállított változókat az </w:t>
      </w:r>
      <w:r>
        <w:fldChar w:fldCharType="begin"/>
      </w:r>
      <w:r>
        <w:instrText xml:space="preserve"> REF _Ref104372667 \h </w:instrText>
      </w:r>
      <w:r>
        <w:fldChar w:fldCharType="separate"/>
      </w:r>
      <w:r w:rsidR="00135F87">
        <w:rPr>
          <w:noProof/>
        </w:rPr>
        <w:t>3</w:t>
      </w:r>
      <w:r w:rsidR="00135F87">
        <w:t>. táblázat</w:t>
      </w:r>
      <w:r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21428" w14:paraId="28C922DB" w14:textId="77777777" w:rsidTr="001A37CA">
        <w:tc>
          <w:tcPr>
            <w:tcW w:w="2123" w:type="dxa"/>
          </w:tcPr>
          <w:p w14:paraId="44C4C80D" w14:textId="77777777" w:rsidR="00B21428" w:rsidRDefault="00B21428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4C3B808D" w14:textId="77777777" w:rsidR="00B21428" w:rsidRDefault="00B21428" w:rsidP="001A37CA">
            <w:pPr>
              <w:ind w:firstLine="0"/>
              <w:jc w:val="center"/>
            </w:pPr>
            <w:r>
              <w:t>dir1</w:t>
            </w:r>
          </w:p>
        </w:tc>
        <w:tc>
          <w:tcPr>
            <w:tcW w:w="2124" w:type="dxa"/>
          </w:tcPr>
          <w:p w14:paraId="21BF754B" w14:textId="77777777" w:rsidR="00B21428" w:rsidRDefault="00B21428" w:rsidP="001A37CA">
            <w:pPr>
              <w:ind w:firstLine="0"/>
              <w:jc w:val="center"/>
            </w:pPr>
            <w:r>
              <w:t>dir2</w:t>
            </w:r>
          </w:p>
        </w:tc>
        <w:tc>
          <w:tcPr>
            <w:tcW w:w="2124" w:type="dxa"/>
          </w:tcPr>
          <w:p w14:paraId="49039071" w14:textId="77777777" w:rsidR="00B21428" w:rsidRDefault="00B21428" w:rsidP="001A37CA">
            <w:pPr>
              <w:ind w:firstLine="0"/>
              <w:jc w:val="center"/>
            </w:pPr>
            <w:r>
              <w:t>dir3</w:t>
            </w:r>
          </w:p>
        </w:tc>
      </w:tr>
      <w:tr w:rsidR="00B21428" w14:paraId="39E832A4" w14:textId="77777777" w:rsidTr="001A37CA">
        <w:tc>
          <w:tcPr>
            <w:tcW w:w="2123" w:type="dxa"/>
          </w:tcPr>
          <w:p w14:paraId="474B034D" w14:textId="77777777" w:rsidR="00B21428" w:rsidRDefault="00B21428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23CA6F5A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281E8306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359540EA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</w:tr>
      <w:tr w:rsidR="00B21428" w14:paraId="1ACC2A2C" w14:textId="77777777" w:rsidTr="001A37CA">
        <w:tc>
          <w:tcPr>
            <w:tcW w:w="2123" w:type="dxa"/>
          </w:tcPr>
          <w:p w14:paraId="1BEB8B0E" w14:textId="77777777" w:rsidR="00B21428" w:rsidRDefault="00B21428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36426AE2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2D0B2EED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  <w:tc>
          <w:tcPr>
            <w:tcW w:w="2124" w:type="dxa"/>
          </w:tcPr>
          <w:p w14:paraId="2114173C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</w:tr>
      <w:tr w:rsidR="00B21428" w14:paraId="7A3FE159" w14:textId="77777777" w:rsidTr="001A37CA">
        <w:tc>
          <w:tcPr>
            <w:tcW w:w="2123" w:type="dxa"/>
          </w:tcPr>
          <w:p w14:paraId="257A9781" w14:textId="77777777" w:rsidR="00B21428" w:rsidRDefault="00B21428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6B12E835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4F6329DF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  <w:tc>
          <w:tcPr>
            <w:tcW w:w="2124" w:type="dxa"/>
          </w:tcPr>
          <w:p w14:paraId="2A4A2A27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</w:tr>
      <w:tr w:rsidR="00B21428" w14:paraId="6339F93E" w14:textId="77777777" w:rsidTr="001A37CA">
        <w:tc>
          <w:tcPr>
            <w:tcW w:w="2123" w:type="dxa"/>
          </w:tcPr>
          <w:p w14:paraId="7FB50299" w14:textId="77777777" w:rsidR="00B21428" w:rsidRDefault="00B21428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5E319DBE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307D6D19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56CF2136" w14:textId="77777777" w:rsidR="00B21428" w:rsidRDefault="00B21428" w:rsidP="001A37CA">
            <w:pPr>
              <w:keepNext/>
              <w:ind w:firstLine="0"/>
              <w:jc w:val="center"/>
            </w:pPr>
            <w:r>
              <w:t>1</w:t>
            </w:r>
          </w:p>
        </w:tc>
      </w:tr>
    </w:tbl>
    <w:bookmarkStart w:id="114" w:name="_Ref104372667"/>
    <w:p w14:paraId="421BBD8E" w14:textId="29216A22" w:rsidR="00B21428" w:rsidRPr="0029102A" w:rsidRDefault="00B21428" w:rsidP="00B2142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135F87">
        <w:rPr>
          <w:noProof/>
        </w:rPr>
        <w:t>3</w:t>
      </w:r>
      <w:r>
        <w:fldChar w:fldCharType="end"/>
      </w:r>
      <w:r>
        <w:t>. táblázat</w:t>
      </w:r>
      <w:bookmarkEnd w:id="114"/>
      <w:r>
        <w:t>: a motorok mozgás irányáért felelős parméterek</w:t>
      </w:r>
    </w:p>
    <w:p w14:paraId="30EA847D" w14:textId="77777777" w:rsidR="00B21428" w:rsidRPr="00A42716" w:rsidRDefault="00B21428" w:rsidP="00B21428"/>
    <w:p w14:paraId="5745D6B6" w14:textId="229BC955" w:rsidR="00BE48F1" w:rsidRDefault="00AD6F4A" w:rsidP="00AD6F4A">
      <w:pPr>
        <w:pStyle w:val="Cmsor3"/>
      </w:pPr>
      <w:bookmarkStart w:id="115" w:name="_Ref104198186"/>
      <w:bookmarkStart w:id="116" w:name="_Toc104419160"/>
      <w:bookmarkEnd w:id="107"/>
      <w:r>
        <w:t>Szervok beállítása</w:t>
      </w:r>
      <w:bookmarkEnd w:id="115"/>
      <w:bookmarkEnd w:id="116"/>
    </w:p>
    <w:p w14:paraId="53C8CEEB" w14:textId="7A195C46" w:rsidR="00B21428" w:rsidRDefault="00B21428" w:rsidP="00B21428">
      <w:bookmarkStart w:id="117" w:name="_Ref104195294"/>
      <w:r>
        <w:t xml:space="preserve">A robot tervezése során egyik első lépés volt az új robot mozgatásáért felelő szervomotorok kiválasztása </w:t>
      </w:r>
      <w:sdt>
        <w:sdtPr>
          <w:id w:val="1721637375"/>
          <w:citation/>
        </w:sdtPr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35F87">
            <w:rPr>
              <w:noProof/>
            </w:rPr>
            <w:t>[1]</w:t>
          </w:r>
          <w:r>
            <w:fldChar w:fldCharType="end"/>
          </w:r>
        </w:sdtContent>
      </w:sdt>
      <w:r>
        <w:t xml:space="preserve">. Válogatás során célom az volt, hogy megtartva a </w:t>
      </w:r>
      <w:commentRangeStart w:id="118"/>
      <w:proofErr w:type="spellStart"/>
      <w:r>
        <w:t>micro</w:t>
      </w:r>
      <w:proofErr w:type="spellEnd"/>
      <w:r>
        <w:t xml:space="preserve"> típusú </w:t>
      </w:r>
      <w:commentRangeEnd w:id="118"/>
      <w:r>
        <w:rPr>
          <w:rStyle w:val="Jegyzethivatkozs"/>
        </w:rPr>
        <w:commentReference w:id="118"/>
      </w:r>
      <w:r>
        <w:t xml:space="preserve">szervókat a sebesség ellenében minél nagyobb nyomatékú motorra essen a választás. Hosszas keresés után végül a </w:t>
      </w:r>
      <w:proofErr w:type="spellStart"/>
      <w:r>
        <w:t>Savöx</w:t>
      </w:r>
      <w:proofErr w:type="spellEnd"/>
      <w:r>
        <w:t xml:space="preserve"> gyártmányú SH-0255MG típusú szervot választottam, mert a gyártó egyik legerősebb </w:t>
      </w:r>
      <w:proofErr w:type="spellStart"/>
      <w:r>
        <w:t>micro</w:t>
      </w:r>
      <w:proofErr w:type="spellEnd"/>
      <w:r>
        <w:t xml:space="preserve"> típusú szervoja ez volt, mely adatait a </w:t>
      </w:r>
      <w:commentRangeStart w:id="119"/>
      <w:r>
        <w:t>kép</w:t>
      </w:r>
      <w:commentRangeEnd w:id="119"/>
      <w:r>
        <w:rPr>
          <w:rStyle w:val="Jegyzethivatkozs"/>
        </w:rPr>
        <w:commentReference w:id="119"/>
      </w:r>
      <w:r>
        <w:t xml:space="preserve"> mutatom be. </w:t>
      </w:r>
      <w:sdt>
        <w:sdtPr>
          <w:id w:val="-1176028662"/>
          <w:citation/>
        </w:sdtPr>
        <w:sdtContent>
          <w:r>
            <w:fldChar w:fldCharType="begin"/>
          </w:r>
          <w:r>
            <w:instrText xml:space="preserve"> CITATION Sav22 \l 1038 </w:instrText>
          </w:r>
          <w:r>
            <w:fldChar w:fldCharType="separate"/>
          </w:r>
          <w:r w:rsidR="00135F87">
            <w:rPr>
              <w:noProof/>
            </w:rPr>
            <w:t>[8]</w:t>
          </w:r>
          <w:r>
            <w:fldChar w:fldCharType="end"/>
          </w:r>
        </w:sdtContent>
      </w:sdt>
      <w:r>
        <w:t>. A motor 4.8 volt tápfeszültség mellett 3.1 kg-cm-es nyomatékkal rendelkezik, ez több mint másfélszeres teljesítmény növekedést jelent. A motor fém fogaskerekekkel rendelkezik, így igen strapabíró, emellett 4.8 volt tápfeszültség mellett 0.16 másodperc alatt forog hatvan fokot, mely azt figyelembe véve, hogy nyomaték optimalizált szervot választottam, kimondottan gyorsnak minősül. A szervo gyártói honlapja alapján ugyan a motor teljes működési tartománya 145°, a tapasztalatok nem ezt mutatták, ezért használtam végül a már fentebb megemlített +/-0.34π forgási tartományt, ami körülbelül 122°-</w:t>
      </w:r>
      <w:proofErr w:type="spellStart"/>
      <w:r>
        <w:t>nak</w:t>
      </w:r>
      <w:proofErr w:type="spellEnd"/>
      <w:r>
        <w:t xml:space="preserve"> felel meg.</w:t>
      </w:r>
    </w:p>
    <w:p w14:paraId="59B6EF14" w14:textId="77777777" w:rsidR="00B21428" w:rsidRDefault="00B21428" w:rsidP="00B21428"/>
    <w:p w14:paraId="59FEA6B5" w14:textId="77777777" w:rsidR="00B21428" w:rsidRDefault="00B21428" w:rsidP="00B21428">
      <w:r>
        <w:t xml:space="preserve">A robot végső összeszerelése során, a szervokarok felhelyezésekor igyekeztem a legpontosabban feltenni azokat, azonban fogas kialakításuk miatt csak bizonyos pozíciókban összeszerelhetőek. Így a robot lábaiban mechanikai ofszet hiba keletkezett. Ezzel a problémával korábbiakban Babits Mátyás is találkozott, ezért motoronként </w:t>
      </w:r>
      <w:r>
        <w:lastRenderedPageBreak/>
        <w:t xml:space="preserve">létrehozott egy úgynevezett </w:t>
      </w:r>
      <w:proofErr w:type="spellStart"/>
      <w:r>
        <w:t>assemblyOffset</w:t>
      </w:r>
      <w:proofErr w:type="spellEnd"/>
      <w:r>
        <w:t xml:space="preserve"> paramétert, mely alkalmas ezen kis hibák szoftveres kiküszöbölésére. Ezeknek értékeit az xy táblázatban mutatom be.</w:t>
      </w:r>
    </w:p>
    <w:p w14:paraId="194E62CB" w14:textId="77777777" w:rsidR="00B21428" w:rsidRDefault="00B21428" w:rsidP="00B21428">
      <w:commentRangeStart w:id="120"/>
      <w:r>
        <w:t>táblázat</w:t>
      </w:r>
      <w:commentRangeEnd w:id="120"/>
      <w:r>
        <w:rPr>
          <w:rStyle w:val="Jegyzethivatkozs"/>
        </w:rPr>
        <w:commentReference w:id="120"/>
      </w:r>
    </w:p>
    <w:p w14:paraId="6F30D4F1" w14:textId="77777777" w:rsidR="00B21428" w:rsidRDefault="00B21428" w:rsidP="00B21428">
      <w:r>
        <w:t xml:space="preserve">A fentebb részletezett mechanikai ofszet hibák megjelenése miatt több olyan helyzet is kialakult, mikor a motorok szélső határértékükben a lábak alkotóelemei összeértek és egymásnak feszültek. Ennek megakadályozásának érdekében létrehoztam motoronként két határértéket, egy </w:t>
      </w:r>
      <w:proofErr w:type="spellStart"/>
      <w:r>
        <w:t>posiveLimit</w:t>
      </w:r>
      <w:proofErr w:type="spellEnd"/>
      <w:r>
        <w:t xml:space="preserve"> és egy </w:t>
      </w:r>
      <w:proofErr w:type="spellStart"/>
      <w:r>
        <w:t>negativeLimit</w:t>
      </w:r>
      <w:proofErr w:type="spellEnd"/>
      <w:r>
        <w:t xml:space="preserve"> paramétert, ameddig a motorok elfordulhat. Ezen változóknak alapértékként beállítottam a már fentebb említett 0.34π értéket, így csak azon paramétereket mutatom be az </w:t>
      </w:r>
      <w:r w:rsidRPr="009D2EBB">
        <w:rPr>
          <w:color w:val="FF0000"/>
        </w:rPr>
        <w:t>xy</w:t>
      </w:r>
      <w:r>
        <w:t xml:space="preserve"> táblázatban, melyek értékei változtak az összeütközési lehetőség miatt.</w:t>
      </w:r>
    </w:p>
    <w:p w14:paraId="3F662187" w14:textId="77777777" w:rsidR="00B21428" w:rsidRDefault="00B21428" w:rsidP="00B21428">
      <w:commentRangeStart w:id="121"/>
      <w:r>
        <w:t>táblázat</w:t>
      </w:r>
      <w:commentRangeEnd w:id="121"/>
      <w:r>
        <w:rPr>
          <w:rStyle w:val="Jegyzethivatkozs"/>
        </w:rPr>
        <w:commentReference w:id="121"/>
      </w:r>
    </w:p>
    <w:p w14:paraId="5D8B8465" w14:textId="7ECC84D4" w:rsidR="00E179B9" w:rsidRDefault="00E179B9" w:rsidP="00E179B9">
      <w:pPr>
        <w:pStyle w:val="Cmsor2"/>
      </w:pPr>
      <w:bookmarkStart w:id="122" w:name="_Toc104419161"/>
      <w:r>
        <w:t>Algoritmus átültetése</w:t>
      </w:r>
      <w:r w:rsidR="007F185C">
        <w:t xml:space="preserve"> a fizikai robotra</w:t>
      </w:r>
      <w:bookmarkEnd w:id="117"/>
      <w:bookmarkEnd w:id="122"/>
    </w:p>
    <w:p w14:paraId="285F0281" w14:textId="77777777" w:rsidR="00B21428" w:rsidRDefault="00B21428" w:rsidP="00B21428">
      <w:r>
        <w:t xml:space="preserve">A robot kalibrálása nem volt nehéz, azonban mégis több időt vett igénybe, mint azt először gondoltam. Megbonyolította a helyzetet az, hogy fordítva szereltem fel a </w:t>
      </w:r>
      <w:proofErr w:type="spellStart"/>
      <w:r>
        <w:t>Bassár</w:t>
      </w:r>
      <w:proofErr w:type="spellEnd"/>
      <w:r>
        <w:t xml:space="preserve"> Lóránt Mátyás által készített NYÁK-ot, így jelenleg a robot hátrafelé megy előre, de miután ez csak a motorok bekötése miatt van így, a járási algoritmusban nem okozott problémát. Tovább nehezítette a feladatot, hogy az egyik motor elromlott a limitek beállítása során, így azt ki kellett cserélnem.</w:t>
      </w:r>
    </w:p>
    <w:p w14:paraId="0710BE3E" w14:textId="1556A29C" w:rsidR="00B21428" w:rsidRPr="00B21428" w:rsidRDefault="00B21428" w:rsidP="00B21428">
      <w:r>
        <w:t xml:space="preserve">A kalibrálás okozta nehézségeket enyhítette az, hogy amikor elkészült, a szimulátor hasonlósága miatt az abban elkészített járási algoritmust csak át kellett másolnom a </w:t>
      </w:r>
      <w:proofErr w:type="spellStart"/>
      <w:r>
        <w:t>firmware</w:t>
      </w:r>
      <w:proofErr w:type="spellEnd"/>
      <w:r>
        <w:t xml:space="preserve"> kódjába. Futtatás után a robot szinte tökéletesen végrehajtotta a mozgást. Az elején még némi probléma fellépett, például nehezen bírta el a saját testtömegét, viszont később kiderült, hogy a kalibrálás során egy másik motor is megsérült, mely később le is ált. A motor kicserélése után már nagyon jól, problémamentesen működött a berendezés.</w:t>
      </w:r>
    </w:p>
    <w:p w14:paraId="3C8FC49D" w14:textId="0DF9537F" w:rsidR="007901E9" w:rsidRDefault="007901E9" w:rsidP="00224E29">
      <w:pPr>
        <w:pStyle w:val="Cmsor1"/>
      </w:pPr>
      <w:bookmarkStart w:id="123" w:name="_Toc104419162"/>
      <w:r>
        <w:lastRenderedPageBreak/>
        <w:t>ROS interfész</w:t>
      </w:r>
      <w:r w:rsidR="00E47EE0">
        <w:t xml:space="preserve"> </w:t>
      </w:r>
      <w:proofErr w:type="spellStart"/>
      <w:r w:rsidR="00E47EE0">
        <w:t>firmware</w:t>
      </w:r>
      <w:proofErr w:type="spellEnd"/>
      <w:r w:rsidR="00E47EE0">
        <w:t xml:space="preserve"> oldalon</w:t>
      </w:r>
      <w:bookmarkEnd w:id="123"/>
    </w:p>
    <w:p w14:paraId="559C638C" w14:textId="0BC61039" w:rsidR="007901E9" w:rsidRDefault="006D5DD0" w:rsidP="00E87C8C">
      <w:r>
        <w:t xml:space="preserve">A robot </w:t>
      </w:r>
      <w:r w:rsidR="00182E53">
        <w:t xml:space="preserve">ROS platformon keresztül történő </w:t>
      </w:r>
      <w:r w:rsidR="00AD7B77">
        <w:t>mozgásvezérléséért</w:t>
      </w:r>
      <w:r w:rsidR="00182E53">
        <w:t xml:space="preserve"> egy a roboton futó </w:t>
      </w:r>
      <w:proofErr w:type="spellStart"/>
      <w:r w:rsidR="00182E53">
        <w:t>ROSnode</w:t>
      </w:r>
      <w:proofErr w:type="spellEnd"/>
      <w:r w:rsidR="001D4C8D">
        <w:t xml:space="preserve"> osztály</w:t>
      </w:r>
      <w:r w:rsidR="00182E53">
        <w:t xml:space="preserve"> felel. Ennek feladata a különböző üzenetek küldése és fogadása a számítógép és a robot között. </w:t>
      </w:r>
      <w:r w:rsidR="00A116FD">
        <w:t xml:space="preserve">Az üzenet fogadása a </w:t>
      </w:r>
      <w:proofErr w:type="spellStart"/>
      <w:r w:rsidR="00A116FD">
        <w:t>ROSnode</w:t>
      </w:r>
      <w:proofErr w:type="spellEnd"/>
      <w:r w:rsidR="00A116FD">
        <w:t xml:space="preserve"> osztály egy </w:t>
      </w:r>
      <w:proofErr w:type="spellStart"/>
      <w:r w:rsidR="00A116FD">
        <w:t>subscriber</w:t>
      </w:r>
      <w:proofErr w:type="spellEnd"/>
      <w:r w:rsidR="00A116FD">
        <w:t xml:space="preserve"> típusú tagváltozóján keresztül történik különböző mozgáshoz szükséges információk átadásával. </w:t>
      </w:r>
      <w:r w:rsidR="00E87C8C">
        <w:t xml:space="preserve">Ugyan a mozgást vezérlő tagváltozó már létezett korábban is, a járási algoritmus megváltozásával megváltoztak azon paraméterek is </w:t>
      </w:r>
      <w:r w:rsidR="00AD7B77">
        <w:t>melyeket a robot vár a ROS rendszeren keresztül.</w:t>
      </w:r>
      <w:r w:rsidR="00E87C8C">
        <w:t xml:space="preserve"> </w:t>
      </w:r>
      <w:r w:rsidR="007D65E5">
        <w:t xml:space="preserve">Az üzenet pontos tartalmát a </w:t>
      </w:r>
      <w:r w:rsidR="007D65E5">
        <w:fldChar w:fldCharType="begin"/>
      </w:r>
      <w:r w:rsidR="007D65E5">
        <w:instrText xml:space="preserve"> REF _Ref104392424 \r \h </w:instrText>
      </w:r>
      <w:r w:rsidR="007D65E5">
        <w:fldChar w:fldCharType="separate"/>
      </w:r>
      <w:r w:rsidR="00135F87">
        <w:t>6.1</w:t>
      </w:r>
      <w:r w:rsidR="007D65E5">
        <w:fldChar w:fldCharType="end"/>
      </w:r>
      <w:r w:rsidR="007D65E5">
        <w:t xml:space="preserve"> alfejezetben míg annak implementálását a </w:t>
      </w:r>
      <w:r w:rsidR="007D65E5">
        <w:fldChar w:fldCharType="begin"/>
      </w:r>
      <w:r w:rsidR="007D65E5">
        <w:instrText xml:space="preserve"> REF _Ref104392469 \r \h </w:instrText>
      </w:r>
      <w:r w:rsidR="007D65E5">
        <w:fldChar w:fldCharType="separate"/>
      </w:r>
      <w:r w:rsidR="00135F87">
        <w:t>6.2</w:t>
      </w:r>
      <w:r w:rsidR="007D65E5">
        <w:fldChar w:fldCharType="end"/>
      </w:r>
      <w:r w:rsidR="007D65E5">
        <w:t xml:space="preserve"> pontban mutatom be.</w:t>
      </w:r>
    </w:p>
    <w:p w14:paraId="65BED515" w14:textId="2A334BE6" w:rsidR="00182E53" w:rsidRDefault="00182E53" w:rsidP="00182E53">
      <w:pPr>
        <w:pStyle w:val="Cmsor2"/>
      </w:pPr>
      <w:bookmarkStart w:id="124" w:name="_Ref104392424"/>
      <w:bookmarkStart w:id="125" w:name="_Toc104419163"/>
      <w:r>
        <w:t xml:space="preserve">ROS </w:t>
      </w:r>
      <w:proofErr w:type="spellStart"/>
      <w:r>
        <w:t>message</w:t>
      </w:r>
      <w:bookmarkEnd w:id="124"/>
      <w:bookmarkEnd w:id="125"/>
      <w:proofErr w:type="spellEnd"/>
    </w:p>
    <w:p w14:paraId="0CF36F94" w14:textId="18F1C038" w:rsidR="00A116FD" w:rsidRDefault="00217D10" w:rsidP="00A116FD">
      <w:r>
        <w:t xml:space="preserve">A </w:t>
      </w:r>
      <w:r w:rsidR="00AD7B77">
        <w:t xml:space="preserve">robot ROS alapú mozgásvezérlés tervezése során a </w:t>
      </w:r>
      <w:r w:rsidR="0016794E">
        <w:t xml:space="preserve">két lehetőség merült fel bennem, </w:t>
      </w:r>
      <w:r w:rsidR="004322E5">
        <w:t xml:space="preserve">a sebesség-szögsebesség alapú és a pozíció-orientáció alapú vezérlés. </w:t>
      </w:r>
      <w:r w:rsidR="00751B57">
        <w:t xml:space="preserve">Előbbit a </w:t>
      </w:r>
      <w:r w:rsidR="00751B57">
        <w:fldChar w:fldCharType="begin"/>
      </w:r>
      <w:r w:rsidR="00751B57">
        <w:instrText xml:space="preserve"> REF _Ref104396297 \r \h </w:instrText>
      </w:r>
      <w:r w:rsidR="00751B57">
        <w:fldChar w:fldCharType="separate"/>
      </w:r>
      <w:r w:rsidR="00135F87">
        <w:t>6.1.1</w:t>
      </w:r>
      <w:r w:rsidR="00751B57">
        <w:fldChar w:fldCharType="end"/>
      </w:r>
      <w:r w:rsidR="00751B57">
        <w:t xml:space="preserve"> pontban, míg utóbbit a </w:t>
      </w:r>
      <w:r w:rsidR="00751B57">
        <w:fldChar w:fldCharType="begin"/>
      </w:r>
      <w:r w:rsidR="00751B57">
        <w:instrText xml:space="preserve"> REF _Ref104396320 \r \h </w:instrText>
      </w:r>
      <w:r w:rsidR="00751B57">
        <w:fldChar w:fldCharType="separate"/>
      </w:r>
      <w:r w:rsidR="00135F87">
        <w:t>6.1.2</w:t>
      </w:r>
      <w:r w:rsidR="00751B57">
        <w:fldChar w:fldCharType="end"/>
      </w:r>
      <w:r w:rsidR="00751B57">
        <w:t xml:space="preserve"> pontban fejtem ki bővebben, valamint részletezem előnyeiket hátrányaikat.</w:t>
      </w:r>
    </w:p>
    <w:p w14:paraId="09414F91" w14:textId="2EC59E1B" w:rsidR="00217D10" w:rsidRDefault="00217D10" w:rsidP="00217D10">
      <w:pPr>
        <w:pStyle w:val="Cmsor3"/>
      </w:pPr>
      <w:bookmarkStart w:id="126" w:name="_Ref104396297"/>
      <w:bookmarkStart w:id="127" w:name="_Toc104419164"/>
      <w:r>
        <w:t>Sebesség-szögsebesség alapú vezérlés</w:t>
      </w:r>
      <w:bookmarkEnd w:id="126"/>
      <w:bookmarkEnd w:id="127"/>
    </w:p>
    <w:p w14:paraId="7EC498F9" w14:textId="662B09CD" w:rsidR="001B01D7" w:rsidRDefault="00A56B7B" w:rsidP="00A56B7B">
      <w:r>
        <w:t xml:space="preserve">Ahogyan azt már a </w:t>
      </w:r>
      <w:r>
        <w:fldChar w:fldCharType="begin"/>
      </w:r>
      <w:r>
        <w:instrText xml:space="preserve"> REF _Ref104396586 \r \h </w:instrText>
      </w:r>
      <w:r>
        <w:fldChar w:fldCharType="separate"/>
      </w:r>
      <w:r w:rsidR="00135F87">
        <w:t>3</w:t>
      </w:r>
      <w:r>
        <w:fldChar w:fldCharType="end"/>
      </w:r>
      <w:r>
        <w:t xml:space="preserve"> fejezet elején is részleteztem a robot járási algoritmusa egy relatív pozíciót és egy orientációt vár</w:t>
      </w:r>
      <w:r w:rsidR="00D82044">
        <w:t>. Ez felveti a kérdést, hogy miért fontoltam meg a sebesség-szögsebesség alapú vezérlést</w:t>
      </w:r>
      <w:r w:rsidR="003E7037">
        <w:t xml:space="preserve">, hogyha az algoritmus nem így várja. A legtöbb ROS alapú globális és lokális pályatervező sebesség-szögsebesség párokkal vezérli a robotokat, mert így </w:t>
      </w:r>
      <w:r w:rsidR="00EB74FB">
        <w:t>a robot mozgása közben is beleszól annak irányításába, ezzel jobb vezérlést elérve.</w:t>
      </w:r>
    </w:p>
    <w:p w14:paraId="6E4F4D72" w14:textId="72A2F1B7" w:rsidR="00A56B7B" w:rsidRPr="00A56B7B" w:rsidRDefault="00F26023" w:rsidP="00A56B7B">
      <w:r>
        <w:t>A vezérlés implementálása a jelenlegi mozgás algoritmusba megoldható,</w:t>
      </w:r>
      <w:r w:rsidR="001B01D7">
        <w:t xml:space="preserve"> azonban nehézkesebb. A tényleges mozgást végrehajtó rész </w:t>
      </w:r>
      <w:proofErr w:type="spellStart"/>
      <w:r w:rsidR="001B01D7">
        <w:t>first</w:t>
      </w:r>
      <w:proofErr w:type="spellEnd"/>
      <w:r w:rsidR="001B01D7">
        <w:t xml:space="preserve"> in </w:t>
      </w:r>
      <w:proofErr w:type="spellStart"/>
      <w:r w:rsidR="001B01D7">
        <w:t>first</w:t>
      </w:r>
      <w:proofErr w:type="spellEnd"/>
      <w:r w:rsidR="001B01D7">
        <w:t xml:space="preserve"> out (</w:t>
      </w:r>
      <w:proofErr w:type="spellStart"/>
      <w:r w:rsidR="001B01D7">
        <w:t>fifo</w:t>
      </w:r>
      <w:proofErr w:type="spellEnd"/>
      <w:r w:rsidR="001B01D7">
        <w:t xml:space="preserve">) alapú így az általam írt algoritmus csak elmenti a kiszámolt pozíciókat melyeket </w:t>
      </w:r>
      <w:r w:rsidR="009746AE">
        <w:t>később</w:t>
      </w:r>
      <w:r w:rsidR="001B01D7">
        <w:t xml:space="preserve"> végrehaj</w:t>
      </w:r>
      <w:r w:rsidR="009746AE">
        <w:t xml:space="preserve">t. Ezért </w:t>
      </w:r>
      <w:r w:rsidR="00F86ACF">
        <w:t xml:space="preserve">sebességre való vezérlés esetében valamekkora </w:t>
      </w:r>
      <w:r w:rsidR="00AA4C6A">
        <w:t>minimumút</w:t>
      </w:r>
      <w:r w:rsidR="00F86ACF">
        <w:t xml:space="preserve"> választására van </w:t>
      </w:r>
      <w:r w:rsidR="00AA4C6A">
        <w:t>szükség,</w:t>
      </w:r>
      <w:r w:rsidR="00F86ACF">
        <w:t xml:space="preserve"> ami alapján </w:t>
      </w:r>
      <w:r w:rsidR="00AA4C6A">
        <w:t>vezérelhető lenne a robot. Ez a módszer a jelenlegi mozgás végrehajtásért felelős alrendszer mellett bonyolultabb és nem hatékony implementálást igényelt volna.</w:t>
      </w:r>
    </w:p>
    <w:p w14:paraId="6F372C53" w14:textId="2DF42B59" w:rsidR="00217D10" w:rsidRDefault="00217D10" w:rsidP="00217D10">
      <w:pPr>
        <w:pStyle w:val="Cmsor3"/>
      </w:pPr>
      <w:bookmarkStart w:id="128" w:name="_Ref104396320"/>
      <w:bookmarkStart w:id="129" w:name="_Toc104419165"/>
      <w:r>
        <w:lastRenderedPageBreak/>
        <w:t>Pozíció-orientáció alapú vezérlés</w:t>
      </w:r>
      <w:bookmarkEnd w:id="128"/>
      <w:bookmarkEnd w:id="129"/>
    </w:p>
    <w:p w14:paraId="0B2FC582" w14:textId="28804D49" w:rsidR="006E52B8" w:rsidRPr="006E52B8" w:rsidRDefault="009A0A26" w:rsidP="006E52B8">
      <w:r>
        <w:t xml:space="preserve">A sebesség-szögsebesség alapú vezérléssel szemben a pozíció-orientáció alapú vezérlést nagyságrendekkel könnyebb implementálni, ugyanis az algoritmust meghívó </w:t>
      </w:r>
      <w:proofErr w:type="spellStart"/>
      <w:proofErr w:type="gramStart"/>
      <w:r w:rsidRPr="009A0A26">
        <w:t>AddPathElementMove</w:t>
      </w:r>
      <w:proofErr w:type="spellEnd"/>
      <w:r>
        <w:t>(</w:t>
      </w:r>
      <w:proofErr w:type="gramEnd"/>
      <w:r>
        <w:t xml:space="preserve">) függvény eleve </w:t>
      </w:r>
      <w:r w:rsidR="00D802A8">
        <w:t xml:space="preserve">a robot új pozícióját és új orientációját várja. A vezérlés egy nagy hátránya a </w:t>
      </w:r>
      <w:r w:rsidR="00D802A8">
        <w:fldChar w:fldCharType="begin"/>
      </w:r>
      <w:r w:rsidR="00D802A8">
        <w:instrText xml:space="preserve"> REF _Ref104396297 \r \h </w:instrText>
      </w:r>
      <w:r w:rsidR="00D802A8">
        <w:fldChar w:fldCharType="separate"/>
      </w:r>
      <w:r w:rsidR="00135F87">
        <w:t>6.1.1</w:t>
      </w:r>
      <w:r w:rsidR="00D802A8">
        <w:fldChar w:fldCharType="end"/>
      </w:r>
      <w:r w:rsidR="00D802A8">
        <w:t xml:space="preserve"> pontban részletezettekkel </w:t>
      </w:r>
      <w:r w:rsidR="00E87731">
        <w:t>szemben, hogy az általános ROS által használt pályatervező algoritmusok nem képesek irányítani így a robotot.</w:t>
      </w:r>
    </w:p>
    <w:p w14:paraId="7A13FB88" w14:textId="6E06FEC4" w:rsidR="00217D10" w:rsidRDefault="00217D10" w:rsidP="00217D10">
      <w:pPr>
        <w:pStyle w:val="Cmsor3"/>
      </w:pPr>
      <w:bookmarkStart w:id="130" w:name="_Toc104419166"/>
      <w:r>
        <w:t>Konklúzió</w:t>
      </w:r>
      <w:bookmarkEnd w:id="130"/>
    </w:p>
    <w:p w14:paraId="1D689200" w14:textId="6F9BDCC5" w:rsidR="00E87731" w:rsidRPr="00E87731" w:rsidRDefault="000C5DC9" w:rsidP="00E87731">
      <w:r>
        <w:t>Szerettem volna a sebesség-szögsebesség alapú vezérlés mellett dönteni, hiszen az sokkal tágabb izgalmasabb működést tenne lehetségessé, azonban a szakdolgozatom során elkezdtem kifutni</w:t>
      </w:r>
      <w:r w:rsidR="00A800BF">
        <w:t xml:space="preserve">, valamint a járási algoritmus megtervezésének kezdetén eldöntöttem, hogy nem szeretnék változtatni a járást végrehajtó modulon. Így végül a Pozíciót-orientációt alkalmazó vezérlés mellett döntöttem, melynek implementálásáról a </w:t>
      </w:r>
      <w:r w:rsidR="00A800BF">
        <w:fldChar w:fldCharType="begin"/>
      </w:r>
      <w:r w:rsidR="00A800BF">
        <w:instrText xml:space="preserve"> REF _Ref104392469 \r \h </w:instrText>
      </w:r>
      <w:r w:rsidR="00A800BF">
        <w:fldChar w:fldCharType="separate"/>
      </w:r>
      <w:r w:rsidR="00135F87">
        <w:t>6.2</w:t>
      </w:r>
      <w:r w:rsidR="00A800BF">
        <w:fldChar w:fldCharType="end"/>
      </w:r>
      <w:r w:rsidR="00A800BF">
        <w:t xml:space="preserve"> bekezdésben írok.</w:t>
      </w:r>
    </w:p>
    <w:p w14:paraId="6102954C" w14:textId="35C2FC1B" w:rsidR="00E47EE0" w:rsidRDefault="00E47EE0" w:rsidP="00E47EE0">
      <w:pPr>
        <w:pStyle w:val="Cmsor2"/>
      </w:pPr>
      <w:bookmarkStart w:id="131" w:name="_Ref104392469"/>
      <w:bookmarkStart w:id="132" w:name="_Toc104419167"/>
      <w:r>
        <w:t>interfész implementálása</w:t>
      </w:r>
      <w:bookmarkEnd w:id="131"/>
      <w:bookmarkEnd w:id="132"/>
    </w:p>
    <w:p w14:paraId="144E5866" w14:textId="176D6692" w:rsidR="00A800BF" w:rsidRDefault="00A630BF" w:rsidP="00A800BF">
      <w:r>
        <w:t xml:space="preserve">A robot által várt </w:t>
      </w:r>
      <w:r w:rsidR="00061F7A">
        <w:t xml:space="preserve">ROS üzenetet egy </w:t>
      </w:r>
      <w:proofErr w:type="spellStart"/>
      <w:r w:rsidR="00061F7A">
        <w:t>geometry_</w:t>
      </w:r>
      <w:proofErr w:type="gramStart"/>
      <w:r w:rsidR="00061F7A">
        <w:t>msgs</w:t>
      </w:r>
      <w:proofErr w:type="spellEnd"/>
      <w:r w:rsidR="00061F7A">
        <w:t>::</w:t>
      </w:r>
      <w:proofErr w:type="spellStart"/>
      <w:proofErr w:type="gramEnd"/>
      <w:r w:rsidR="00061F7A">
        <w:t>Pose</w:t>
      </w:r>
      <w:proofErr w:type="spellEnd"/>
      <w:r w:rsidR="00061F7A">
        <w:t xml:space="preserve"> </w:t>
      </w:r>
      <w:proofErr w:type="spellStart"/>
      <w:r w:rsidR="00061F7A">
        <w:t>típúsú</w:t>
      </w:r>
      <w:proofErr w:type="spellEnd"/>
      <w:r w:rsidR="00061F7A">
        <w:t xml:space="preserve"> üzenetként</w:t>
      </w:r>
      <w:sdt>
        <w:sdtPr>
          <w:id w:val="-39988485"/>
          <w:citation/>
        </w:sdtPr>
        <w:sdtContent>
          <w:r w:rsidR="002E5DC1">
            <w:fldChar w:fldCharType="begin"/>
          </w:r>
          <w:r w:rsidR="002E5DC1">
            <w:instrText xml:space="preserve"> CITATION geo22 \l 1038 </w:instrText>
          </w:r>
          <w:r w:rsidR="002E5DC1">
            <w:fldChar w:fldCharType="separate"/>
          </w:r>
          <w:r w:rsidR="00135F87">
            <w:rPr>
              <w:noProof/>
            </w:rPr>
            <w:t xml:space="preserve"> [10]</w:t>
          </w:r>
          <w:r w:rsidR="002E5DC1">
            <w:fldChar w:fldCharType="end"/>
          </w:r>
        </w:sdtContent>
      </w:sdt>
      <w:r w:rsidR="00061F7A">
        <w:t xml:space="preserve"> várja a program, mert </w:t>
      </w:r>
      <w:r w:rsidR="002E5DC1">
        <w:t>az üzenet egy három koordinátából áll</w:t>
      </w:r>
      <w:r w:rsidR="002E5B86">
        <w:t xml:space="preserve">ó pozíció koordinátából, valamint egy </w:t>
      </w:r>
      <w:proofErr w:type="spellStart"/>
      <w:r w:rsidR="002E5B86">
        <w:t>kvaterniókban</w:t>
      </w:r>
      <w:proofErr w:type="spellEnd"/>
      <w:r w:rsidR="002E5B86">
        <w:t xml:space="preserve"> megadott </w:t>
      </w:r>
      <w:r w:rsidR="0018174E">
        <w:t>elfordulási szögekből. Míg előbbivel a robot új pozícióját adom meg, addig az utóbbival a robot elfordulását. Az üzenet lekezelését az alábbi kódrészlet tartalmazza:</w:t>
      </w:r>
    </w:p>
    <w:p w14:paraId="5CF2C6AE" w14:textId="77777777" w:rsidR="0018174E" w:rsidRDefault="0018174E" w:rsidP="0018174E">
      <w:pPr>
        <w:pStyle w:val="Kd"/>
        <w:rPr>
          <w:lang w:eastAsia="hu-HU"/>
        </w:rPr>
      </w:pPr>
      <w:proofErr w:type="spellStart"/>
      <w:r>
        <w:rPr>
          <w:color w:val="7F0055"/>
          <w:lang w:eastAsia="hu-HU"/>
        </w:rPr>
        <w:t>void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ROSNode</w:t>
      </w:r>
      <w:proofErr w:type="spellEnd"/>
      <w:r>
        <w:rPr>
          <w:lang w:eastAsia="hu-HU"/>
        </w:rPr>
        <w:t>::</w:t>
      </w:r>
      <w:proofErr w:type="spellStart"/>
      <w:proofErr w:type="gramEnd"/>
      <w:r>
        <w:rPr>
          <w:lang w:eastAsia="hu-HU"/>
        </w:rPr>
        <w:t>walk_inCommandCallback</w:t>
      </w:r>
      <w:proofErr w:type="spellEnd"/>
      <w:r>
        <w:rPr>
          <w:lang w:eastAsia="hu-HU"/>
        </w:rPr>
        <w:t>(</w:t>
      </w:r>
      <w:r>
        <w:rPr>
          <w:color w:val="7F0055"/>
          <w:lang w:eastAsia="hu-HU"/>
        </w:rPr>
        <w:t>const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geometry_msgs</w:t>
      </w:r>
      <w:proofErr w:type="spellEnd"/>
      <w:r>
        <w:rPr>
          <w:lang w:eastAsia="hu-HU"/>
        </w:rPr>
        <w:t>::</w:t>
      </w:r>
      <w:proofErr w:type="spellStart"/>
      <w:r>
        <w:rPr>
          <w:color w:val="005032"/>
          <w:lang w:eastAsia="hu-HU"/>
        </w:rPr>
        <w:t>Pose</w:t>
      </w:r>
      <w:proofErr w:type="spellEnd"/>
      <w:r>
        <w:rPr>
          <w:lang w:eastAsia="hu-HU"/>
        </w:rPr>
        <w:t xml:space="preserve">&amp; </w:t>
      </w:r>
      <w:proofErr w:type="spellStart"/>
      <w:r>
        <w:rPr>
          <w:lang w:eastAsia="hu-HU"/>
        </w:rPr>
        <w:t>pose_msg</w:t>
      </w:r>
      <w:proofErr w:type="spellEnd"/>
      <w:r>
        <w:rPr>
          <w:lang w:eastAsia="hu-HU"/>
        </w:rPr>
        <w:t>)</w:t>
      </w:r>
    </w:p>
    <w:p w14:paraId="76CEAB1D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07709333" w14:textId="57C333D0" w:rsidR="0018174E" w:rsidRPr="0018174E" w:rsidRDefault="0018174E" w:rsidP="0018174E">
      <w:pPr>
        <w:pStyle w:val="Kd"/>
        <w:rPr>
          <w:lang w:eastAsia="hu-HU"/>
        </w:rPr>
      </w:pPr>
      <w:r>
        <w:rPr>
          <w:color w:val="3F7F5F"/>
          <w:lang w:eastAsia="hu-HU"/>
        </w:rPr>
        <w:tab/>
      </w:r>
      <w:r>
        <w:rPr>
          <w:color w:val="3F7F5F"/>
          <w:lang w:eastAsia="hu-HU"/>
        </w:rPr>
        <w:t>//</w:t>
      </w:r>
      <w:proofErr w:type="spellStart"/>
      <w:r>
        <w:rPr>
          <w:color w:val="3F7F5F"/>
          <w:lang w:eastAsia="hu-HU"/>
        </w:rPr>
        <w:t>Get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position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from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pose</w:t>
      </w:r>
      <w:proofErr w:type="spellEnd"/>
    </w:p>
    <w:p w14:paraId="04CBCB4C" w14:textId="7A9295EA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x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pose_</w:t>
      </w:r>
      <w:proofErr w:type="gramStart"/>
      <w:r>
        <w:rPr>
          <w:lang w:eastAsia="hu-HU"/>
        </w:rPr>
        <w:t>msg.</w:t>
      </w:r>
      <w:r>
        <w:rPr>
          <w:color w:val="0000C0"/>
          <w:lang w:eastAsia="hu-HU"/>
        </w:rPr>
        <w:t>position</w:t>
      </w:r>
      <w:proofErr w:type="gramEnd"/>
      <w:r>
        <w:rPr>
          <w:lang w:eastAsia="hu-HU"/>
        </w:rPr>
        <w:t>.</w:t>
      </w:r>
      <w:r w:rsidR="00B33F86">
        <w:rPr>
          <w:color w:val="0000C0"/>
          <w:lang w:eastAsia="hu-HU"/>
        </w:rPr>
        <w:t>x</w:t>
      </w:r>
      <w:proofErr w:type="spellEnd"/>
      <w:r>
        <w:rPr>
          <w:lang w:eastAsia="hu-HU"/>
        </w:rPr>
        <w:t>;</w:t>
      </w:r>
    </w:p>
    <w:p w14:paraId="1942C5D4" w14:textId="3E7F4F7C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z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pose_</w:t>
      </w:r>
      <w:proofErr w:type="gramStart"/>
      <w:r>
        <w:rPr>
          <w:lang w:eastAsia="hu-HU"/>
        </w:rPr>
        <w:t>msg.</w:t>
      </w:r>
      <w:r>
        <w:rPr>
          <w:color w:val="0000C0"/>
          <w:lang w:eastAsia="hu-HU"/>
        </w:rPr>
        <w:t>position</w:t>
      </w:r>
      <w:proofErr w:type="gramEnd"/>
      <w:r>
        <w:rPr>
          <w:lang w:eastAsia="hu-HU"/>
        </w:rPr>
        <w:t>.</w:t>
      </w:r>
      <w:r w:rsidR="00B33F86">
        <w:rPr>
          <w:color w:val="0000C0"/>
          <w:lang w:eastAsia="hu-HU"/>
        </w:rPr>
        <w:t>z</w:t>
      </w:r>
      <w:proofErr w:type="spellEnd"/>
      <w:r>
        <w:rPr>
          <w:lang w:eastAsia="hu-HU"/>
        </w:rPr>
        <w:t>;</w:t>
      </w:r>
    </w:p>
    <w:p w14:paraId="31AC17BB" w14:textId="77777777" w:rsidR="0018174E" w:rsidRDefault="0018174E" w:rsidP="0018174E">
      <w:pPr>
        <w:pStyle w:val="Kd"/>
        <w:rPr>
          <w:lang w:eastAsia="hu-HU"/>
        </w:rPr>
      </w:pPr>
    </w:p>
    <w:p w14:paraId="32171FE0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3F7F5F"/>
          <w:lang w:eastAsia="hu-HU"/>
        </w:rPr>
        <w:t>//</w:t>
      </w:r>
      <w:proofErr w:type="spellStart"/>
      <w:r>
        <w:rPr>
          <w:color w:val="3F7F5F"/>
          <w:lang w:eastAsia="hu-HU"/>
        </w:rPr>
        <w:t>Get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heading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from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u w:val="single"/>
          <w:lang w:eastAsia="hu-HU"/>
        </w:rPr>
        <w:t>quat</w:t>
      </w:r>
      <w:proofErr w:type="spellEnd"/>
    </w:p>
    <w:p w14:paraId="3C2E9E08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>
        <w:rPr>
          <w:color w:val="0000C0"/>
          <w:lang w:eastAsia="hu-HU"/>
        </w:rPr>
        <w:t>phi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acos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pose_</w:t>
      </w:r>
      <w:proofErr w:type="gramStart"/>
      <w:r>
        <w:rPr>
          <w:lang w:eastAsia="hu-HU"/>
        </w:rPr>
        <w:t>msg.</w:t>
      </w:r>
      <w:r>
        <w:rPr>
          <w:color w:val="0000C0"/>
          <w:lang w:eastAsia="hu-HU"/>
        </w:rPr>
        <w:t>orientation</w:t>
      </w:r>
      <w:proofErr w:type="gramEnd"/>
      <w:r>
        <w:rPr>
          <w:lang w:eastAsia="hu-HU"/>
        </w:rPr>
        <w:t>.</w:t>
      </w:r>
      <w:r>
        <w:rPr>
          <w:color w:val="0000C0"/>
          <w:lang w:eastAsia="hu-HU"/>
        </w:rPr>
        <w:t>x</w:t>
      </w:r>
      <w:proofErr w:type="spellEnd"/>
      <w:r>
        <w:rPr>
          <w:lang w:eastAsia="hu-HU"/>
        </w:rPr>
        <w:t>) * 2.0f;</w:t>
      </w:r>
    </w:p>
    <w:p w14:paraId="63716196" w14:textId="77777777" w:rsidR="0018174E" w:rsidRDefault="0018174E" w:rsidP="0018174E">
      <w:pPr>
        <w:pStyle w:val="Kd"/>
        <w:rPr>
          <w:lang w:eastAsia="hu-HU"/>
        </w:rPr>
      </w:pPr>
    </w:p>
    <w:p w14:paraId="0FB998AD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lang w:eastAsia="hu-HU"/>
        </w:rPr>
        <w:t>walk_command_status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7F0055"/>
          <w:lang w:eastAsia="hu-HU"/>
        </w:rPr>
        <w:t>true</w:t>
      </w:r>
      <w:proofErr w:type="spellEnd"/>
      <w:r>
        <w:rPr>
          <w:lang w:eastAsia="hu-HU"/>
        </w:rPr>
        <w:t>;</w:t>
      </w:r>
    </w:p>
    <w:p w14:paraId="69773F00" w14:textId="7E82226E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616FD467" w14:textId="5815C932" w:rsidR="00B33F86" w:rsidRDefault="00266A20" w:rsidP="00B33F86">
      <w:pPr>
        <w:rPr>
          <w:lang w:eastAsia="hu-HU"/>
        </w:rPr>
      </w:pPr>
      <w:r>
        <w:rPr>
          <w:lang w:eastAsia="hu-HU"/>
        </w:rPr>
        <w:t xml:space="preserve">Jól látható, hogy a pozíció és szög paramétereinek átvétele igen egyszerű. Az üzenet a 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 xml:space="preserve"> függvénye a gyors lefutás érdekében csak átmásolja a pozíció változókat, valamint a </w:t>
      </w:r>
      <w:proofErr w:type="spellStart"/>
      <w:r>
        <w:rPr>
          <w:lang w:eastAsia="hu-HU"/>
        </w:rPr>
        <w:t>kvaerniókból</w:t>
      </w:r>
      <w:proofErr w:type="spellEnd"/>
      <w:r>
        <w:rPr>
          <w:lang w:eastAsia="hu-HU"/>
        </w:rPr>
        <w:t xml:space="preserve"> kiszámolja </w:t>
      </w:r>
      <w:r w:rsidR="002A3247">
        <w:rPr>
          <w:lang w:eastAsia="hu-HU"/>
        </w:rPr>
        <w:t xml:space="preserve">a robot elfordulásának paraméterét. Továbbá a program igaz állapotba állít egy </w:t>
      </w:r>
      <w:proofErr w:type="spellStart"/>
      <w:r w:rsidR="002A3247">
        <w:rPr>
          <w:lang w:eastAsia="hu-HU"/>
        </w:rPr>
        <w:t>flaget</w:t>
      </w:r>
      <w:proofErr w:type="spellEnd"/>
      <w:r w:rsidR="002A3247">
        <w:rPr>
          <w:lang w:eastAsia="hu-HU"/>
        </w:rPr>
        <w:t xml:space="preserve">, mely </w:t>
      </w:r>
      <w:proofErr w:type="gramStart"/>
      <w:r w:rsidR="002A3247">
        <w:rPr>
          <w:lang w:eastAsia="hu-HU"/>
        </w:rPr>
        <w:t>jelez</w:t>
      </w:r>
      <w:proofErr w:type="gramEnd"/>
      <w:r w:rsidR="002A3247">
        <w:rPr>
          <w:lang w:eastAsia="hu-HU"/>
        </w:rPr>
        <w:t xml:space="preserve"> hogy kiértékelhető a </w:t>
      </w:r>
      <w:proofErr w:type="spellStart"/>
      <w:r w:rsidR="002A3247">
        <w:rPr>
          <w:lang w:eastAsia="hu-HU"/>
        </w:rPr>
        <w:t>walk_Command</w:t>
      </w:r>
      <w:proofErr w:type="spellEnd"/>
      <w:r w:rsidR="002A3247">
        <w:rPr>
          <w:lang w:eastAsia="hu-HU"/>
        </w:rPr>
        <w:t xml:space="preserve"> tagváltozó tartalma.</w:t>
      </w:r>
      <w:r w:rsidR="001D7491">
        <w:rPr>
          <w:lang w:eastAsia="hu-HU"/>
        </w:rPr>
        <w:t xml:space="preserve"> </w:t>
      </w:r>
    </w:p>
    <w:p w14:paraId="56D461F3" w14:textId="68BD125D" w:rsidR="00B509D5" w:rsidRDefault="00B509D5" w:rsidP="00B33F86">
      <w:pPr>
        <w:rPr>
          <w:lang w:eastAsia="hu-HU"/>
        </w:rPr>
      </w:pPr>
      <w:r>
        <w:rPr>
          <w:lang w:eastAsia="hu-HU"/>
        </w:rPr>
        <w:lastRenderedPageBreak/>
        <w:t xml:space="preserve">Az adatok kiértékelése elött a </w:t>
      </w:r>
      <w:proofErr w:type="spellStart"/>
      <w:r w:rsidR="00B176AE">
        <w:rPr>
          <w:lang w:eastAsia="hu-HU"/>
        </w:rPr>
        <w:t>ROSnode</w:t>
      </w:r>
      <w:proofErr w:type="spellEnd"/>
      <w:r w:rsidR="00B176AE">
        <w:rPr>
          <w:lang w:eastAsia="hu-HU"/>
        </w:rPr>
        <w:t xml:space="preserve"> futtatásáért felelős taszk</w:t>
      </w:r>
      <w:r>
        <w:rPr>
          <w:lang w:eastAsia="hu-HU"/>
        </w:rPr>
        <w:t xml:space="preserve"> a </w:t>
      </w:r>
      <w:proofErr w:type="spellStart"/>
      <w:r>
        <w:rPr>
          <w:lang w:eastAsia="hu-HU"/>
        </w:rPr>
        <w:t>walk_command_status</w:t>
      </w:r>
      <w:proofErr w:type="spellEnd"/>
      <w:r>
        <w:rPr>
          <w:lang w:eastAsia="hu-HU"/>
        </w:rPr>
        <w:t xml:space="preserve"> igaz értéke esetén </w:t>
      </w:r>
      <w:r w:rsidR="00B176AE">
        <w:rPr>
          <w:lang w:eastAsia="hu-HU"/>
        </w:rPr>
        <w:t>elküldi az adatokat a járásértfelelős taszk számára:</w:t>
      </w:r>
    </w:p>
    <w:p w14:paraId="34D5A4CC" w14:textId="6206B90B" w:rsidR="00B176AE" w:rsidRDefault="00B176AE" w:rsidP="00B176AE">
      <w:pPr>
        <w:pStyle w:val="Kd"/>
        <w:rPr>
          <w:lang w:eastAsia="hu-HU"/>
        </w:rPr>
      </w:pPr>
      <w:proofErr w:type="spellStart"/>
      <w:proofErr w:type="gramStart"/>
      <w:r>
        <w:rPr>
          <w:b/>
          <w:bCs/>
          <w:color w:val="7F0055"/>
          <w:lang w:eastAsia="hu-HU"/>
        </w:rPr>
        <w:t>if</w:t>
      </w:r>
      <w:proofErr w:type="spellEnd"/>
      <w:r>
        <w:rPr>
          <w:color w:val="000000"/>
          <w:lang w:eastAsia="hu-HU"/>
        </w:rPr>
        <w:t>(</w:t>
      </w:r>
      <w:proofErr w:type="spellStart"/>
      <w:proofErr w:type="gramEnd"/>
      <w:r>
        <w:rPr>
          <w:b/>
          <w:bCs/>
          <w:color w:val="7F0055"/>
          <w:lang w:eastAsia="hu-HU"/>
        </w:rPr>
        <w:t>true</w:t>
      </w:r>
      <w:proofErr w:type="spellEnd"/>
      <w:r>
        <w:rPr>
          <w:color w:val="000000"/>
          <w:lang w:eastAsia="hu-HU"/>
        </w:rPr>
        <w:t xml:space="preserve"> == </w:t>
      </w:r>
      <w:proofErr w:type="spellStart"/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>.GetWalk_commandRequest</w:t>
      </w:r>
      <w:proofErr w:type="spellEnd"/>
      <w:r>
        <w:rPr>
          <w:color w:val="000000"/>
          <w:lang w:eastAsia="hu-HU"/>
        </w:rPr>
        <w:t>())</w:t>
      </w:r>
    </w:p>
    <w:p w14:paraId="031FFA1C" w14:textId="0DB0EA31" w:rsidR="00B176AE" w:rsidRDefault="00B176AE" w:rsidP="00B176AE">
      <w:pPr>
        <w:pStyle w:val="Kd"/>
        <w:rPr>
          <w:lang w:eastAsia="hu-HU"/>
        </w:rPr>
      </w:pPr>
      <w:r>
        <w:rPr>
          <w:color w:val="000000"/>
          <w:lang w:eastAsia="hu-HU"/>
        </w:rPr>
        <w:t>{</w:t>
      </w:r>
    </w:p>
    <w:p w14:paraId="7CCAA909" w14:textId="23BCB595" w:rsidR="00B176AE" w:rsidRDefault="00B176AE" w:rsidP="00B176AE">
      <w:pPr>
        <w:pStyle w:val="Kd"/>
        <w:rPr>
          <w:lang w:eastAsia="hu-HU"/>
        </w:rPr>
      </w:pPr>
      <w:r>
        <w:rPr>
          <w:color w:val="000000"/>
          <w:lang w:eastAsia="hu-HU"/>
        </w:rPr>
        <w:tab/>
      </w:r>
      <w:proofErr w:type="gramStart"/>
      <w:r>
        <w:rPr>
          <w:color w:val="000000"/>
          <w:shd w:val="clear" w:color="auto" w:fill="D4D4D4"/>
          <w:lang w:eastAsia="hu-HU"/>
        </w:rPr>
        <w:t>xMessageBufferSend</w:t>
      </w:r>
      <w:r>
        <w:rPr>
          <w:color w:val="000000"/>
          <w:lang w:eastAsia="hu-HU"/>
        </w:rPr>
        <w:t>(</w:t>
      </w:r>
      <w:proofErr w:type="gramEnd"/>
      <w:r>
        <w:rPr>
          <w:color w:val="0000C0"/>
          <w:lang w:eastAsia="hu-HU"/>
        </w:rPr>
        <w:t>RosToWalkMessage</w:t>
      </w:r>
      <w:r>
        <w:rPr>
          <w:color w:val="000000"/>
          <w:lang w:eastAsia="hu-HU"/>
        </w:rPr>
        <w:t>,</w:t>
      </w:r>
      <w:r>
        <w:rPr>
          <w:b/>
          <w:bCs/>
          <w:color w:val="7F0055"/>
          <w:lang w:eastAsia="hu-HU"/>
        </w:rPr>
        <w:t>void</w:t>
      </w:r>
      <w:r>
        <w:rPr>
          <w:color w:val="000000"/>
          <w:lang w:eastAsia="hu-HU"/>
        </w:rPr>
        <w:t>*)&amp;(</w:t>
      </w:r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 xml:space="preserve">.GetWalk_Command()), </w:t>
      </w:r>
      <w:proofErr w:type="spellStart"/>
      <w:r>
        <w:rPr>
          <w:b/>
          <w:bCs/>
          <w:color w:val="7F0055"/>
          <w:lang w:eastAsia="hu-HU"/>
        </w:rPr>
        <w:t>sizeof</w:t>
      </w:r>
      <w:proofErr w:type="spellEnd"/>
      <w:r>
        <w:rPr>
          <w:color w:val="000000"/>
          <w:lang w:eastAsia="hu-HU"/>
        </w:rPr>
        <w:t>(</w:t>
      </w:r>
      <w:proofErr w:type="spellStart"/>
      <w:r>
        <w:rPr>
          <w:color w:val="005032"/>
          <w:lang w:eastAsia="hu-HU"/>
        </w:rPr>
        <w:t>WalkCommand</w:t>
      </w:r>
      <w:proofErr w:type="spellEnd"/>
      <w:r>
        <w:rPr>
          <w:color w:val="000000"/>
          <w:lang w:eastAsia="hu-HU"/>
        </w:rPr>
        <w:t>), 0u);</w:t>
      </w:r>
    </w:p>
    <w:p w14:paraId="4BBFE299" w14:textId="38E97EA4" w:rsidR="00B176AE" w:rsidRDefault="00B176AE" w:rsidP="00B176AE">
      <w:pPr>
        <w:pStyle w:val="Kd"/>
        <w:rPr>
          <w:lang w:eastAsia="hu-HU"/>
        </w:rPr>
      </w:pPr>
      <w:r>
        <w:rPr>
          <w:color w:val="0000C0"/>
          <w:lang w:eastAsia="hu-HU"/>
        </w:rPr>
        <w:tab/>
      </w:r>
      <w:proofErr w:type="spellStart"/>
      <w:proofErr w:type="gramStart"/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>.GetWalk</w:t>
      </w:r>
      <w:proofErr w:type="gramEnd"/>
      <w:r>
        <w:rPr>
          <w:color w:val="000000"/>
          <w:lang w:eastAsia="hu-HU"/>
        </w:rPr>
        <w:t>_commandRequest</w:t>
      </w:r>
      <w:proofErr w:type="spellEnd"/>
      <w:r>
        <w:rPr>
          <w:color w:val="000000"/>
          <w:lang w:eastAsia="hu-HU"/>
        </w:rPr>
        <w:t xml:space="preserve">() = </w:t>
      </w:r>
      <w:proofErr w:type="spellStart"/>
      <w:r>
        <w:rPr>
          <w:b/>
          <w:bCs/>
          <w:color w:val="7F0055"/>
          <w:lang w:eastAsia="hu-HU"/>
        </w:rPr>
        <w:t>false</w:t>
      </w:r>
      <w:proofErr w:type="spellEnd"/>
      <w:r>
        <w:rPr>
          <w:color w:val="000000"/>
          <w:lang w:eastAsia="hu-HU"/>
        </w:rPr>
        <w:t>;</w:t>
      </w:r>
    </w:p>
    <w:p w14:paraId="38766E39" w14:textId="4D47BCE7" w:rsidR="00B176AE" w:rsidRDefault="00B176AE" w:rsidP="00B176AE">
      <w:pPr>
        <w:pStyle w:val="Kd"/>
        <w:rPr>
          <w:color w:val="000000"/>
          <w:lang w:eastAsia="hu-HU"/>
        </w:rPr>
      </w:pPr>
      <w:r>
        <w:rPr>
          <w:color w:val="000000"/>
          <w:lang w:eastAsia="hu-HU"/>
        </w:rPr>
        <w:t>}</w:t>
      </w:r>
    </w:p>
    <w:p w14:paraId="5426B85E" w14:textId="09956A62" w:rsidR="00D17B0F" w:rsidRDefault="00D17B0F" w:rsidP="00D17B0F">
      <w:pPr>
        <w:rPr>
          <w:lang w:eastAsia="hu-HU"/>
        </w:rPr>
      </w:pPr>
      <w:r>
        <w:rPr>
          <w:lang w:eastAsia="hu-HU"/>
        </w:rPr>
        <w:t>Majd a járás működtetésért felelős taszk fogadja az üzenetet</w:t>
      </w:r>
      <w:r w:rsidR="007B68CC">
        <w:rPr>
          <w:lang w:eastAsia="hu-HU"/>
        </w:rPr>
        <w:t xml:space="preserve">, végül a </w:t>
      </w:r>
      <w:proofErr w:type="spellStart"/>
      <w:proofErr w:type="gramStart"/>
      <w:r w:rsidR="007B68CC">
        <w:rPr>
          <w:lang w:eastAsia="hu-HU"/>
        </w:rPr>
        <w:t>walk.</w:t>
      </w:r>
      <w:r w:rsidR="004F1E1C">
        <w:rPr>
          <w:lang w:eastAsia="hu-HU"/>
        </w:rPr>
        <w:t>S</w:t>
      </w:r>
      <w:r w:rsidR="007B68CC">
        <w:rPr>
          <w:lang w:eastAsia="hu-HU"/>
        </w:rPr>
        <w:t>toreCommand</w:t>
      </w:r>
      <w:proofErr w:type="spellEnd"/>
      <w:proofErr w:type="gramEnd"/>
      <w:r w:rsidR="007B68CC">
        <w:rPr>
          <w:lang w:eastAsia="hu-HU"/>
        </w:rPr>
        <w:t>() függvény segítségével eltárolja azt:</w:t>
      </w:r>
    </w:p>
    <w:p w14:paraId="5624CE47" w14:textId="77777777" w:rsidR="007B68CC" w:rsidRDefault="007B68CC" w:rsidP="007B68CC">
      <w:pPr>
        <w:pStyle w:val="Kd"/>
        <w:rPr>
          <w:lang w:eastAsia="hu-HU"/>
        </w:rPr>
      </w:pPr>
      <w:proofErr w:type="spellStart"/>
      <w:proofErr w:type="gramStart"/>
      <w:r>
        <w:rPr>
          <w:b/>
          <w:bCs/>
          <w:color w:val="7F0055"/>
          <w:lang w:eastAsia="hu-HU"/>
        </w:rPr>
        <w:t>while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pdFALSE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xMessageBufferIsEmpty</w:t>
      </w:r>
      <w:proofErr w:type="spellEnd"/>
      <w:r>
        <w:rPr>
          <w:lang w:eastAsia="hu-HU"/>
        </w:rPr>
        <w:t>(</w:t>
      </w:r>
      <w:proofErr w:type="spellStart"/>
      <w:r>
        <w:rPr>
          <w:color w:val="0000C0"/>
          <w:lang w:eastAsia="hu-HU"/>
        </w:rPr>
        <w:t>RosToWalkMessage</w:t>
      </w:r>
      <w:proofErr w:type="spellEnd"/>
      <w:r>
        <w:rPr>
          <w:lang w:eastAsia="hu-HU"/>
        </w:rPr>
        <w:t>))</w:t>
      </w:r>
    </w:p>
    <w:p w14:paraId="5D0A6636" w14:textId="55FD8B44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3001F73" w14:textId="6FC6AE8D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proofErr w:type="gramStart"/>
      <w:r>
        <w:rPr>
          <w:lang w:eastAsia="hu-HU"/>
        </w:rPr>
        <w:t>xMessageBufferReceive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color w:val="0000C0"/>
          <w:lang w:eastAsia="hu-HU"/>
        </w:rPr>
        <w:t>RosToWalkMessage</w:t>
      </w:r>
      <w:proofErr w:type="spellEnd"/>
      <w:r>
        <w:rPr>
          <w:lang w:eastAsia="hu-HU"/>
        </w:rPr>
        <w:t>,</w:t>
      </w:r>
      <w:r>
        <w:rPr>
          <w:lang w:eastAsia="hu-HU"/>
        </w:rPr>
        <w:t>(</w:t>
      </w:r>
      <w:proofErr w:type="spellStart"/>
      <w:r>
        <w:rPr>
          <w:b/>
          <w:bCs/>
          <w:color w:val="7F0055"/>
          <w:lang w:eastAsia="hu-HU"/>
        </w:rPr>
        <w:t>void</w:t>
      </w:r>
      <w:proofErr w:type="spellEnd"/>
      <w:r>
        <w:rPr>
          <w:lang w:eastAsia="hu-HU"/>
        </w:rPr>
        <w:t>*)&amp;(</w:t>
      </w:r>
      <w:proofErr w:type="spellStart"/>
      <w:r>
        <w:rPr>
          <w:color w:val="0000C0"/>
          <w:lang w:eastAsia="hu-HU"/>
        </w:rPr>
        <w:t>walk_Command</w:t>
      </w:r>
      <w:proofErr w:type="spellEnd"/>
      <w:r>
        <w:rPr>
          <w:lang w:eastAsia="hu-HU"/>
        </w:rPr>
        <w:t>),</w:t>
      </w:r>
      <w:r>
        <w:rPr>
          <w:lang w:eastAsia="hu-HU"/>
        </w:rPr>
        <w:t xml:space="preserve"> </w:t>
      </w:r>
      <w:proofErr w:type="spellStart"/>
      <w:r>
        <w:rPr>
          <w:b/>
          <w:bCs/>
          <w:color w:val="7F0055"/>
          <w:lang w:eastAsia="hu-HU"/>
        </w:rPr>
        <w:t>sizeof</w:t>
      </w:r>
      <w:proofErr w:type="spellEnd"/>
      <w:r>
        <w:rPr>
          <w:lang w:eastAsia="hu-HU"/>
        </w:rPr>
        <w:t>(</w:t>
      </w:r>
      <w:proofErr w:type="spellStart"/>
      <w:r>
        <w:rPr>
          <w:color w:val="005032"/>
          <w:lang w:eastAsia="hu-HU"/>
        </w:rPr>
        <w:t>WalkCommand</w:t>
      </w:r>
      <w:proofErr w:type="spellEnd"/>
      <w:r>
        <w:rPr>
          <w:lang w:eastAsia="hu-HU"/>
        </w:rPr>
        <w:t>), 0u);</w:t>
      </w:r>
    </w:p>
    <w:p w14:paraId="66C365F4" w14:textId="49093759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proofErr w:type="gramStart"/>
      <w:r>
        <w:rPr>
          <w:color w:val="0000C0"/>
          <w:lang w:eastAsia="hu-HU"/>
        </w:rPr>
        <w:t>walk</w:t>
      </w:r>
      <w:r>
        <w:rPr>
          <w:lang w:eastAsia="hu-HU"/>
        </w:rPr>
        <w:t>.StoreCommand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C0"/>
          <w:lang w:eastAsia="hu-HU"/>
        </w:rPr>
        <w:t>walk_Command</w:t>
      </w:r>
      <w:proofErr w:type="spellEnd"/>
      <w:r>
        <w:rPr>
          <w:lang w:eastAsia="hu-HU"/>
        </w:rPr>
        <w:t>);</w:t>
      </w:r>
    </w:p>
    <w:p w14:paraId="2C343C9C" w14:textId="5D1E7436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0D574159" w14:textId="6772A54F" w:rsidR="0005320C" w:rsidRDefault="004F1E1C" w:rsidP="0005320C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proofErr w:type="gramStart"/>
      <w:r>
        <w:rPr>
          <w:lang w:eastAsia="hu-HU"/>
        </w:rPr>
        <w:t>StoreCommand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) függvény már csak az általam készített </w:t>
      </w:r>
      <w:proofErr w:type="spellStart"/>
      <w:r>
        <w:rPr>
          <w:lang w:eastAsia="hu-HU"/>
        </w:rPr>
        <w:t>AddPathElementMove</w:t>
      </w:r>
      <w:proofErr w:type="spellEnd"/>
      <w:r>
        <w:rPr>
          <w:lang w:eastAsia="hu-HU"/>
        </w:rPr>
        <w:t xml:space="preserve">() függvényt hívja meg, mely </w:t>
      </w:r>
      <w:r w:rsidR="0005320C">
        <w:rPr>
          <w:lang w:eastAsia="hu-HU"/>
        </w:rPr>
        <w:t>végrehajtja a szükséges számításokat és elmenti a lábak és a test pozícióit a mozgás végrehajtásához.</w:t>
      </w:r>
    </w:p>
    <w:p w14:paraId="5ADAF350" w14:textId="77777777" w:rsidR="0005320C" w:rsidRDefault="0005320C" w:rsidP="0005320C">
      <w:pPr>
        <w:pStyle w:val="Kd"/>
        <w:rPr>
          <w:lang w:eastAsia="hu-HU"/>
        </w:rPr>
      </w:pPr>
      <w:proofErr w:type="spellStart"/>
      <w:r>
        <w:rPr>
          <w:b/>
          <w:bCs/>
          <w:color w:val="7F0055"/>
          <w:lang w:eastAsia="hu-HU"/>
        </w:rPr>
        <w:t>void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b/>
          <w:bCs/>
          <w:lang w:eastAsia="hu-HU"/>
        </w:rPr>
        <w:t>Walk</w:t>
      </w:r>
      <w:proofErr w:type="spellEnd"/>
      <w:r>
        <w:rPr>
          <w:b/>
          <w:bCs/>
          <w:lang w:eastAsia="hu-HU"/>
        </w:rPr>
        <w:t>::</w:t>
      </w:r>
      <w:proofErr w:type="spellStart"/>
      <w:proofErr w:type="gramEnd"/>
      <w:r>
        <w:rPr>
          <w:b/>
          <w:bCs/>
          <w:shd w:val="clear" w:color="auto" w:fill="D4D4D4"/>
          <w:lang w:eastAsia="hu-HU"/>
        </w:rPr>
        <w:t>StoreCommand</w:t>
      </w:r>
      <w:proofErr w:type="spellEnd"/>
      <w:r>
        <w:rPr>
          <w:lang w:eastAsia="hu-HU"/>
        </w:rPr>
        <w:t>(</w:t>
      </w:r>
      <w:proofErr w:type="spellStart"/>
      <w:r>
        <w:rPr>
          <w:color w:val="005032"/>
          <w:lang w:eastAsia="hu-HU"/>
        </w:rPr>
        <w:t>WalkCommand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>)</w:t>
      </w:r>
    </w:p>
    <w:p w14:paraId="1CB52C84" w14:textId="77777777" w:rsidR="0005320C" w:rsidRDefault="0005320C" w:rsidP="0005320C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7F7D782" w14:textId="76359FBC" w:rsidR="004F1E1C" w:rsidRDefault="0005320C" w:rsidP="0005320C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lang w:eastAsia="hu-HU"/>
        </w:rPr>
        <w:t>m_walkScipt</w:t>
      </w:r>
      <w:r>
        <w:rPr>
          <w:lang w:eastAsia="hu-HU"/>
        </w:rPr>
        <w:t>.AddPathElementMove</w:t>
      </w:r>
      <w:proofErr w:type="spellEnd"/>
      <w:r>
        <w:rPr>
          <w:lang w:eastAsia="hu-HU"/>
        </w:rPr>
        <w:t>(</w:t>
      </w:r>
      <w:proofErr w:type="spellStart"/>
      <w:proofErr w:type="gramStart"/>
      <w:r>
        <w:rPr>
          <w:lang w:eastAsia="hu-HU"/>
        </w:rPr>
        <w:t>mth</w:t>
      </w:r>
      <w:proofErr w:type="spellEnd"/>
      <w:r>
        <w:rPr>
          <w:lang w:eastAsia="hu-HU"/>
        </w:rPr>
        <w:t>::</w:t>
      </w:r>
      <w:proofErr w:type="gramEnd"/>
      <w:r>
        <w:rPr>
          <w:color w:val="005032"/>
          <w:lang w:eastAsia="hu-HU"/>
        </w:rPr>
        <w:t>float2</w:t>
      </w:r>
      <w:r>
        <w:rPr>
          <w:lang w:eastAsia="hu-HU"/>
        </w:rPr>
        <w:t>(</w:t>
      </w:r>
      <w:proofErr w:type="spellStart"/>
      <w:r>
        <w:rPr>
          <w:lang w:eastAsia="hu-HU"/>
        </w:rPr>
        <w:t>command.</w:t>
      </w:r>
      <w:r>
        <w:rPr>
          <w:color w:val="0000C0"/>
          <w:lang w:eastAsia="hu-HU"/>
        </w:rPr>
        <w:t>x</w:t>
      </w:r>
      <w:r>
        <w:rPr>
          <w:lang w:eastAsia="hu-HU"/>
        </w:rPr>
        <w:t>,command.y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lang w:eastAsia="hu-HU"/>
        </w:rPr>
        <w:t>command.</w:t>
      </w:r>
      <w:r>
        <w:rPr>
          <w:color w:val="0000C0"/>
          <w:lang w:eastAsia="hu-HU"/>
        </w:rPr>
        <w:t>phi</w:t>
      </w:r>
      <w:proofErr w:type="spellEnd"/>
      <w:r>
        <w:rPr>
          <w:lang w:eastAsia="hu-HU"/>
        </w:rPr>
        <w:t>);</w:t>
      </w:r>
    </w:p>
    <w:p w14:paraId="023DE311" w14:textId="1B3CA8B8" w:rsidR="0005320C" w:rsidRDefault="0005320C" w:rsidP="0005320C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548CD71A" w14:textId="5E98D411" w:rsidR="004F1E1C" w:rsidRPr="0018174E" w:rsidRDefault="0005320C" w:rsidP="004F1E1C">
      <w:pPr>
        <w:rPr>
          <w:lang w:eastAsia="hu-HU"/>
        </w:rPr>
      </w:pPr>
      <w:r>
        <w:rPr>
          <w:lang w:eastAsia="hu-HU"/>
        </w:rPr>
        <w:t xml:space="preserve">A paraméterek kitalálása és a folyamat megértése igen egyszerű volt, már ebből az egy példából </w:t>
      </w:r>
      <w:r w:rsidR="009C512D">
        <w:rPr>
          <w:lang w:eastAsia="hu-HU"/>
        </w:rPr>
        <w:t>jól látszik, hogy miért ennyire elterjedt a ROS használata és milyen egyszerű megérteni az alapjait. A robot ROS-</w:t>
      </w:r>
      <w:proofErr w:type="spellStart"/>
      <w:r w:rsidR="009C512D">
        <w:rPr>
          <w:lang w:eastAsia="hu-HU"/>
        </w:rPr>
        <w:t>on</w:t>
      </w:r>
      <w:proofErr w:type="spellEnd"/>
      <w:r w:rsidR="009C512D">
        <w:rPr>
          <w:lang w:eastAsia="hu-HU"/>
        </w:rPr>
        <w:t xml:space="preserve"> keresztüli tesztelése is hasonlóan könnyed, egyértelmű volt</w:t>
      </w:r>
      <w:r w:rsidR="001333CA">
        <w:rPr>
          <w:lang w:eastAsia="hu-HU"/>
        </w:rPr>
        <w:t xml:space="preserve">, ezt a </w:t>
      </w:r>
      <w:r w:rsidR="001333CA">
        <w:rPr>
          <w:lang w:eastAsia="hu-HU"/>
        </w:rPr>
        <w:fldChar w:fldCharType="begin"/>
      </w:r>
      <w:r w:rsidR="001333CA">
        <w:rPr>
          <w:lang w:eastAsia="hu-HU"/>
        </w:rPr>
        <w:instrText xml:space="preserve"> REF _Ref104415005 \r \h </w:instrText>
      </w:r>
      <w:r w:rsidR="001333CA">
        <w:rPr>
          <w:lang w:eastAsia="hu-HU"/>
        </w:rPr>
      </w:r>
      <w:r w:rsidR="001333CA">
        <w:rPr>
          <w:lang w:eastAsia="hu-HU"/>
        </w:rPr>
        <w:fldChar w:fldCharType="separate"/>
      </w:r>
      <w:r w:rsidR="00135F87">
        <w:rPr>
          <w:lang w:eastAsia="hu-HU"/>
        </w:rPr>
        <w:t>7</w:t>
      </w:r>
      <w:r w:rsidR="001333CA">
        <w:rPr>
          <w:lang w:eastAsia="hu-HU"/>
        </w:rPr>
        <w:fldChar w:fldCharType="end"/>
      </w:r>
      <w:r w:rsidR="001333CA">
        <w:rPr>
          <w:lang w:eastAsia="hu-HU"/>
        </w:rPr>
        <w:t xml:space="preserve"> fejezetben fejtem ki bővebben.</w:t>
      </w:r>
    </w:p>
    <w:p w14:paraId="6E7042BD" w14:textId="193C005F" w:rsidR="003E7037" w:rsidRPr="003E7037" w:rsidRDefault="003E7037" w:rsidP="003E7037">
      <w:pPr>
        <w:pStyle w:val="Cmsor1"/>
      </w:pPr>
      <w:bookmarkStart w:id="133" w:name="_Ref104415005"/>
      <w:bookmarkStart w:id="134" w:name="_Toc104419168"/>
      <w:r>
        <w:lastRenderedPageBreak/>
        <w:t>ROS alapú vezérlés tesztelése</w:t>
      </w:r>
      <w:bookmarkEnd w:id="133"/>
      <w:bookmarkEnd w:id="134"/>
    </w:p>
    <w:p w14:paraId="5E2DE117" w14:textId="187E33A3" w:rsidR="00225F65" w:rsidRDefault="00224E29" w:rsidP="00224E29">
      <w:pPr>
        <w:pStyle w:val="Cmsor1"/>
      </w:pPr>
      <w:bookmarkStart w:id="135" w:name="_Toc104419169"/>
      <w:r>
        <w:lastRenderedPageBreak/>
        <w:t>Fejlesztési lehetőségek</w:t>
      </w:r>
      <w:bookmarkEnd w:id="135"/>
    </w:p>
    <w:bookmarkStart w:id="136" w:name="_Toc104419170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36"/>
        </w:p>
        <w:sdt>
          <w:sdtPr>
            <w:id w:val="111145805"/>
            <w:bibliography/>
          </w:sdtPr>
          <w:sdtEndPr/>
          <w:sdtContent>
            <w:p w14:paraId="69C58795" w14:textId="77777777" w:rsidR="00135F87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135F87" w14:paraId="621AF830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633647" w14:textId="2A50687F" w:rsidR="00135F87" w:rsidRDefault="00135F87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26370E" w14:textId="77777777" w:rsidR="00135F87" w:rsidRDefault="00135F87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135F87" w14:paraId="44C2F502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B03D0D" w14:textId="77777777" w:rsidR="00135F87" w:rsidRDefault="00135F87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22FFFA" w14:textId="77777777" w:rsidR="00135F87" w:rsidRDefault="00135F87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135F87" w14:paraId="7800A98C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3E29BE" w14:textId="77777777" w:rsidR="00135F87" w:rsidRDefault="00135F87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D4139A" w14:textId="77777777" w:rsidR="00135F87" w:rsidRDefault="00135F87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135F87" w14:paraId="331B8667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55F50" w14:textId="77777777" w:rsidR="00135F87" w:rsidRDefault="00135F87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D658DA" w14:textId="77777777" w:rsidR="00135F87" w:rsidRDefault="00135F87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135F87" w14:paraId="6613DE1F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FFE3C7" w14:textId="77777777" w:rsidR="00135F87" w:rsidRDefault="00135F87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D21247" w14:textId="77777777" w:rsidR="00135F87" w:rsidRDefault="00135F87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135F87" w14:paraId="39E8616F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3D2B2C" w14:textId="77777777" w:rsidR="00135F87" w:rsidRDefault="00135F87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ADFDA3" w14:textId="77777777" w:rsidR="00135F87" w:rsidRDefault="00135F87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  <w:tr w:rsidR="00135F87" w14:paraId="7ACA6546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EEA5AF" w14:textId="77777777" w:rsidR="00135F87" w:rsidRDefault="00135F87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56F38E" w14:textId="77777777" w:rsidR="00135F87" w:rsidRDefault="00135F87">
                    <w:pPr>
                      <w:pStyle w:val="Irodalomjegyzk"/>
                    </w:pPr>
                    <w:r>
                      <w:t xml:space="preserve">M. Babits, „Szimulátor,”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14-15..</w:t>
                    </w:r>
                  </w:p>
                </w:tc>
              </w:tr>
              <w:tr w:rsidR="00135F87" w14:paraId="01084538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9C34B4" w14:textId="77777777" w:rsidR="00135F87" w:rsidRDefault="00135F87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9EA40D" w14:textId="77777777" w:rsidR="00135F87" w:rsidRDefault="00135F87">
                    <w:pPr>
                      <w:pStyle w:val="Irodalomjegyzk"/>
                    </w:pPr>
                    <w:r>
                      <w:t>Savöx, „SH0255MG - Micro Digital Servo,” [Online]. Available: https://www.savoxusa.com/collections/micro-servos/products/savsh0255mg-micro-digital-mg-servo-13-54#technical-details. [Hozzáférés dátuma: 20 05 2022].</w:t>
                    </w:r>
                  </w:p>
                </w:tc>
              </w:tr>
              <w:tr w:rsidR="00135F87" w14:paraId="09A94FE8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541530" w14:textId="77777777" w:rsidR="00135F87" w:rsidRDefault="00135F87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BDB3D8" w14:textId="77777777" w:rsidR="00135F87" w:rsidRDefault="00135F87">
                    <w:pPr>
                      <w:pStyle w:val="Irodalomjegyzk"/>
                    </w:pPr>
                    <w:r>
                      <w:t xml:space="preserve">M. Babits, „Áttérés fizikai robotra,”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p. 15..</w:t>
                    </w:r>
                  </w:p>
                </w:tc>
              </w:tr>
              <w:tr w:rsidR="00135F87" w14:paraId="61FF33E4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6B3ED7" w14:textId="77777777" w:rsidR="00135F87" w:rsidRDefault="00135F87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6837E" w14:textId="77777777" w:rsidR="00135F87" w:rsidRDefault="00135F87">
                    <w:pPr>
                      <w:pStyle w:val="Irodalomjegyzk"/>
                    </w:pPr>
                    <w:r>
                      <w:t>ROS, „geometry_msgs/Pose Message,” 02 03 2022. [Online]. Available: http://docs.ros.org/en/api/geometry_msgs/html/msg/Pose.html. [Hozzáférés dátuma: 25 05 2022].</w:t>
                    </w:r>
                  </w:p>
                </w:tc>
              </w:tr>
              <w:tr w:rsidR="00135F87" w14:paraId="63E30D88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7697BC" w14:textId="77777777" w:rsidR="00135F87" w:rsidRDefault="00135F87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A7BBF8" w14:textId="77777777" w:rsidR="00135F87" w:rsidRDefault="00135F87">
                    <w:pPr>
                      <w:pStyle w:val="Irodalomjegyzk"/>
                    </w:pPr>
                    <w:r>
                      <w:t>Wikipedia, „Lidar,” [Online]. Available: https://en.wikipedia.org/wiki/Lidar. [Hozzáférés dátuma: 25 05 2022].</w:t>
                    </w:r>
                  </w:p>
                </w:tc>
              </w:tr>
              <w:tr w:rsidR="00135F87" w14:paraId="1936EA41" w14:textId="77777777">
                <w:trPr>
                  <w:divId w:val="56472747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8AFE97" w14:textId="77777777" w:rsidR="00135F87" w:rsidRDefault="00135F87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5594B7" w14:textId="77777777" w:rsidR="00135F87" w:rsidRDefault="00135F87">
                    <w:pPr>
                      <w:pStyle w:val="Irodalomjegyzk"/>
                    </w:pPr>
                    <w:r>
                      <w:t>Wikipedia, „Inertial measurement unit,” [Online]. Available: https://en.wikipedia.org/wiki/Inertial_measurement_unit. [Hozzáférés dátuma: 25 05 2022].</w:t>
                    </w:r>
                  </w:p>
                </w:tc>
              </w:tr>
            </w:tbl>
            <w:p w14:paraId="6AC574CF" w14:textId="77777777" w:rsidR="00135F87" w:rsidRDefault="00135F87">
              <w:pPr>
                <w:divId w:val="564727478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6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17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18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3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30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5" w:author="Komáromi Sándor" w:date="2022-05-25T15:41:00Z" w:initials="KS">
    <w:p w14:paraId="58B8057A" w14:textId="77777777" w:rsidR="00135F87" w:rsidRDefault="00135F87" w:rsidP="00135F87">
      <w:pPr>
        <w:pStyle w:val="Jegyzetszveg"/>
      </w:pPr>
      <w:r>
        <w:rPr>
          <w:rStyle w:val="Jegyzethivatkozs"/>
        </w:rPr>
        <w:annotationRef/>
      </w:r>
      <w:r>
        <w:t>kijavítani értelmesre</w:t>
      </w:r>
    </w:p>
  </w:comment>
  <w:comment w:id="51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52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53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4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7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6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62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3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7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8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71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9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80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  <w:comment w:id="90" w:author="Sándor Komáromi" w:date="2022-05-22T16:26:00Z" w:initials="SK">
    <w:p w14:paraId="39BB6C86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91" w:author="Sándor Komáromi" w:date="2022-05-22T16:35:00Z" w:initials="SK">
    <w:p w14:paraId="663F2A84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 xml:space="preserve">képek </w:t>
      </w:r>
    </w:p>
  </w:comment>
  <w:comment w:id="94" w:author="Sándor Komáromi" w:date="2022-05-22T22:34:00Z" w:initials="SK">
    <w:p w14:paraId="7ED9F91D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6" w:author="Sándor Komáromi" w:date="2022-05-22T22:44:00Z" w:initials="SK">
    <w:p w14:paraId="0B36D861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proofErr w:type="spellStart"/>
      <w:r>
        <w:t>Szinoníma</w:t>
      </w:r>
      <w:proofErr w:type="spellEnd"/>
      <w:r>
        <w:t xml:space="preserve"> keresése</w:t>
      </w:r>
    </w:p>
  </w:comment>
  <w:comment w:id="95" w:author="Sándor Komáromi" w:date="2022-05-22T22:34:00Z" w:initials="SK">
    <w:p w14:paraId="5217CB0B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75D53B9C" w14:textId="77777777" w:rsidR="009D2EBB" w:rsidRDefault="009D2EBB" w:rsidP="009D2EBB">
      <w:pPr>
        <w:pStyle w:val="Jegyzetszveg"/>
      </w:pPr>
      <w:r>
        <w:t>UML diagram</w:t>
      </w:r>
    </w:p>
  </w:comment>
  <w:comment w:id="97" w:author="Sándor Komáromi" w:date="2022-05-22T23:11:00Z" w:initials="SK">
    <w:p w14:paraId="105CCEFA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98" w:author="Sándor Komáromi" w:date="2022-05-22T23:39:00Z" w:initials="SK">
    <w:p w14:paraId="537D17AC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 xml:space="preserve">Megkeresni hol </w:t>
      </w:r>
      <w:proofErr w:type="spellStart"/>
      <w:r>
        <w:t>hasznéltam</w:t>
      </w:r>
      <w:proofErr w:type="spellEnd"/>
      <w:r>
        <w:t xml:space="preserve"> a tervező programot először és ott definiálni az </w:t>
      </w:r>
      <w:proofErr w:type="spellStart"/>
      <w:r>
        <w:t>inventort</w:t>
      </w:r>
      <w:proofErr w:type="spellEnd"/>
    </w:p>
  </w:comment>
  <w:comment w:id="109" w:author="Komáromi Sándor" w:date="2022-05-25T09:24:00Z" w:initials="KS">
    <w:p w14:paraId="4759EF01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Lehet le kell hivatkozni a szervos bekezdést</w:t>
      </w:r>
    </w:p>
  </w:comment>
  <w:comment w:id="110" w:author="Komáromi Sándor" w:date="2022-05-25T10:30:00Z" w:initials="KS">
    <w:p w14:paraId="6032C69D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111" w:author="Komáromi Sándor" w:date="2022-05-25T10:29:00Z" w:initials="KS">
    <w:p w14:paraId="16FA594B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ábrák</w:t>
      </w:r>
    </w:p>
  </w:comment>
  <w:comment w:id="118" w:author="Komáromi Sándor" w:date="2022-05-25T12:36:00Z" w:initials="KS">
    <w:p w14:paraId="4C211B2C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Hivatkozni?</w:t>
      </w:r>
    </w:p>
  </w:comment>
  <w:comment w:id="119" w:author="Komáromi Sándor" w:date="2022-05-25T13:07:00Z" w:initials="KS">
    <w:p w14:paraId="2D1C4CBD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 xml:space="preserve">kép a </w:t>
      </w:r>
      <w:proofErr w:type="spellStart"/>
      <w:r>
        <w:t>servorol</w:t>
      </w:r>
      <w:proofErr w:type="spellEnd"/>
    </w:p>
  </w:comment>
  <w:comment w:id="120" w:author="Komáromi Sándor" w:date="2022-05-25T16:14:00Z" w:initials="KS">
    <w:p w14:paraId="31B8BBC3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Kell?</w:t>
      </w:r>
    </w:p>
  </w:comment>
  <w:comment w:id="121" w:author="Komáromi Sándor" w:date="2022-05-25T16:14:00Z" w:initials="KS">
    <w:p w14:paraId="1707FE29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Kell?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A42B0A4" w15:done="0"/>
  <w15:commentEx w15:paraId="51B7FE81" w15:paraIdParent="2A42B0A4" w15:done="0"/>
  <w15:commentEx w15:paraId="54068C35" w15:paraIdParent="2A42B0A4" w15:done="0"/>
  <w15:commentEx w15:paraId="70F08E00" w15:done="0"/>
  <w15:commentEx w15:paraId="56F1B4A9" w15:done="1"/>
  <w15:commentEx w15:paraId="58B8057A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39BB6C86" w15:done="0"/>
  <w15:commentEx w15:paraId="663F2A84" w15:done="0"/>
  <w15:commentEx w15:paraId="7ED9F91D" w15:done="0"/>
  <w15:commentEx w15:paraId="0B36D861" w15:done="0"/>
  <w15:commentEx w15:paraId="75D53B9C" w15:done="0"/>
  <w15:commentEx w15:paraId="105CCEFA" w15:done="0"/>
  <w15:commentEx w15:paraId="537D17AC" w15:done="0"/>
  <w15:commentEx w15:paraId="4759EF01" w15:done="0"/>
  <w15:commentEx w15:paraId="6032C69D" w15:done="0"/>
  <w15:commentEx w15:paraId="16FA594B" w15:done="0"/>
  <w15:commentEx w15:paraId="4C211B2C" w15:done="0"/>
  <w15:commentEx w15:paraId="2D1C4CBD" w15:done="0"/>
  <w15:commentEx w15:paraId="31B8BBC3" w15:done="0"/>
  <w15:commentEx w15:paraId="1707FE2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39169" w16cex:dateUtc="2022-05-21T14:27:00Z"/>
  <w16cex:commentExtensible w16cex:durableId="263280E6" w16cex:dateUtc="2022-05-20T19:04:00Z"/>
  <w16cex:commentExtensible w16cex:durableId="2638CCBD" w16cex:dateUtc="2022-05-25T13:41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  <w16cex:commentExtensible w16cex:durableId="26387453" w16cex:dateUtc="2022-05-25T07:24:00Z"/>
  <w16cex:commentExtensible w16cex:durableId="263883AB" w16cex:dateUtc="2022-05-25T08:30:00Z"/>
  <w16cex:commentExtensible w16cex:durableId="2638839C" w16cex:dateUtc="2022-05-25T08:29:00Z"/>
  <w16cex:commentExtensible w16cex:durableId="2638A158" w16cex:dateUtc="2022-05-25T10:36:00Z"/>
  <w16cex:commentExtensible w16cex:durableId="2638A892" w16cex:dateUtc="2022-05-25T11:07:00Z"/>
  <w16cex:commentExtensible w16cex:durableId="2638D47B" w16cex:dateUtc="2022-05-25T14:14:00Z"/>
  <w16cex:commentExtensible w16cex:durableId="2638D483" w16cex:dateUtc="2022-05-25T14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A42B0A4" w16cid:durableId="26335CD9"/>
  <w16cid:commentId w16cid:paraId="51B7FE81" w16cid:durableId="263390CD"/>
  <w16cid:commentId w16cid:paraId="54068C35" w16cid:durableId="263390D7"/>
  <w16cid:commentId w16cid:paraId="70F08E00" w16cid:durableId="26339169"/>
  <w16cid:commentId w16cid:paraId="56F1B4A9" w16cid:durableId="263280E6"/>
  <w16cid:commentId w16cid:paraId="58B8057A" w16cid:durableId="2638CCBD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39BB6C86" w16cid:durableId="2634E2A5"/>
  <w16cid:commentId w16cid:paraId="663F2A84" w16cid:durableId="2634E4D5"/>
  <w16cid:commentId w16cid:paraId="7ED9F91D" w16cid:durableId="263538F0"/>
  <w16cid:commentId w16cid:paraId="0B36D861" w16cid:durableId="26353B3F"/>
  <w16cid:commentId w16cid:paraId="75D53B9C" w16cid:durableId="2635390D"/>
  <w16cid:commentId w16cid:paraId="105CCEFA" w16cid:durableId="26354187"/>
  <w16cid:commentId w16cid:paraId="537D17AC" w16cid:durableId="2635481C"/>
  <w16cid:commentId w16cid:paraId="4759EF01" w16cid:durableId="26387453"/>
  <w16cid:commentId w16cid:paraId="6032C69D" w16cid:durableId="263883AB"/>
  <w16cid:commentId w16cid:paraId="16FA594B" w16cid:durableId="2638839C"/>
  <w16cid:commentId w16cid:paraId="4C211B2C" w16cid:durableId="2638A158"/>
  <w16cid:commentId w16cid:paraId="2D1C4CBD" w16cid:durableId="2638A892"/>
  <w16cid:commentId w16cid:paraId="31B8BBC3" w16cid:durableId="2638D47B"/>
  <w16cid:commentId w16cid:paraId="1707FE29" w16cid:durableId="2638D4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FFE10" w14:textId="77777777" w:rsidR="00AC1A78" w:rsidRDefault="00AC1A78">
      <w:r>
        <w:separator/>
      </w:r>
    </w:p>
  </w:endnote>
  <w:endnote w:type="continuationSeparator" w:id="0">
    <w:p w14:paraId="21D78166" w14:textId="77777777" w:rsidR="00AC1A78" w:rsidRDefault="00AC1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F7C25" w14:textId="77777777" w:rsidR="00AC1A78" w:rsidRDefault="00AC1A78">
      <w:r>
        <w:separator/>
      </w:r>
    </w:p>
  </w:footnote>
  <w:footnote w:type="continuationSeparator" w:id="0">
    <w:p w14:paraId="38129E5F" w14:textId="77777777" w:rsidR="00AC1A78" w:rsidRDefault="00AC1A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  <w15:person w15:author="Komáromi Sándor">
    <w15:presenceInfo w15:providerId="AD" w15:userId="S::komaromi@progen.hu::d2bb71a5-2f93-4944-b5dd-01b50519bb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5320C"/>
    <w:rsid w:val="00061F7A"/>
    <w:rsid w:val="0007409F"/>
    <w:rsid w:val="00076797"/>
    <w:rsid w:val="0007766A"/>
    <w:rsid w:val="00082D2E"/>
    <w:rsid w:val="00090B58"/>
    <w:rsid w:val="00094BD6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1BA6"/>
    <w:rsid w:val="000C5DC9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33CA"/>
    <w:rsid w:val="00134002"/>
    <w:rsid w:val="001341F4"/>
    <w:rsid w:val="00134B9C"/>
    <w:rsid w:val="00135F87"/>
    <w:rsid w:val="001377FA"/>
    <w:rsid w:val="001418CF"/>
    <w:rsid w:val="00142143"/>
    <w:rsid w:val="00144EBD"/>
    <w:rsid w:val="001456C5"/>
    <w:rsid w:val="001522F2"/>
    <w:rsid w:val="00153800"/>
    <w:rsid w:val="001575AD"/>
    <w:rsid w:val="0016075F"/>
    <w:rsid w:val="001676C5"/>
    <w:rsid w:val="0016794E"/>
    <w:rsid w:val="00171054"/>
    <w:rsid w:val="001808E4"/>
    <w:rsid w:val="00181664"/>
    <w:rsid w:val="0018174E"/>
    <w:rsid w:val="00182E53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B01D7"/>
    <w:rsid w:val="001C1124"/>
    <w:rsid w:val="001C1E78"/>
    <w:rsid w:val="001D0CC7"/>
    <w:rsid w:val="001D4C8D"/>
    <w:rsid w:val="001D7491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17D10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6A20"/>
    <w:rsid w:val="00267677"/>
    <w:rsid w:val="002809F6"/>
    <w:rsid w:val="00283135"/>
    <w:rsid w:val="002841F9"/>
    <w:rsid w:val="002916D5"/>
    <w:rsid w:val="0029309C"/>
    <w:rsid w:val="00297F03"/>
    <w:rsid w:val="002A3247"/>
    <w:rsid w:val="002B37E5"/>
    <w:rsid w:val="002B5B06"/>
    <w:rsid w:val="002B66D7"/>
    <w:rsid w:val="002B7893"/>
    <w:rsid w:val="002C0D3C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E5B86"/>
    <w:rsid w:val="002E5DC1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7037"/>
    <w:rsid w:val="003E70B1"/>
    <w:rsid w:val="003F4DD8"/>
    <w:rsid w:val="003F5425"/>
    <w:rsid w:val="004045D6"/>
    <w:rsid w:val="00405EF6"/>
    <w:rsid w:val="0040715F"/>
    <w:rsid w:val="00410924"/>
    <w:rsid w:val="004172D0"/>
    <w:rsid w:val="004322E5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E1053"/>
    <w:rsid w:val="004E7E47"/>
    <w:rsid w:val="004F02D7"/>
    <w:rsid w:val="004F03AA"/>
    <w:rsid w:val="004F1E1C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35B6C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59AA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19A4"/>
    <w:rsid w:val="006B4569"/>
    <w:rsid w:val="006B5FB9"/>
    <w:rsid w:val="006C25EB"/>
    <w:rsid w:val="006C4600"/>
    <w:rsid w:val="006C5AC1"/>
    <w:rsid w:val="006C7773"/>
    <w:rsid w:val="006C7ABC"/>
    <w:rsid w:val="006D338C"/>
    <w:rsid w:val="006D3864"/>
    <w:rsid w:val="006D4B0E"/>
    <w:rsid w:val="006D5DD0"/>
    <w:rsid w:val="006E0786"/>
    <w:rsid w:val="006E3115"/>
    <w:rsid w:val="006E4E19"/>
    <w:rsid w:val="006E52B8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1B57"/>
    <w:rsid w:val="00756D62"/>
    <w:rsid w:val="007676A0"/>
    <w:rsid w:val="00772046"/>
    <w:rsid w:val="0077717D"/>
    <w:rsid w:val="007805B1"/>
    <w:rsid w:val="00785C69"/>
    <w:rsid w:val="00787D50"/>
    <w:rsid w:val="007901E9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B68CC"/>
    <w:rsid w:val="007C0D18"/>
    <w:rsid w:val="007C1EF7"/>
    <w:rsid w:val="007C373F"/>
    <w:rsid w:val="007C3C01"/>
    <w:rsid w:val="007C4721"/>
    <w:rsid w:val="007D0736"/>
    <w:rsid w:val="007D3C53"/>
    <w:rsid w:val="007D65E5"/>
    <w:rsid w:val="007E0B10"/>
    <w:rsid w:val="007E0D9A"/>
    <w:rsid w:val="007E4A8D"/>
    <w:rsid w:val="007E5354"/>
    <w:rsid w:val="007E774C"/>
    <w:rsid w:val="007F185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639"/>
    <w:rsid w:val="008C5682"/>
    <w:rsid w:val="008C686D"/>
    <w:rsid w:val="008C7CE3"/>
    <w:rsid w:val="008D1BD1"/>
    <w:rsid w:val="008D2E24"/>
    <w:rsid w:val="008D4788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56F7A"/>
    <w:rsid w:val="00961A87"/>
    <w:rsid w:val="00962BAB"/>
    <w:rsid w:val="00974472"/>
    <w:rsid w:val="009746AE"/>
    <w:rsid w:val="00975061"/>
    <w:rsid w:val="00980069"/>
    <w:rsid w:val="009840DF"/>
    <w:rsid w:val="0098532E"/>
    <w:rsid w:val="00990374"/>
    <w:rsid w:val="00991BAA"/>
    <w:rsid w:val="00992B70"/>
    <w:rsid w:val="00995204"/>
    <w:rsid w:val="0099694B"/>
    <w:rsid w:val="009A0A26"/>
    <w:rsid w:val="009A7F40"/>
    <w:rsid w:val="009B1AB8"/>
    <w:rsid w:val="009B2EED"/>
    <w:rsid w:val="009C03D0"/>
    <w:rsid w:val="009C19FB"/>
    <w:rsid w:val="009C1C93"/>
    <w:rsid w:val="009C1E8C"/>
    <w:rsid w:val="009C512D"/>
    <w:rsid w:val="009D2EBB"/>
    <w:rsid w:val="009D2FD8"/>
    <w:rsid w:val="009D401F"/>
    <w:rsid w:val="009D435A"/>
    <w:rsid w:val="009E2607"/>
    <w:rsid w:val="009E3BB2"/>
    <w:rsid w:val="009E6097"/>
    <w:rsid w:val="009F31BC"/>
    <w:rsid w:val="009F5E63"/>
    <w:rsid w:val="009F6023"/>
    <w:rsid w:val="009F6703"/>
    <w:rsid w:val="00A0387A"/>
    <w:rsid w:val="00A116FD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554E6"/>
    <w:rsid w:val="00A56B7B"/>
    <w:rsid w:val="00A616AC"/>
    <w:rsid w:val="00A6231A"/>
    <w:rsid w:val="00A630BF"/>
    <w:rsid w:val="00A65AD4"/>
    <w:rsid w:val="00A66899"/>
    <w:rsid w:val="00A72BAB"/>
    <w:rsid w:val="00A73111"/>
    <w:rsid w:val="00A7331E"/>
    <w:rsid w:val="00A749E2"/>
    <w:rsid w:val="00A800BF"/>
    <w:rsid w:val="00A82CB5"/>
    <w:rsid w:val="00A83F4B"/>
    <w:rsid w:val="00A96664"/>
    <w:rsid w:val="00A9757F"/>
    <w:rsid w:val="00AA344F"/>
    <w:rsid w:val="00AA4C6A"/>
    <w:rsid w:val="00AA6D9C"/>
    <w:rsid w:val="00AA731B"/>
    <w:rsid w:val="00AB1AAA"/>
    <w:rsid w:val="00AB2CE9"/>
    <w:rsid w:val="00AB511F"/>
    <w:rsid w:val="00AB5C2A"/>
    <w:rsid w:val="00AC123B"/>
    <w:rsid w:val="00AC1A78"/>
    <w:rsid w:val="00AD0139"/>
    <w:rsid w:val="00AD1813"/>
    <w:rsid w:val="00AD2F82"/>
    <w:rsid w:val="00AD6101"/>
    <w:rsid w:val="00AD6F4A"/>
    <w:rsid w:val="00AD75D7"/>
    <w:rsid w:val="00AD7B77"/>
    <w:rsid w:val="00AE05C4"/>
    <w:rsid w:val="00AE175C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3FD0"/>
    <w:rsid w:val="00B17499"/>
    <w:rsid w:val="00B176AE"/>
    <w:rsid w:val="00B21428"/>
    <w:rsid w:val="00B2272C"/>
    <w:rsid w:val="00B22F8B"/>
    <w:rsid w:val="00B252D4"/>
    <w:rsid w:val="00B323F1"/>
    <w:rsid w:val="00B33F86"/>
    <w:rsid w:val="00B34326"/>
    <w:rsid w:val="00B3587D"/>
    <w:rsid w:val="00B4104A"/>
    <w:rsid w:val="00B42A1F"/>
    <w:rsid w:val="00B509D5"/>
    <w:rsid w:val="00B50CAA"/>
    <w:rsid w:val="00B50F82"/>
    <w:rsid w:val="00B542DA"/>
    <w:rsid w:val="00B55646"/>
    <w:rsid w:val="00B610BB"/>
    <w:rsid w:val="00B62F4B"/>
    <w:rsid w:val="00B659B4"/>
    <w:rsid w:val="00B756E0"/>
    <w:rsid w:val="00B82C7D"/>
    <w:rsid w:val="00B944BD"/>
    <w:rsid w:val="00B96880"/>
    <w:rsid w:val="00BA0331"/>
    <w:rsid w:val="00BA0D30"/>
    <w:rsid w:val="00BA21D5"/>
    <w:rsid w:val="00BB1409"/>
    <w:rsid w:val="00BB162F"/>
    <w:rsid w:val="00BC145E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B5A"/>
    <w:rsid w:val="00C45FBF"/>
    <w:rsid w:val="00C46933"/>
    <w:rsid w:val="00C53F92"/>
    <w:rsid w:val="00C5734B"/>
    <w:rsid w:val="00C60807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17B0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65879"/>
    <w:rsid w:val="00D67E29"/>
    <w:rsid w:val="00D70740"/>
    <w:rsid w:val="00D72AF2"/>
    <w:rsid w:val="00D802A8"/>
    <w:rsid w:val="00D802EA"/>
    <w:rsid w:val="00D81927"/>
    <w:rsid w:val="00D82044"/>
    <w:rsid w:val="00D82205"/>
    <w:rsid w:val="00D82423"/>
    <w:rsid w:val="00D82885"/>
    <w:rsid w:val="00D84C7E"/>
    <w:rsid w:val="00D85501"/>
    <w:rsid w:val="00D95C38"/>
    <w:rsid w:val="00D95E2C"/>
    <w:rsid w:val="00DA0C6C"/>
    <w:rsid w:val="00DA2BF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1761C"/>
    <w:rsid w:val="00E179B9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47EE0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87731"/>
    <w:rsid w:val="00E87C8C"/>
    <w:rsid w:val="00E90403"/>
    <w:rsid w:val="00E93191"/>
    <w:rsid w:val="00E9514D"/>
    <w:rsid w:val="00E97A93"/>
    <w:rsid w:val="00EA257F"/>
    <w:rsid w:val="00EA7CA1"/>
    <w:rsid w:val="00EB3228"/>
    <w:rsid w:val="00EB6B4C"/>
    <w:rsid w:val="00EB74FB"/>
    <w:rsid w:val="00EB7C21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05A6B"/>
    <w:rsid w:val="00F22720"/>
    <w:rsid w:val="00F231C0"/>
    <w:rsid w:val="00F26023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86ACF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  <b:Source>
    <b:Tag>Bab182</b:Tag>
    <b:SourceType>BookSection</b:SourceType>
    <b:Guid>{B94902C7-FA47-453D-8BD6-F544FF09D180}</b:Guid>
    <b:Title>Áttérés fizikai robotra</b:Title>
    <b:BookTitle>Járó robot készítése</b:BookTitle>
    <b:Year>2018</b:Year>
    <b:Pages>15.</b:Pages>
    <b:Author>
      <b:Author>
        <b:NameList>
          <b:Person>
            <b:Last>Babits</b:Last>
            <b:First>Mátyás</b:First>
          </b:Person>
        </b:NameList>
      </b:Author>
    </b:Author>
    <b:RefOrder>9</b:RefOrder>
  </b:Source>
  <b:Source>
    <b:Tag>Lid22</b:Tag>
    <b:SourceType>InternetSite</b:SourceType>
    <b:Guid>{20FE089C-2EE1-4A32-AC0E-D50A5B925F36}</b:Guid>
    <b:Title>Lidar</b:Title>
    <b:YearAccessed>2022</b:YearAccessed>
    <b:MonthAccessed>05</b:MonthAccessed>
    <b:DayAccessed>25</b:DayAccessed>
    <b:URL>https://en.wikipedia.org/wiki/Lidar</b:URL>
    <b:Author>
      <b:Author>
        <b:NameList>
          <b:Person>
            <b:Last>Wikipedia</b:Last>
          </b:Person>
        </b:NameList>
      </b:Author>
    </b:Author>
    <b:RefOrder>11</b:RefOrder>
  </b:Source>
  <b:Source>
    <b:Tag>Wik22</b:Tag>
    <b:SourceType>InternetSite</b:SourceType>
    <b:Guid>{B6208145-DB8B-458E-BF06-4DA65D5FB588}</b:Guid>
    <b:Author>
      <b:Author>
        <b:NameList>
          <b:Person>
            <b:Last>Wikipedia</b:Last>
          </b:Person>
        </b:NameList>
      </b:Author>
    </b:Author>
    <b:Title>Inertial measurement unit</b:Title>
    <b:YearAccessed>2022</b:YearAccessed>
    <b:MonthAccessed>05</b:MonthAccessed>
    <b:DayAccessed>25</b:DayAccessed>
    <b:URL>https://en.wikipedia.org/wiki/Inertial_measurement_unit</b:URL>
    <b:RefOrder>12</b:RefOrder>
  </b:Source>
  <b:Source>
    <b:Tag>geo22</b:Tag>
    <b:SourceType>InternetSite</b:SourceType>
    <b:Guid>{C55A9982-AF04-4BB5-AA3C-9D10EDFBD9C9}</b:Guid>
    <b:Title>geometry_msgs/Pose Message</b:Title>
    <b:Year>2022</b:Year>
    <b:Month>03</b:Month>
    <b:Day>02</b:Day>
    <b:YearAccessed>2022</b:YearAccessed>
    <b:MonthAccessed>05</b:MonthAccessed>
    <b:DayAccessed>25</b:DayAccessed>
    <b:URL>http://docs.ros.org/en/api/geometry_msgs/html/msg/Pose.html</b:URL>
    <b:Author>
      <b:Author>
        <b:NameList>
          <b:Person>
            <b:Last>ROS</b:La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C5129EA8-E786-4A09-8BFA-AFF105F46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13467</TotalTime>
  <Pages>38</Pages>
  <Words>7312</Words>
  <Characters>50456</Characters>
  <Application>Microsoft Office Word</Application>
  <DocSecurity>0</DocSecurity>
  <Lines>420</Lines>
  <Paragraphs>115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57653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216</cp:revision>
  <cp:lastPrinted>2022-05-20T20:07:00Z</cp:lastPrinted>
  <dcterms:created xsi:type="dcterms:W3CDTF">2015-10-19T08:48:00Z</dcterms:created>
  <dcterms:modified xsi:type="dcterms:W3CDTF">2022-05-25T22:59:00Z</dcterms:modified>
</cp:coreProperties>
</file>