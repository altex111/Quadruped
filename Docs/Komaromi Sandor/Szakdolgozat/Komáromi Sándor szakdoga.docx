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B419B" w14:textId="77777777" w:rsidR="00816BCB" w:rsidRPr="00B50CAA" w:rsidRDefault="00816BCB" w:rsidP="00816BCB">
      <w:pPr>
        <w:pStyle w:val="Nyilatkozatcm"/>
      </w:pPr>
      <w:r w:rsidRPr="00B50CAA">
        <w:t>FELADATKIÍRÁS</w:t>
      </w:r>
    </w:p>
    <w:p w14:paraId="5AC09C77" w14:textId="77777777" w:rsidR="00816BCB" w:rsidRPr="00B50CAA" w:rsidRDefault="00D37EC8" w:rsidP="003A4CDB">
      <w:r>
        <w:t xml:space="preserve">Az elektronikusan beadott változatban ez az oldal törlendő. A nyomtatott változatban ennek az oldalnak a helyére a diplomaterv portálról letöltött, jóváhagyott feladatkiírást kell befűzni. </w:t>
      </w:r>
    </w:p>
    <w:p w14:paraId="2A3F742C" w14:textId="77777777" w:rsidR="0063585C" w:rsidRPr="004851C7" w:rsidRDefault="00816BCB" w:rsidP="00EA257F">
      <w:pPr>
        <w:pStyle w:val="Kp"/>
      </w:pPr>
      <w:r>
        <w:br w:type="page"/>
      </w:r>
      <w:r w:rsidR="009D2FD8" w:rsidRPr="004851C7">
        <w:rPr>
          <w:noProof/>
          <w:lang w:eastAsia="hu-HU"/>
        </w:rPr>
        <w:lastRenderedPageBreak/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030469CD" w:rsidR="004851C7" w:rsidRDefault="00AC1A78" w:rsidP="00D429F2">
      <w:pPr>
        <w:pStyle w:val="Cmlapkarstanszk"/>
      </w:pPr>
      <w:fldSimple w:instr=" DOCPROPERTY  Company  \* MERGEFORMAT ">
        <w:r w:rsidR="0011376A">
          <w:t>Automatizálási és Alkalmazott Informatikai Tanszék</w:t>
        </w:r>
      </w:fldSimple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66EAFB42" w:rsidR="0063585C" w:rsidRPr="00B50CAA" w:rsidRDefault="00BF41FE" w:rsidP="00171054">
      <w:pPr>
        <w:pStyle w:val="Cmlapszerz"/>
      </w:pPr>
      <w:r>
        <w:t>Komáromi Sándor</w:t>
      </w:r>
    </w:p>
    <w:p w14:paraId="5BD632B6" w14:textId="03D7D5CC" w:rsidR="0063585C" w:rsidRPr="00B50CAA" w:rsidRDefault="00A0387A">
      <w:pPr>
        <w:pStyle w:val="Cm"/>
      </w:pPr>
      <w:r w:rsidRPr="00A0387A">
        <w:t>ROS alapú pókszerű robot fejlesztése</w:t>
      </w:r>
    </w:p>
    <w:p w14:paraId="436457F8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8F957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49BC95E5" w:rsidR="00630A92" w:rsidRDefault="00630A92" w:rsidP="00A0387A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603F69B2" w:rsidR="00630A92" w:rsidRDefault="00651157" w:rsidP="00630A92">
      <w:pPr>
        <w:pStyle w:val="Cmlapszerz"/>
      </w:pPr>
      <w:r>
        <w:t>Nagy Ákos</w:t>
      </w:r>
      <w:commentRangeStart w:id="0"/>
      <w:r w:rsidR="00630A92">
        <w:fldChar w:fldCharType="begin"/>
      </w:r>
      <w:r w:rsidR="00630A92">
        <w:instrText xml:space="preserve"> DOCPROPERTY "Manager"  \* MERGEFORMAT </w:instrText>
      </w:r>
      <w:r w:rsidR="00630A92">
        <w:fldChar w:fldCharType="end"/>
      </w:r>
      <w:commentRangeEnd w:id="0"/>
      <w:r w:rsidR="00630A92">
        <w:rPr>
          <w:rStyle w:val="Jegyzethivatkozs"/>
          <w:noProof w:val="0"/>
        </w:rPr>
        <w:commentReference w:id="0"/>
      </w:r>
    </w:p>
    <w:p w14:paraId="59CFD63D" w14:textId="258A2FE8" w:rsidR="0063585C" w:rsidRPr="00B50CAA" w:rsidRDefault="00630A92" w:rsidP="00630A92">
      <w:pPr>
        <w:spacing w:after="0"/>
        <w:ind w:firstLine="0"/>
        <w:jc w:val="center"/>
      </w:pPr>
      <w:r>
        <w:t>BUDAPEST, 20</w:t>
      </w:r>
      <w:r w:rsidR="00BF41FE">
        <w:t>22</w:t>
      </w:r>
    </w:p>
    <w:p w14:paraId="155AD015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6FAD47E2" w14:textId="1684B9B5" w:rsidR="0011376A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4453388" w:history="1">
        <w:r w:rsidR="0011376A" w:rsidRPr="00365063">
          <w:rPr>
            <w:rStyle w:val="Hiperhivatkozs"/>
            <w:noProof/>
          </w:rPr>
          <w:t>Összefoglaló</w:t>
        </w:r>
        <w:r w:rsidR="0011376A">
          <w:rPr>
            <w:noProof/>
            <w:webHidden/>
          </w:rPr>
          <w:tab/>
        </w:r>
        <w:r w:rsidR="0011376A">
          <w:rPr>
            <w:noProof/>
            <w:webHidden/>
          </w:rPr>
          <w:fldChar w:fldCharType="begin"/>
        </w:r>
        <w:r w:rsidR="0011376A">
          <w:rPr>
            <w:noProof/>
            <w:webHidden/>
          </w:rPr>
          <w:instrText xml:space="preserve"> PAGEREF _Toc104453388 \h </w:instrText>
        </w:r>
        <w:r w:rsidR="0011376A">
          <w:rPr>
            <w:noProof/>
            <w:webHidden/>
          </w:rPr>
        </w:r>
        <w:r w:rsidR="0011376A">
          <w:rPr>
            <w:noProof/>
            <w:webHidden/>
          </w:rPr>
          <w:fldChar w:fldCharType="separate"/>
        </w:r>
        <w:r w:rsidR="0011376A">
          <w:rPr>
            <w:noProof/>
            <w:webHidden/>
          </w:rPr>
          <w:t>6</w:t>
        </w:r>
        <w:r w:rsidR="0011376A">
          <w:rPr>
            <w:noProof/>
            <w:webHidden/>
          </w:rPr>
          <w:fldChar w:fldCharType="end"/>
        </w:r>
      </w:hyperlink>
    </w:p>
    <w:p w14:paraId="65AB8E2E" w14:textId="61B24F80" w:rsidR="0011376A" w:rsidRDefault="0011376A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4453389" w:history="1">
        <w:r w:rsidRPr="00365063">
          <w:rPr>
            <w:rStyle w:val="Hiperhivatkozs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7A55E7" w14:textId="312FD34C" w:rsidR="0011376A" w:rsidRDefault="0011376A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4453390" w:history="1">
        <w:r w:rsidRPr="00365063">
          <w:rPr>
            <w:rStyle w:val="Hiperhivatkozs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3E3491" w14:textId="5983D844" w:rsidR="0011376A" w:rsidRDefault="0011376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391" w:history="1">
        <w:r w:rsidRPr="00365063">
          <w:rPr>
            <w:rStyle w:val="Hiperhivatkozs"/>
            <w:noProof/>
          </w:rPr>
          <w:t>1.1 Pókszerű járó robot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6737A9D" w14:textId="75AEE09D" w:rsidR="0011376A" w:rsidRDefault="0011376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392" w:history="1">
        <w:r w:rsidRPr="00365063">
          <w:rPr>
            <w:rStyle w:val="Hiperhivatkozs"/>
            <w:noProof/>
          </w:rPr>
          <w:t>1.2 Új mechanikai modell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733B977" w14:textId="5040E920" w:rsidR="0011376A" w:rsidRDefault="0011376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393" w:history="1">
        <w:r w:rsidRPr="00365063">
          <w:rPr>
            <w:rStyle w:val="Hiperhivatkozs"/>
            <w:noProof/>
          </w:rPr>
          <w:t>1.3 Célkitűzések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65F01AB" w14:textId="4B631AC3" w:rsidR="0011376A" w:rsidRDefault="0011376A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4453394" w:history="1">
        <w:r w:rsidRPr="00365063">
          <w:rPr>
            <w:rStyle w:val="Hiperhivatkozs"/>
            <w:noProof/>
          </w:rPr>
          <w:t>2 Mechanikai megvalósítás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5CFC547" w14:textId="29A0F098" w:rsidR="0011376A" w:rsidRDefault="0011376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395" w:history="1">
        <w:r w:rsidRPr="00365063">
          <w:rPr>
            <w:rStyle w:val="Hiperhivatkozs"/>
            <w:noProof/>
          </w:rPr>
          <w:t>2.1 Mechanikai paraméterek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D00B90" w14:textId="383BE887" w:rsidR="0011376A" w:rsidRDefault="0011376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396" w:history="1">
        <w:r w:rsidRPr="00365063">
          <w:rPr>
            <w:rStyle w:val="Hiperhivatkozs"/>
            <w:noProof/>
          </w:rPr>
          <w:t>2.2 Nyomtatás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E5853D4" w14:textId="5FAD6AD8" w:rsidR="0011376A" w:rsidRDefault="0011376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397" w:history="1">
        <w:r w:rsidRPr="00365063">
          <w:rPr>
            <w:rStyle w:val="Hiperhivatkozs"/>
            <w:noProof/>
          </w:rPr>
          <w:t>2.2.1 Csavarok, betétek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D94AE8E" w14:textId="4F4D0C2A" w:rsidR="0011376A" w:rsidRDefault="0011376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398" w:history="1">
        <w:r w:rsidRPr="00365063">
          <w:rPr>
            <w:rStyle w:val="Hiperhivatkozs"/>
            <w:noProof/>
          </w:rPr>
          <w:t>2.2.2 Alkatrész újra tervezés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BF93C74" w14:textId="0685CBD5" w:rsidR="0011376A" w:rsidRDefault="0011376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399" w:history="1">
        <w:r w:rsidRPr="00365063">
          <w:rPr>
            <w:rStyle w:val="Hiperhivatkozs"/>
            <w:noProof/>
          </w:rPr>
          <w:t>2.3 A fizikai robot megvalósításának értékelése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390F0D4" w14:textId="2FF7B18B" w:rsidR="0011376A" w:rsidRDefault="0011376A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4453400" w:history="1">
        <w:r w:rsidRPr="00365063">
          <w:rPr>
            <w:rStyle w:val="Hiperhivatkozs"/>
            <w:noProof/>
          </w:rPr>
          <w:t>3 Omnidirekcionális járási algoritmus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A73C1D2" w14:textId="0530D79F" w:rsidR="0011376A" w:rsidRDefault="0011376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01" w:history="1">
        <w:r w:rsidRPr="00365063">
          <w:rPr>
            <w:rStyle w:val="Hiperhivatkozs"/>
            <w:noProof/>
          </w:rPr>
          <w:t>3.1 Láb elérési tartománya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5DF4FBC" w14:textId="08FF7A6E" w:rsidR="0011376A" w:rsidRDefault="0011376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02" w:history="1">
        <w:r w:rsidRPr="00365063">
          <w:rPr>
            <w:rStyle w:val="Hiperhivatkozs"/>
            <w:noProof/>
          </w:rPr>
          <w:t>3.1.1 Az elérési tartomány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302ACD9" w14:textId="24005089" w:rsidR="0011376A" w:rsidRDefault="0011376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03" w:history="1">
        <w:r w:rsidRPr="00365063">
          <w:rPr>
            <w:rStyle w:val="Hiperhivatkozs"/>
            <w:noProof/>
          </w:rPr>
          <w:t>3.1.2 Láb pályája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8ADDA99" w14:textId="75DABAA0" w:rsidR="0011376A" w:rsidRDefault="0011376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04" w:history="1">
        <w:r w:rsidRPr="00365063">
          <w:rPr>
            <w:rStyle w:val="Hiperhivatkozs"/>
            <w:noProof/>
          </w:rPr>
          <w:t>3.1.3 Elérési tartomány középpontja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0A7EA49" w14:textId="4A6F788C" w:rsidR="0011376A" w:rsidRDefault="0011376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05" w:history="1">
        <w:r w:rsidRPr="00365063">
          <w:rPr>
            <w:rStyle w:val="Hiperhivatkozs"/>
            <w:noProof/>
          </w:rPr>
          <w:t>3.1.4 Az elérési tartomány továbbfejlesztése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4D3D008" w14:textId="3453DDBC" w:rsidR="0011376A" w:rsidRDefault="0011376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06" w:history="1">
        <w:r w:rsidRPr="00365063">
          <w:rPr>
            <w:rStyle w:val="Hiperhivatkozs"/>
            <w:noProof/>
          </w:rPr>
          <w:t>3.2 Maximális lépéstávolság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CE090C2" w14:textId="585ECDB4" w:rsidR="0011376A" w:rsidRDefault="0011376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07" w:history="1">
        <w:r w:rsidRPr="00365063">
          <w:rPr>
            <w:rStyle w:val="Hiperhivatkozs"/>
            <w:noProof/>
          </w:rPr>
          <w:t>3.2.1 Láb pályájának metszete a lépési tartománnyal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E1E31C1" w14:textId="6C824958" w:rsidR="0011376A" w:rsidRDefault="0011376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08" w:history="1">
        <w:r w:rsidRPr="00365063">
          <w:rPr>
            <w:rStyle w:val="Hiperhivatkozs"/>
            <w:noProof/>
          </w:rPr>
          <w:t>3.2.2 Lépéstávolság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7677355" w14:textId="1EC98131" w:rsidR="0011376A" w:rsidRDefault="0011376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09" w:history="1">
        <w:r w:rsidRPr="00365063">
          <w:rPr>
            <w:rStyle w:val="Hiperhivatkozs"/>
            <w:noProof/>
          </w:rPr>
          <w:t>3.3 Lépéstávolság kiszámolása a teljes távolság függvényében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6C062E4" w14:textId="1A44F88E" w:rsidR="0011376A" w:rsidRDefault="0011376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10" w:history="1">
        <w:r w:rsidRPr="00365063">
          <w:rPr>
            <w:rStyle w:val="Hiperhivatkozs"/>
            <w:noProof/>
          </w:rPr>
          <w:t>3.4 Lépéssorrend kiválasztása mozgásirány függvényében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D9E8497" w14:textId="1CBACE21" w:rsidR="0011376A" w:rsidRDefault="0011376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11" w:history="1">
        <w:r w:rsidRPr="00365063">
          <w:rPr>
            <w:rStyle w:val="Hiperhivatkozs"/>
            <w:noProof/>
          </w:rPr>
          <w:t>3.4.1 Kritikus szög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55184CC" w14:textId="0EB3C305" w:rsidR="0011376A" w:rsidRDefault="0011376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12" w:history="1">
        <w:r w:rsidRPr="00365063">
          <w:rPr>
            <w:rStyle w:val="Hiperhivatkozs"/>
            <w:noProof/>
          </w:rPr>
          <w:t>3.5 Láb új pozíciójának kiválasztása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3606E55" w14:textId="7485746F" w:rsidR="0011376A" w:rsidRDefault="0011376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13" w:history="1">
        <w:r w:rsidRPr="00365063">
          <w:rPr>
            <w:rStyle w:val="Hiperhivatkozs"/>
            <w:noProof/>
          </w:rPr>
          <w:t>3.6 A mozgási algoritmus hibái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575A632" w14:textId="001D2C94" w:rsidR="0011376A" w:rsidRDefault="0011376A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4453414" w:history="1">
        <w:r w:rsidRPr="00365063">
          <w:rPr>
            <w:rStyle w:val="Hiperhivatkozs"/>
            <w:noProof/>
          </w:rPr>
          <w:t>4 Szimuláció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D75948B" w14:textId="58E24BC5" w:rsidR="0011376A" w:rsidRDefault="0011376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15" w:history="1">
        <w:r w:rsidRPr="00365063">
          <w:rPr>
            <w:rStyle w:val="Hiperhivatkozs"/>
            <w:noProof/>
          </w:rPr>
          <w:t>4.1 Szimulátor működése új paraméterekkel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2D0842C" w14:textId="5C614958" w:rsidR="0011376A" w:rsidRDefault="0011376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16" w:history="1">
        <w:r w:rsidRPr="00365063">
          <w:rPr>
            <w:rStyle w:val="Hiperhivatkozs"/>
            <w:noProof/>
          </w:rPr>
          <w:t>4.1.1 Modell betöltése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46B4036" w14:textId="1FB0C9FB" w:rsidR="0011376A" w:rsidRDefault="0011376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17" w:history="1">
        <w:r w:rsidRPr="00365063">
          <w:rPr>
            <w:rStyle w:val="Hiperhivatkozs"/>
            <w:noProof/>
          </w:rPr>
          <w:t>4.1.2 Modell paramétereinek kerekítési hibái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18B2240" w14:textId="0E7615C5" w:rsidR="0011376A" w:rsidRDefault="0011376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18" w:history="1">
        <w:r w:rsidRPr="00365063">
          <w:rPr>
            <w:rStyle w:val="Hiperhivatkozs"/>
            <w:noProof/>
          </w:rPr>
          <w:t>4.2 Járási algoritmus tervezése szimulátorban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1ADA16E" w14:textId="7C694A11" w:rsidR="0011376A" w:rsidRDefault="0011376A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4453419" w:history="1">
        <w:r w:rsidRPr="00365063">
          <w:rPr>
            <w:rStyle w:val="Hiperhivatkozs"/>
            <w:noProof/>
          </w:rPr>
          <w:t>5 Áttérés fizikai robotra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D16CAEF" w14:textId="095133FA" w:rsidR="0011376A" w:rsidRDefault="0011376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20" w:history="1">
        <w:r w:rsidRPr="00365063">
          <w:rPr>
            <w:rStyle w:val="Hiperhivatkozs"/>
            <w:noProof/>
          </w:rPr>
          <w:t>5.1 Robot kalibrálása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E7401BA" w14:textId="36D6C2E4" w:rsidR="0011376A" w:rsidRDefault="0011376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21" w:history="1">
        <w:r w:rsidRPr="00365063">
          <w:rPr>
            <w:rStyle w:val="Hiperhivatkozs"/>
            <w:noProof/>
          </w:rPr>
          <w:t>5.1.1 Ofszet szögek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372FA50" w14:textId="37A83847" w:rsidR="0011376A" w:rsidRDefault="0011376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22" w:history="1">
        <w:r w:rsidRPr="00365063">
          <w:rPr>
            <w:rStyle w:val="Hiperhivatkozs"/>
            <w:noProof/>
          </w:rPr>
          <w:t>5.1.2 Motorok mozgási iránya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CF99C50" w14:textId="25CD4B69" w:rsidR="0011376A" w:rsidRDefault="0011376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23" w:history="1">
        <w:r w:rsidRPr="00365063">
          <w:rPr>
            <w:rStyle w:val="Hiperhivatkozs"/>
            <w:noProof/>
          </w:rPr>
          <w:t>5.1.3 Szervok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EEE8D51" w14:textId="0A9AAC9E" w:rsidR="0011376A" w:rsidRDefault="0011376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24" w:history="1">
        <w:r w:rsidRPr="00365063">
          <w:rPr>
            <w:rStyle w:val="Hiperhivatkozs"/>
            <w:noProof/>
          </w:rPr>
          <w:t>5.2 Algoritmus átültetése a fizikai robotra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0B0379D" w14:textId="0E1D0B43" w:rsidR="0011376A" w:rsidRDefault="0011376A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4453425" w:history="1">
        <w:r w:rsidRPr="00365063">
          <w:rPr>
            <w:rStyle w:val="Hiperhivatkozs"/>
            <w:noProof/>
          </w:rPr>
          <w:t>6 ROS interfész firmware oldalon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3525E0B" w14:textId="58974F81" w:rsidR="0011376A" w:rsidRDefault="0011376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26" w:history="1">
        <w:r w:rsidRPr="00365063">
          <w:rPr>
            <w:rStyle w:val="Hiperhivatkozs"/>
            <w:noProof/>
          </w:rPr>
          <w:t>6.1 ROS message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9EECE4C" w14:textId="795ADA48" w:rsidR="0011376A" w:rsidRDefault="0011376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27" w:history="1">
        <w:r w:rsidRPr="00365063">
          <w:rPr>
            <w:rStyle w:val="Hiperhivatkozs"/>
            <w:noProof/>
          </w:rPr>
          <w:t>6.1.1 Sebesség-szögsebesség alapú vezérlés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96D0EA8" w14:textId="57F814BF" w:rsidR="0011376A" w:rsidRDefault="0011376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28" w:history="1">
        <w:r w:rsidRPr="00365063">
          <w:rPr>
            <w:rStyle w:val="Hiperhivatkozs"/>
            <w:noProof/>
          </w:rPr>
          <w:t>6.1.2 Pozíció-orientáció alapú vezérlés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7D7FCBB" w14:textId="4EEF5A60" w:rsidR="0011376A" w:rsidRDefault="0011376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29" w:history="1">
        <w:r w:rsidRPr="00365063">
          <w:rPr>
            <w:rStyle w:val="Hiperhivatkozs"/>
            <w:noProof/>
          </w:rPr>
          <w:t>6.1.3 Konklúzió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407402B" w14:textId="42DD769C" w:rsidR="0011376A" w:rsidRDefault="0011376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4453430" w:history="1">
        <w:r w:rsidRPr="00365063">
          <w:rPr>
            <w:rStyle w:val="Hiperhivatkozs"/>
            <w:noProof/>
          </w:rPr>
          <w:t>6.2 interfész implementálása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53567DF" w14:textId="40BD794D" w:rsidR="0011376A" w:rsidRDefault="0011376A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4453431" w:history="1">
        <w:r w:rsidRPr="00365063">
          <w:rPr>
            <w:rStyle w:val="Hiperhivatkozs"/>
            <w:noProof/>
          </w:rPr>
          <w:t>7 ROS alapú vezérlés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CDE9CF9" w14:textId="1697FF23" w:rsidR="0011376A" w:rsidRDefault="0011376A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4453432" w:history="1">
        <w:r w:rsidRPr="00365063">
          <w:rPr>
            <w:rStyle w:val="Hiperhivatkozs"/>
            <w:noProof/>
          </w:rPr>
          <w:t>8 Fejlesztési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338B075" w14:textId="7E2E95C7" w:rsidR="0011376A" w:rsidRDefault="0011376A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4453433" w:history="1">
        <w:r w:rsidRPr="00365063">
          <w:rPr>
            <w:rStyle w:val="Hiperhivatkozs"/>
            <w:noProof/>
          </w:rPr>
          <w:t>9 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_Toc104453433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5012F29" w14:textId="40D65497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D5403D">
      <w:pPr>
        <w:pStyle w:val="Kpalrs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124702C4" w:rsidR="00681E99" w:rsidRDefault="00681E99" w:rsidP="005E01E0">
      <w:pPr>
        <w:pStyle w:val="Nyilatkozatszveg"/>
      </w:pPr>
      <w:r w:rsidRPr="00B50CAA">
        <w:t xml:space="preserve">Alulírott </w:t>
      </w:r>
      <w:r w:rsidR="00945B77">
        <w:rPr>
          <w:b/>
          <w:bCs/>
        </w:rPr>
        <w:t>Komáromi Sándor</w:t>
      </w:r>
      <w:r w:rsidRPr="00B50CAA">
        <w:t xml:space="preserve">, szigorló hallgató kijelentem, hogy ezt a </w:t>
      </w:r>
      <w:commentRangeStart w:id="1"/>
      <w:r>
        <w:t>szakdolgozatot</w:t>
      </w:r>
      <w:commentRangeEnd w:id="1"/>
      <w:r w:rsidR="00630A92">
        <w:rPr>
          <w:rStyle w:val="Jegyzethivatkozs"/>
        </w:rPr>
        <w:commentReference w:id="1"/>
      </w:r>
      <w:r w:rsidRPr="00B50CAA">
        <w:t xml:space="preserve">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085C6E3A" w:rsidR="00681E99" w:rsidRPr="00B50CAA" w:rsidRDefault="00681E99" w:rsidP="00681E99">
      <w:pPr>
        <w:pStyle w:val="Nyilatkozatkeltezs"/>
      </w:pPr>
      <w:r w:rsidRPr="00B50CAA">
        <w:t xml:space="preserve">Kelt: Budapest, </w:t>
      </w:r>
      <w:commentRangeStart w:id="2"/>
      <w:r w:rsidR="00630A92">
        <w:t>20</w:t>
      </w:r>
      <w:r w:rsidR="0029309C">
        <w:t>22</w:t>
      </w:r>
      <w:r w:rsidR="00630A92">
        <w:t xml:space="preserve">. </w:t>
      </w:r>
      <w:r w:rsidR="0029309C">
        <w:t>05</w:t>
      </w:r>
      <w:r w:rsidR="00630A92">
        <w:t>. 1</w:t>
      </w:r>
      <w:commentRangeEnd w:id="2"/>
      <w:r w:rsidR="001808E4">
        <w:t>9</w:t>
      </w:r>
      <w:r w:rsidR="00630A92">
        <w:rPr>
          <w:rStyle w:val="Jegyzethivatkozs"/>
        </w:rPr>
        <w:commentReference w:id="2"/>
      </w:r>
    </w:p>
    <w:p w14:paraId="47749B79" w14:textId="0A631D34" w:rsidR="00681E99" w:rsidRDefault="0029309C" w:rsidP="0029309C">
      <w:pPr>
        <w:pStyle w:val="Nyilatkozatalrs"/>
        <w:tabs>
          <w:tab w:val="clear" w:pos="6237"/>
          <w:tab w:val="left" w:pos="4536"/>
          <w:tab w:val="left" w:leader="dot" w:pos="7938"/>
        </w:tabs>
      </w:pPr>
      <w:r>
        <w:tab/>
      </w:r>
      <w:r>
        <w:tab/>
      </w:r>
    </w:p>
    <w:p w14:paraId="5F7D501E" w14:textId="1E759527" w:rsidR="005E01E0" w:rsidRDefault="007E774C" w:rsidP="007E774C">
      <w:pPr>
        <w:pStyle w:val="Nyilatkozatalrs"/>
      </w:pPr>
      <w:r>
        <w:tab/>
        <w:t>Komáromi Sándor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13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16BCB">
      <w:pPr>
        <w:pStyle w:val="Fejezetcimszmozsnlkl"/>
      </w:pPr>
      <w:bookmarkStart w:id="3" w:name="_Toc104453388"/>
      <w:r w:rsidRPr="00B50CAA">
        <w:lastRenderedPageBreak/>
        <w:t>Összefoglaló</w:t>
      </w:r>
      <w:bookmarkEnd w:id="3"/>
    </w:p>
    <w:p w14:paraId="2E0E5560" w14:textId="77777777" w:rsidR="00630A92" w:rsidRDefault="00630A92" w:rsidP="00630A92">
      <w:commentRangeStart w:id="4"/>
      <w:r>
        <w:t xml:space="preserve">A szakdolgozat, vagy diplomaterv elkészítése minden egyetemi hallgató életében egy fontos mérföldkő. Lehetőséget ad arra, hogy az egyetemi évei során megtanultakat kamatoztassa és eredményeit szélesebb közönség előtt bemutassa, s mérnöki rátermettségét bizonyítsa. </w:t>
      </w:r>
      <w:r w:rsidR="0003623B">
        <w:t>Fontos azonban, hogy a dolgozat elkészítésének folyamata számos csapdát is rejt magában</w:t>
      </w:r>
      <w:commentRangeEnd w:id="4"/>
      <w:r w:rsidR="005334AD">
        <w:rPr>
          <w:rStyle w:val="Jegyzethivatkozs"/>
        </w:rPr>
        <w:commentReference w:id="4"/>
      </w:r>
      <w:r w:rsidR="0003623B">
        <w:t xml:space="preserve">. </w:t>
      </w:r>
      <w:commentRangeStart w:id="5"/>
      <w:r w:rsidR="0003623B">
        <w:t xml:space="preserve">Rossz időgazdálkodás, hiányos szövegszerkesztési ismeretek, illetve a dolgozat készítéséhez nélkülözhetetlen „műfaji” szabályok ismeretének hiánya könnyen oda vezethetnek, hogy egy egyébként jelentős időbefektetéssel készült kiemelkedő szoftver is csak gyengébb minősítést kapjon a gyenge minőségű dolgozat miatt. </w:t>
      </w:r>
      <w:commentRangeEnd w:id="5"/>
      <w:r w:rsidR="005334AD">
        <w:rPr>
          <w:rStyle w:val="Jegyzethivatkozs"/>
        </w:rPr>
        <w:commentReference w:id="5"/>
      </w:r>
    </w:p>
    <w:p w14:paraId="76EE1937" w14:textId="77777777" w:rsidR="0003623B" w:rsidRDefault="0003623B" w:rsidP="00630A92">
      <w:commentRangeStart w:id="6"/>
      <w:r>
        <w:t xml:space="preserve">E dokumentum – amellett, hogy egy általános szerkesztési keretet ad a dolgozatodnak – összefoglalja a szakdolgozat/diplomaterv írás írott és íratlan szabályait. Összeszedjük a Word kezelésének legfontosabb részeit (címsorok, ábrák, irodalomjegyzék stb.), a dolgozat felépítésének általános tartalmi és szerkezeti irányelveit. </w:t>
      </w:r>
      <w:r w:rsidR="005334AD">
        <w:t>Bár mindenkire igazítható sablon természetesen nem létezik, megadjuk azokat az általános arányokat, oldalszámokat</w:t>
      </w:r>
      <w:commentRangeEnd w:id="6"/>
      <w:r w:rsidR="005334AD">
        <w:rPr>
          <w:rStyle w:val="Jegyzethivatkozs"/>
        </w:rPr>
        <w:commentReference w:id="6"/>
      </w:r>
      <w:r w:rsidR="005334AD">
        <w:t>,</w:t>
      </w:r>
      <w:commentRangeStart w:id="7"/>
      <w:r w:rsidR="005334AD">
        <w:t xml:space="preserve"> amelyek betartásával jó eséllyel készíthetsz egy színvonalas dolgozatot. A részletes és pontokba szedett elvárás-lista nem csupán a dolgozat írásakor, de akár más dolgozatok értékelésekor is kiváló támpontként szolgálhat.</w:t>
      </w:r>
      <w:commentRangeEnd w:id="7"/>
      <w:r w:rsidR="005334AD">
        <w:rPr>
          <w:rStyle w:val="Jegyzethivatkozs"/>
        </w:rPr>
        <w:commentReference w:id="7"/>
      </w:r>
    </w:p>
    <w:p w14:paraId="274A4EEA" w14:textId="77777777" w:rsidR="005334AD" w:rsidRPr="00D23BFC" w:rsidRDefault="005334AD" w:rsidP="00630A92">
      <w:commentRangeStart w:id="8"/>
      <w:r>
        <w:t>Az itt átadott ismeretek és szemléletmód nem csupán az aktuális feladatod leküzdésében segíthet, de hosszútávon is számos praktikus fogással bővítheti a szövegszerkesztési és dokumentumkészítési eszköztáradat.</w:t>
      </w:r>
      <w:commentRangeEnd w:id="8"/>
      <w:r>
        <w:rPr>
          <w:rStyle w:val="Jegyzethivatkozs"/>
        </w:rPr>
        <w:commentReference w:id="8"/>
      </w:r>
    </w:p>
    <w:p w14:paraId="68C22B44" w14:textId="77777777" w:rsidR="0063585C" w:rsidRDefault="0063585C" w:rsidP="00816BCB">
      <w:pPr>
        <w:pStyle w:val="Fejezetcimszmozsnlkl"/>
      </w:pPr>
      <w:bookmarkStart w:id="9" w:name="_Toc104453389"/>
      <w:proofErr w:type="spellStart"/>
      <w:r w:rsidRPr="00B50CAA">
        <w:lastRenderedPageBreak/>
        <w:t>Abstract</w:t>
      </w:r>
      <w:bookmarkEnd w:id="9"/>
      <w:proofErr w:type="spellEnd"/>
    </w:p>
    <w:p w14:paraId="7C02BBBF" w14:textId="77777777" w:rsidR="005334AD" w:rsidRDefault="00692605" w:rsidP="005334AD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  <w:r w:rsidR="005334AD">
        <w:t xml:space="preserve"> Ez a magyar nyelvű összefoglaló angolra fordított változata.</w:t>
      </w:r>
    </w:p>
    <w:p w14:paraId="0FE98BBF" w14:textId="70B4A642" w:rsidR="001A57BC" w:rsidRDefault="003F5425" w:rsidP="006A1B7F">
      <w:pPr>
        <w:pStyle w:val="Cmsor1"/>
      </w:pPr>
      <w:bookmarkStart w:id="10" w:name="_Toc332797397"/>
      <w:bookmarkStart w:id="11" w:name="_Toc104453390"/>
      <w:r>
        <w:lastRenderedPageBreak/>
        <w:t>Bevezetés</w:t>
      </w:r>
      <w:bookmarkEnd w:id="10"/>
      <w:bookmarkEnd w:id="11"/>
    </w:p>
    <w:p w14:paraId="08F3EA07" w14:textId="3C42300B" w:rsidR="00E27E7A" w:rsidRDefault="00E27E7A" w:rsidP="006351BD">
      <w:bookmarkStart w:id="12" w:name="_Ref103596470"/>
      <w:bookmarkStart w:id="13" w:name="_Ref103596983"/>
      <w:r w:rsidRPr="00E27E7A">
        <w:t>Manapság egyre inkább előtérbe kerül a mobil robotok fejlesztése, felhasználása, napjainkban ezek elsődlegesen az iparban jelennek meg, de egyéb más alkalmazásterületük is feltörekvőben van. A mobil robotok egyik speciális területe a járó robotok, melyek felépítése bonyolultabb a hagyományos kerékmeghajtású robotoknál, viszont sokkal alkalmasabbak a talaj egyenetlenségeinek kompenzálására mozgásuk közben. Ezen robotok elsődleges feladata általában a környezetük feltérképezése, és az abban való problémamentes navigáció megvalósítása. Eme robotok mechanikai kialakításából következik az, hogy képesek többirányú mozgás megvalósítására, vagyis könnyedén tudnak előre, hátra, oldalra, fel- és lelépkedni.</w:t>
      </w:r>
    </w:p>
    <w:p w14:paraId="0DA4A238" w14:textId="27F46156" w:rsidR="006351BD" w:rsidRDefault="006351BD" w:rsidP="006351BD">
      <w:r>
        <w:t xml:space="preserve">A szakdolgozatom megvalósítása során két másik hallgató munkáját folytattam. Elsődleges feladatom az önálló laboratóriumom </w:t>
      </w:r>
      <w:sdt>
        <w:sdtPr>
          <w:id w:val="464086791"/>
          <w:citation/>
        </w:sdtPr>
        <w:sdtEndPr/>
        <w:sdtContent>
          <w:r>
            <w:fldChar w:fldCharType="begin"/>
          </w:r>
          <w:r>
            <w:instrText xml:space="preserve"> CITATION Kom21 \l 1038 </w:instrText>
          </w:r>
          <w:r>
            <w:fldChar w:fldCharType="separate"/>
          </w:r>
          <w:r w:rsidR="0011376A">
            <w:rPr>
              <w:noProof/>
            </w:rPr>
            <w:t>[1]</w:t>
          </w:r>
          <w:r>
            <w:fldChar w:fldCharType="end"/>
          </w:r>
        </w:sdtContent>
      </w:sdt>
      <w:r>
        <w:t xml:space="preserve"> során tervezett robot háromdimenziós (3D) nyomtatással készített alkatrészeinek legyártása és összeszerelése volt. Továbbá célkitűzésem</w:t>
      </w:r>
      <w:r w:rsidR="00A04627">
        <w:t xml:space="preserve"> </w:t>
      </w:r>
      <w:r>
        <w:t xml:space="preserve">egy olyan új járási algoritmus elkészítését, mely megvalósítja a fent említett mozgási sémát, miközben a robot orientációjának változtatásáért is felel. S végül, de nem utolsó sorban az új mechanikával rendelkező robot integrálása is elvárás volt a részemről a Robot </w:t>
      </w:r>
      <w:proofErr w:type="spellStart"/>
      <w:r>
        <w:t>Operating</w:t>
      </w:r>
      <w:proofErr w:type="spellEnd"/>
      <w:r>
        <w:t xml:space="preserve"> System (ROS) </w:t>
      </w:r>
      <w:sdt>
        <w:sdtPr>
          <w:id w:val="-1397274964"/>
          <w:citation/>
        </w:sdtPr>
        <w:sdtEndPr/>
        <w:sdtContent>
          <w:r>
            <w:fldChar w:fldCharType="begin"/>
          </w:r>
          <w:r>
            <w:instrText xml:space="preserve"> CITATION Rob \l 1038 </w:instrText>
          </w:r>
          <w:r>
            <w:fldChar w:fldCharType="separate"/>
          </w:r>
          <w:r w:rsidR="0011376A">
            <w:rPr>
              <w:noProof/>
            </w:rPr>
            <w:t>[2]</w:t>
          </w:r>
          <w:r>
            <w:fldChar w:fldCharType="end"/>
          </w:r>
        </w:sdtContent>
      </w:sdt>
      <w:r>
        <w:t xml:space="preserve"> interfész alá.</w:t>
      </w:r>
    </w:p>
    <w:p w14:paraId="30381D09" w14:textId="464F95D7" w:rsidR="009B2EED" w:rsidRDefault="004E1053" w:rsidP="009B2EED">
      <w:pPr>
        <w:pStyle w:val="Cmsor2"/>
      </w:pPr>
      <w:bookmarkStart w:id="14" w:name="_Toc104453391"/>
      <w:r>
        <w:t>Pókszerű járó robot</w:t>
      </w:r>
      <w:bookmarkEnd w:id="12"/>
      <w:bookmarkEnd w:id="13"/>
      <w:bookmarkEnd w:id="14"/>
    </w:p>
    <w:p w14:paraId="5168A1FB" w14:textId="5C788627" w:rsidR="00D10435" w:rsidRDefault="00D10435" w:rsidP="00D10435">
      <w:r>
        <w:t xml:space="preserve">A robot készítése </w:t>
      </w:r>
      <w:bookmarkStart w:id="15" w:name="_Hlk103601223"/>
      <w:r>
        <w:t>Babits Mátyás</w:t>
      </w:r>
      <w:bookmarkEnd w:id="15"/>
      <w:r>
        <w:t xml:space="preserve"> munkájával kezdődött.</w:t>
      </w:r>
      <w:sdt>
        <w:sdtPr>
          <w:id w:val="1074094051"/>
          <w:citation/>
        </w:sdtPr>
        <w:sdtEndPr/>
        <w:sdtContent>
          <w:r>
            <w:fldChar w:fldCharType="begin"/>
          </w:r>
          <w:r>
            <w:instrText xml:space="preserve">CITATION Bab18 \l 1038 </w:instrText>
          </w:r>
          <w:r>
            <w:fldChar w:fldCharType="separate"/>
          </w:r>
          <w:r w:rsidR="0011376A">
            <w:rPr>
              <w:noProof/>
            </w:rPr>
            <w:t xml:space="preserve"> [3]</w:t>
          </w:r>
          <w:r>
            <w:fldChar w:fldCharType="end"/>
          </w:r>
        </w:sdtContent>
      </w:sdt>
      <w:r>
        <w:t xml:space="preserve"> Ő egy négylábú robotot alkotott meg, mely jellegét tekintve pókszerű volt. A robot négy lába egyenként három-három csuklóból állt, olyan elrendezésben, mint a pókok, rákok, vagy a hangyák lábai. A robot alkatrészei 3D nyomtatással készültek. Lábanként három hajlási pont biztosítja az elegendő szabadsági fokot ahhoz, hogy egy-egy láb minden olyan pozíciót fel tudjon venni, amelyet a járási algoritmus megkövetel. A Mátyás által készített robot rendelkezett egy olyan beágyazott </w:t>
      </w:r>
      <w:r w:rsidR="00314349">
        <w:t>szoftverrel</w:t>
      </w:r>
      <w:r>
        <w:t xml:space="preserve"> (</w:t>
      </w:r>
      <w:proofErr w:type="spellStart"/>
      <w:r>
        <w:t>firmware</w:t>
      </w:r>
      <w:proofErr w:type="spellEnd"/>
      <w:r>
        <w:t>), mely be tudta mutatni a robot járási képességeit. Kezelte a szervomotorokat, valamint a lábakra kiadott végpontokból kiszámolta az inverz geometriai algoritmus segítségével a motorok szögét. A robot mozgása limitált volt; tudott előre menni, valamint jobbra és balra forogni.</w:t>
      </w:r>
    </w:p>
    <w:p w14:paraId="1635625C" w14:textId="77777777" w:rsidR="00651157" w:rsidRDefault="00651157" w:rsidP="00651157">
      <w:pPr>
        <w:pStyle w:val="Kp"/>
      </w:pPr>
      <w:r>
        <w:rPr>
          <w:noProof/>
        </w:rPr>
        <w:lastRenderedPageBreak/>
        <w:drawing>
          <wp:inline distT="0" distB="0" distL="0" distR="0" wp14:anchorId="56B73066" wp14:editId="016BFE49">
            <wp:extent cx="5398770" cy="4050030"/>
            <wp:effectExtent l="0" t="0" r="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6" w:name="_Ref103978407"/>
    <w:p w14:paraId="2E8A18E2" w14:textId="5606BC67" w:rsidR="00D37464" w:rsidRPr="00651157" w:rsidRDefault="008918E2" w:rsidP="00D5403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0426A">
        <w:rPr>
          <w:noProof/>
        </w:rPr>
        <w:t>1</w:t>
      </w:r>
      <w:r>
        <w:rPr>
          <w:noProof/>
        </w:rPr>
        <w:fldChar w:fldCharType="end"/>
      </w:r>
      <w:r w:rsidR="00651157">
        <w:t>. ábra</w:t>
      </w:r>
      <w:bookmarkEnd w:id="16"/>
      <w:r w:rsidR="00651157">
        <w:t>: Babits Mátyás által készített pókszerű robot.</w:t>
      </w:r>
    </w:p>
    <w:p w14:paraId="18C9AAB9" w14:textId="6E11F716" w:rsidR="00D10435" w:rsidRDefault="00D10435" w:rsidP="00D10435">
      <w:r>
        <w:t xml:space="preserve">Ezt követően </w:t>
      </w:r>
      <w:proofErr w:type="spellStart"/>
      <w:r w:rsidRPr="009A7F40">
        <w:t>Massár</w:t>
      </w:r>
      <w:proofErr w:type="spellEnd"/>
      <w:r w:rsidRPr="009A7F40">
        <w:t xml:space="preserve"> Lóránt Mátyás</w:t>
      </w:r>
      <w:r>
        <w:t xml:space="preserve"> fejlesztette tovább a robotot </w:t>
      </w:r>
      <w:sdt>
        <w:sdtPr>
          <w:id w:val="-458722682"/>
          <w:citation/>
        </w:sdtPr>
        <w:sdtEndPr/>
        <w:sdtContent>
          <w:r>
            <w:fldChar w:fldCharType="begin"/>
          </w:r>
          <w:r>
            <w:instrText xml:space="preserve">CITATION Mát20 \l 1038 </w:instrText>
          </w:r>
          <w:r>
            <w:fldChar w:fldCharType="separate"/>
          </w:r>
          <w:r w:rsidR="0011376A">
            <w:rPr>
              <w:noProof/>
            </w:rPr>
            <w:t>[4]</w:t>
          </w:r>
          <w:r>
            <w:fldChar w:fldCharType="end"/>
          </w:r>
        </w:sdtContent>
      </w:sdt>
      <w:r>
        <w:t xml:space="preserve">, akinek elsődleges célja a robot okosítása volt, ezért olyan szenzorokkal szerelte fel azt, melyek térképezési és kommunikációs feladatokat láttak el. Az okosítás jegyében Lóránt ellátta a robotot egy </w:t>
      </w:r>
      <w:proofErr w:type="spellStart"/>
      <w:r w:rsidRPr="00DD48C8">
        <w:t>Light</w:t>
      </w:r>
      <w:proofErr w:type="spellEnd"/>
      <w:r w:rsidRPr="00DD48C8">
        <w:t xml:space="preserve"> </w:t>
      </w:r>
      <w:proofErr w:type="spellStart"/>
      <w:r w:rsidRPr="00DD48C8">
        <w:t>Detection</w:t>
      </w:r>
      <w:proofErr w:type="spellEnd"/>
      <w:r w:rsidRPr="00DD48C8">
        <w:t xml:space="preserve"> and Ranging</w:t>
      </w:r>
      <w:r>
        <w:t xml:space="preserve"> (LIDAR) egységgel, illetve egy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Measurement</w:t>
      </w:r>
      <w:proofErr w:type="spellEnd"/>
      <w:r>
        <w:t xml:space="preserve"> Unit (IMU) egységgel is. Előbbi egy olyan lézer alapú távolságérzékelő, mely 360°-ban meghatározza a robottól a külvilág távolságát</w:t>
      </w:r>
      <w:sdt>
        <w:sdtPr>
          <w:id w:val="-647205872"/>
          <w:citation/>
        </w:sdtPr>
        <w:sdtContent>
          <w:r w:rsidR="00803D8E">
            <w:fldChar w:fldCharType="begin"/>
          </w:r>
          <w:r w:rsidR="00803D8E">
            <w:instrText xml:space="preserve"> CITATION Lid22 \l 1038 </w:instrText>
          </w:r>
          <w:r w:rsidR="00803D8E">
            <w:fldChar w:fldCharType="separate"/>
          </w:r>
          <w:r w:rsidR="0011376A">
            <w:rPr>
              <w:noProof/>
            </w:rPr>
            <w:t xml:space="preserve"> [5]</w:t>
          </w:r>
          <w:r w:rsidR="00803D8E">
            <w:fldChar w:fldCharType="end"/>
          </w:r>
        </w:sdtContent>
      </w:sdt>
      <w:r>
        <w:t>, míg utóbbi a robot térbeli mozgásáról és elhelyezkedéséről biztosít pontos információkat</w:t>
      </w:r>
      <w:sdt>
        <w:sdtPr>
          <w:id w:val="-2002188679"/>
          <w:citation/>
        </w:sdtPr>
        <w:sdtContent>
          <w:r w:rsidR="00803D8E">
            <w:fldChar w:fldCharType="begin"/>
          </w:r>
          <w:r w:rsidR="00803D8E">
            <w:instrText xml:space="preserve"> CITATION Wik22 \l 1038 </w:instrText>
          </w:r>
          <w:r w:rsidR="00803D8E">
            <w:fldChar w:fldCharType="separate"/>
          </w:r>
          <w:r w:rsidR="0011376A">
            <w:rPr>
              <w:noProof/>
            </w:rPr>
            <w:t xml:space="preserve"> [6]</w:t>
          </w:r>
          <w:r w:rsidR="00803D8E">
            <w:fldChar w:fldCharType="end"/>
          </w:r>
        </w:sdtContent>
      </w:sdt>
      <w:r>
        <w:t xml:space="preserve">. A robot egy ESP-01 wifi modullal is gazdagodott, mely a távoli vezérlés megvalósítását biztosító kommunikációért felelt, s egyben lehetővé tette a robot irányítását a ROS platformon keresztül. A </w:t>
      </w:r>
      <w:proofErr w:type="spellStart"/>
      <w:r>
        <w:t>ROSSerial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segítségével kiépítette a robottal való kommunikációt</w:t>
      </w:r>
      <w:sdt>
        <w:sdtPr>
          <w:id w:val="-36442822"/>
          <w:citation/>
        </w:sdtPr>
        <w:sdtContent>
          <w:r w:rsidR="00803D8E">
            <w:fldChar w:fldCharType="begin"/>
          </w:r>
          <w:r w:rsidR="00803D8E">
            <w:instrText xml:space="preserve"> CITATION ROS18 \l 1038 </w:instrText>
          </w:r>
          <w:r w:rsidR="00803D8E">
            <w:fldChar w:fldCharType="separate"/>
          </w:r>
          <w:r w:rsidR="0011376A">
            <w:rPr>
              <w:noProof/>
            </w:rPr>
            <w:t xml:space="preserve"> [7]</w:t>
          </w:r>
          <w:r w:rsidR="00803D8E">
            <w:fldChar w:fldCharType="end"/>
          </w:r>
        </w:sdtContent>
      </w:sdt>
      <w:r>
        <w:t xml:space="preserve">, és a RVIZ </w:t>
      </w:r>
      <w:sdt>
        <w:sdtPr>
          <w:id w:val="-364677901"/>
          <w:citation/>
        </w:sdtPr>
        <w:sdtContent>
          <w:r w:rsidR="00916D74">
            <w:fldChar w:fldCharType="begin"/>
          </w:r>
          <w:r w:rsidR="00916D74">
            <w:instrText xml:space="preserve"> CITATION ROS181 \l 1038 </w:instrText>
          </w:r>
          <w:r w:rsidR="00916D74">
            <w:fldChar w:fldCharType="separate"/>
          </w:r>
          <w:r w:rsidR="0011376A">
            <w:rPr>
              <w:noProof/>
            </w:rPr>
            <w:t>[8]</w:t>
          </w:r>
          <w:r w:rsidR="00916D74">
            <w:fldChar w:fldCharType="end"/>
          </w:r>
        </w:sdtContent>
      </w:sdt>
      <w:r>
        <w:t xml:space="preserve">valamint a </w:t>
      </w:r>
      <w:proofErr w:type="spellStart"/>
      <w:r>
        <w:t>Hector</w:t>
      </w:r>
      <w:proofErr w:type="spellEnd"/>
      <w:r>
        <w:t xml:space="preserve"> SLAM </w:t>
      </w:r>
      <w:sdt>
        <w:sdtPr>
          <w:id w:val="-1810243007"/>
          <w:citation/>
        </w:sdtPr>
        <w:sdtContent>
          <w:r w:rsidR="00916D74">
            <w:fldChar w:fldCharType="begin"/>
          </w:r>
          <w:r w:rsidR="00916D74">
            <w:instrText xml:space="preserve"> CITATION ROS14 \l 1038 </w:instrText>
          </w:r>
          <w:r w:rsidR="00916D74">
            <w:fldChar w:fldCharType="separate"/>
          </w:r>
          <w:r w:rsidR="0011376A">
            <w:rPr>
              <w:noProof/>
            </w:rPr>
            <w:t>[9]</w:t>
          </w:r>
          <w:r w:rsidR="00916D74">
            <w:fldChar w:fldCharType="end"/>
          </w:r>
        </w:sdtContent>
      </w:sdt>
      <w:r>
        <w:t>segítségével környezet feltérképező algoritmust hozott létre.</w:t>
      </w:r>
    </w:p>
    <w:p w14:paraId="1D7840F0" w14:textId="40A81430" w:rsidR="006B5FB9" w:rsidRDefault="006B5FB9" w:rsidP="005304D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68AB7E" wp14:editId="3251396E">
            <wp:extent cx="2473325" cy="4394200"/>
            <wp:effectExtent l="0" t="0" r="3175" b="635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25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18D7" w14:textId="5C9C84B1" w:rsidR="006B5FB9" w:rsidRPr="00E6174E" w:rsidRDefault="00DD0478" w:rsidP="00D5403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0426A">
        <w:rPr>
          <w:noProof/>
        </w:rPr>
        <w:t>2</w:t>
      </w:r>
      <w:r>
        <w:rPr>
          <w:noProof/>
        </w:rPr>
        <w:fldChar w:fldCharType="end"/>
      </w:r>
      <w:r w:rsidR="006B5FB9">
        <w:t xml:space="preserve">. ábra: </w:t>
      </w:r>
      <w:proofErr w:type="spellStart"/>
      <w:r w:rsidR="006B5FB9">
        <w:t>Massár</w:t>
      </w:r>
      <w:proofErr w:type="spellEnd"/>
      <w:r w:rsidR="006B5FB9">
        <w:t xml:space="preserve"> Lóránt Mátyás által készített pókszerű robot.</w:t>
      </w:r>
    </w:p>
    <w:p w14:paraId="36C205E4" w14:textId="6DE84D04" w:rsidR="00787D50" w:rsidRDefault="00787D50" w:rsidP="00787D50">
      <w:pPr>
        <w:pStyle w:val="Cmsor2"/>
      </w:pPr>
      <w:bookmarkStart w:id="17" w:name="_Toc104453392"/>
      <w:r>
        <w:t>Új mechanikai modell</w:t>
      </w:r>
      <w:bookmarkEnd w:id="17"/>
    </w:p>
    <w:p w14:paraId="00AA6C82" w14:textId="77777777" w:rsidR="00D10435" w:rsidRDefault="00D10435" w:rsidP="00D10435">
      <w:r>
        <w:t xml:space="preserve">Az önálló laboratóriumom kezdetekor, mikor kézhez kaptam a Lóránt által készített robotot, elsődlegesen a robot mechanikai hiányosságai voltak </w:t>
      </w:r>
      <w:proofErr w:type="spellStart"/>
      <w:r>
        <w:t>szembetűnőek</w:t>
      </w:r>
      <w:proofErr w:type="spellEnd"/>
      <w:r>
        <w:t xml:space="preserve">. A robot több helyen el volt törve, és a szervomotorjai is nehezen bírták a LIDAR által megnövelt terhet. Ezért mechanikailag teljesen </w:t>
      </w:r>
      <w:proofErr w:type="spellStart"/>
      <w:r>
        <w:t>újraterveztem</w:t>
      </w:r>
      <w:proofErr w:type="spellEnd"/>
      <w:r>
        <w:t xml:space="preserve"> a robotot, erősebb illesztéseket használtam a csuklóknál, valamint a szerelhetőség megtartása érdekében réz betéteket (</w:t>
      </w:r>
      <w:proofErr w:type="spellStart"/>
      <w:r>
        <w:t>inserteket</w:t>
      </w:r>
      <w:proofErr w:type="spellEnd"/>
      <w:r>
        <w:t xml:space="preserve">) használtam a csavarok rögzítésére. A szervokarok rögzítését megerősítettem, új, erősebb szervomotorokat választottam a robothoz, valamint további két új lábbal is kiegészíthetővé tettem a robot modelljét. Az </w:t>
      </w:r>
      <w:proofErr w:type="spellStart"/>
      <w:r>
        <w:t>újratervezés</w:t>
      </w:r>
      <w:proofErr w:type="spellEnd"/>
      <w:r>
        <w:t xml:space="preserve"> során fontos célkitűzésem volt az, hogy a robot lábainak kinematikai kialakítását ne változtassam meg, azaz a robot lábainak mozgási algoritmusa ugyanolyan maradjon, mint az eredetileg volt, csak paraméterei módosuljanak.</w:t>
      </w:r>
    </w:p>
    <w:p w14:paraId="251163E3" w14:textId="618B3A44" w:rsidR="00D10435" w:rsidRDefault="00D10435" w:rsidP="00D10435">
      <w:r>
        <w:t xml:space="preserve">Az önálló laboratóriumom során a robot összeszerelésére már nem maradt időm, így csak annak megtervezése történt meg, melyet a </w:t>
      </w:r>
      <w:r>
        <w:fldChar w:fldCharType="begin"/>
      </w:r>
      <w:r>
        <w:instrText xml:space="preserve"> REF _Ref103555643 \h </w:instrText>
      </w:r>
      <w:r>
        <w:fldChar w:fldCharType="separate"/>
      </w:r>
      <w:r w:rsidR="0011376A">
        <w:rPr>
          <w:noProof/>
        </w:rPr>
        <w:t>3</w:t>
      </w:r>
      <w:r w:rsidR="0011376A">
        <w:t>. ábra</w:t>
      </w:r>
      <w:r>
        <w:fldChar w:fldCharType="end"/>
      </w:r>
      <w:r>
        <w:t xml:space="preserve"> mutat be. Ezen kívül </w:t>
      </w:r>
      <w:r>
        <w:lastRenderedPageBreak/>
        <w:t xml:space="preserve">kiválasztottam a robot új meghajtó motorját, valamint az inverz kinematikai modell paramétereit is meghatároztam, melyeket a </w:t>
      </w:r>
      <w:r>
        <w:fldChar w:fldCharType="begin"/>
      </w:r>
      <w:r>
        <w:instrText xml:space="preserve"> REF _Ref103164378 \r \h </w:instrText>
      </w:r>
      <w:r>
        <w:fldChar w:fldCharType="separate"/>
      </w:r>
      <w:r w:rsidR="0011376A">
        <w:t>0</w:t>
      </w:r>
      <w:r>
        <w:fldChar w:fldCharType="end"/>
      </w:r>
      <w:r>
        <w:t xml:space="preserve"> pontban részletezek.</w:t>
      </w:r>
    </w:p>
    <w:p w14:paraId="101E096A" w14:textId="77777777" w:rsidR="004967B6" w:rsidRDefault="004967B6" w:rsidP="004967B6">
      <w:pPr>
        <w:pStyle w:val="Kp"/>
      </w:pPr>
      <w:r>
        <w:rPr>
          <w:noProof/>
        </w:rPr>
        <w:drawing>
          <wp:inline distT="0" distB="0" distL="0" distR="0" wp14:anchorId="73A33845" wp14:editId="24B3C3E4">
            <wp:extent cx="5391150" cy="264160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8" w:name="_Ref103555643"/>
    <w:p w14:paraId="6790B851" w14:textId="503941BE" w:rsidR="004967B6" w:rsidRPr="004967B6" w:rsidRDefault="004967B6" w:rsidP="00D5403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0426A">
        <w:rPr>
          <w:noProof/>
        </w:rPr>
        <w:t>3</w:t>
      </w:r>
      <w:r>
        <w:fldChar w:fldCharType="end"/>
      </w:r>
      <w:r>
        <w:t>. ábra</w:t>
      </w:r>
      <w:bookmarkEnd w:id="18"/>
      <w:r>
        <w:t>: Önálló laborom alatt tervezett robot</w:t>
      </w:r>
      <w:r w:rsidR="000C08AA">
        <w:t xml:space="preserve"> 3D-s terve.</w:t>
      </w:r>
      <w:r w:rsidR="003E30F0">
        <w:t xml:space="preserve"> </w:t>
      </w:r>
      <w:sdt>
        <w:sdtPr>
          <w:id w:val="1449429780"/>
          <w:citation/>
        </w:sdtPr>
        <w:sdtEndPr/>
        <w:sdtContent>
          <w:r w:rsidR="003E30F0">
            <w:fldChar w:fldCharType="begin"/>
          </w:r>
          <w:r w:rsidR="003E30F0">
            <w:instrText xml:space="preserve"> CITATION Kom21 \l 1038 </w:instrText>
          </w:r>
          <w:r w:rsidR="003E30F0">
            <w:fldChar w:fldCharType="separate"/>
          </w:r>
          <w:r w:rsidR="0011376A">
            <w:rPr>
              <w:noProof/>
            </w:rPr>
            <w:t>[1]</w:t>
          </w:r>
          <w:r w:rsidR="003E30F0">
            <w:fldChar w:fldCharType="end"/>
          </w:r>
        </w:sdtContent>
      </w:sdt>
    </w:p>
    <w:p w14:paraId="04CB4FAE" w14:textId="16E3671D" w:rsidR="000F4BAD" w:rsidRDefault="004E1053" w:rsidP="000F4BAD">
      <w:pPr>
        <w:pStyle w:val="Cmsor2"/>
      </w:pPr>
      <w:bookmarkStart w:id="19" w:name="_Toc104453393"/>
      <w:r>
        <w:t>Célkitűzések</w:t>
      </w:r>
      <w:bookmarkEnd w:id="19"/>
    </w:p>
    <w:p w14:paraId="40667267" w14:textId="16CA34C6" w:rsidR="003831A9" w:rsidRDefault="003831A9" w:rsidP="003831A9">
      <w:r>
        <w:t xml:space="preserve">Célom az volt, hogy a robotot elődjeim munkájának megtartásával tudjam továbbfejleszteni, kiegészíteni. Továbbá elkészítsem a robot új mechanikai vázát, valamint új járási algoritmust tervezzek, mely alkalmas többirányú mozgás megvalósítására, mely nagyban kiterjesztené a robot alkalmazási lehetőségeit. Szeretném Lóránt munkáját - melyet az </w:t>
      </w:r>
      <w:r>
        <w:fldChar w:fldCharType="begin"/>
      </w:r>
      <w:r>
        <w:instrText xml:space="preserve"> REF _Ref103596983 \r \h </w:instrText>
      </w:r>
      <w:r>
        <w:fldChar w:fldCharType="separate"/>
      </w:r>
      <w:r w:rsidR="0011376A">
        <w:t>0</w:t>
      </w:r>
      <w:r>
        <w:fldChar w:fldCharType="end"/>
      </w:r>
      <w:r>
        <w:t xml:space="preserve"> pontban összefoglaltam - </w:t>
      </w:r>
      <w:proofErr w:type="spellStart"/>
      <w:r>
        <w:t>újrahasznosítani</w:t>
      </w:r>
      <w:proofErr w:type="spellEnd"/>
      <w:r>
        <w:t xml:space="preserve"> az általam tervezett roboton. Annak érdekében, hogy a fent említett céljaimat meg tudjam valósítani, megfogalmaztam az alábbi követelményeket:</w:t>
      </w:r>
    </w:p>
    <w:p w14:paraId="353FB069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Készüljön el a robot mechanikai megvalósítása a kritikus alkatrészek letesztelésével együtt.</w:t>
      </w:r>
    </w:p>
    <w:p w14:paraId="675F8190" w14:textId="352A1EDD" w:rsidR="003831A9" w:rsidRDefault="003831A9" w:rsidP="003831A9">
      <w:pPr>
        <w:pStyle w:val="Listaszerbekezds"/>
        <w:numPr>
          <w:ilvl w:val="0"/>
          <w:numId w:val="28"/>
        </w:numPr>
      </w:pPr>
      <w:r>
        <w:t xml:space="preserve">A robot alkalmas legyen bármilyen irányú mozgás megvalósítására, függetlenül annak </w:t>
      </w:r>
      <w:r w:rsidR="001D333D">
        <w:t>orientációjától</w:t>
      </w:r>
      <w:r w:rsidR="00B12569">
        <w:t>, ezzel új járási algoritmust alkotva.</w:t>
      </w:r>
    </w:p>
    <w:p w14:paraId="55FA4DD9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mozgás közben képes legyen orientációjának megváltoztatására.</w:t>
      </w:r>
    </w:p>
    <w:p w14:paraId="7E89642E" w14:textId="3BAE7182" w:rsidR="003831A9" w:rsidRDefault="003831A9" w:rsidP="003831A9">
      <w:pPr>
        <w:pStyle w:val="Listaszerbekezds"/>
        <w:numPr>
          <w:ilvl w:val="0"/>
          <w:numId w:val="28"/>
        </w:numPr>
      </w:pPr>
      <w:r>
        <w:t>A</w:t>
      </w:r>
      <w:r w:rsidR="00B12569">
        <w:t xml:space="preserve"> robot új járási algoritmusának legyen ROS interfésze.</w:t>
      </w:r>
    </w:p>
    <w:p w14:paraId="77D53D8E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vezérelhetővé váljék ROS platformon keresztül.</w:t>
      </w:r>
    </w:p>
    <w:p w14:paraId="1D437F27" w14:textId="77777777" w:rsidR="00316047" w:rsidRDefault="003831A9" w:rsidP="00316047">
      <w:r>
        <w:t xml:space="preserve">A fentebb megfogalmazott céljaim eléréséhez először tesztelnem kell a robot tervének szerkezeti paramétereit és összeszerelhetőségét. Be kell kalibrálnom a robot </w:t>
      </w:r>
      <w:r>
        <w:lastRenderedPageBreak/>
        <w:t>motorjain lévő szervokarokat, hogy azok megfelelő tartományban mozogjanak. Az általam tervezett járási algoritmus működését meg kell vizsgálnom</w:t>
      </w:r>
      <w:r w:rsidR="007E654C">
        <w:t>,</w:t>
      </w:r>
      <w:r>
        <w:t xml:space="preserve"> egy a </w:t>
      </w:r>
      <w:r w:rsidRPr="0051604A">
        <w:t>Babits Mátyás</w:t>
      </w:r>
      <w:r>
        <w:t xml:space="preserve"> által készített szimulációban, mielőtt azt a tényleges roboton tesztelném. Továbbá ki kell egészítenem a robot beágyazott kódját úgy, hogy az alkalmas legyen az új motorok használatára és a megváltozott mechanikai paraméterek feldolgozására. Végül újra kell integrálnom a robot rendszerét a ROS környezetbe.</w:t>
      </w:r>
    </w:p>
    <w:p w14:paraId="469851B7" w14:textId="4E1CE8E1" w:rsidR="00991BAA" w:rsidRPr="00E6174E" w:rsidRDefault="00316047" w:rsidP="00316047">
      <w:commentRangeStart w:id="20"/>
      <w:commentRangeStart w:id="21"/>
      <w:r>
        <w:t>Ábra</w:t>
      </w:r>
      <w:commentRangeEnd w:id="20"/>
      <w:r>
        <w:rPr>
          <w:rStyle w:val="Jegyzethivatkozs"/>
        </w:rPr>
        <w:commentReference w:id="20"/>
      </w:r>
      <w:commentRangeEnd w:id="21"/>
      <w:r>
        <w:rPr>
          <w:rStyle w:val="Jegyzethivatkozs"/>
        </w:rPr>
        <w:commentReference w:id="21"/>
      </w:r>
    </w:p>
    <w:p w14:paraId="1DA25433" w14:textId="67852560" w:rsidR="000F6905" w:rsidRDefault="003B3BBC" w:rsidP="000F6905">
      <w:pPr>
        <w:pStyle w:val="Cmsor1"/>
      </w:pPr>
      <w:bookmarkStart w:id="22" w:name="_Toc104453394"/>
      <w:r>
        <w:lastRenderedPageBreak/>
        <w:t>Mechanikai</w:t>
      </w:r>
      <w:r w:rsidR="007375F0">
        <w:t xml:space="preserve"> megvalósítás</w:t>
      </w:r>
      <w:bookmarkEnd w:id="22"/>
    </w:p>
    <w:p w14:paraId="0FC2E645" w14:textId="3B716D96" w:rsidR="00B3587D" w:rsidRPr="000C08AA" w:rsidRDefault="00B3587D" w:rsidP="00B3587D">
      <w:bookmarkStart w:id="23" w:name="_Ref103164378"/>
      <w:r>
        <w:t xml:space="preserve">Szakdolgozatom megkezdésekor először a robot legyártásával, illetve összeszerelésével foglalkoztam. A végleges gyártás előtt tesztelemeken próbáltam ki az összeszerelhetőségét, kijavítottam a felmerülő hibákat a tervben. A </w:t>
      </w:r>
      <w:r>
        <w:fldChar w:fldCharType="begin"/>
      </w:r>
      <w:r>
        <w:instrText xml:space="preserve"> REF _Ref103164378 \r \h </w:instrText>
      </w:r>
      <w:r>
        <w:fldChar w:fldCharType="separate"/>
      </w:r>
      <w:r w:rsidR="0011376A">
        <w:t>0</w:t>
      </w:r>
      <w:r>
        <w:fldChar w:fldCharType="end"/>
      </w:r>
      <w:r>
        <w:t xml:space="preserve"> pontban részletezem a robot mechanikai paramétereit, melyeknek nagy része megváltozott Mátyás tervei óta. Az alkatrészek gyártása során felmerült problémákat, változtatásokat a </w:t>
      </w:r>
      <w:r>
        <w:fldChar w:fldCharType="begin"/>
      </w:r>
      <w:r>
        <w:instrText xml:space="preserve"> REF _Ref103720046 \r \h </w:instrText>
      </w:r>
      <w:r>
        <w:fldChar w:fldCharType="separate"/>
      </w:r>
      <w:r w:rsidR="0011376A">
        <w:t>2.2</w:t>
      </w:r>
      <w:r>
        <w:fldChar w:fldCharType="end"/>
      </w:r>
      <w:r>
        <w:t xml:space="preserve"> fejezetben fejtem ki bővebben.</w:t>
      </w:r>
    </w:p>
    <w:p w14:paraId="1EB5450C" w14:textId="1A906359" w:rsidR="00817AD6" w:rsidRDefault="00817AD6" w:rsidP="00817AD6">
      <w:pPr>
        <w:pStyle w:val="Cmsor2"/>
      </w:pPr>
      <w:bookmarkStart w:id="24" w:name="_Ref104319938"/>
      <w:bookmarkStart w:id="25" w:name="_Toc104453395"/>
      <w:r>
        <w:t>Mechanikai paraméterek</w:t>
      </w:r>
      <w:bookmarkEnd w:id="23"/>
      <w:bookmarkEnd w:id="24"/>
      <w:bookmarkEnd w:id="25"/>
    </w:p>
    <w:p w14:paraId="6E48C140" w14:textId="77777777" w:rsidR="0011376A" w:rsidRDefault="00B3587D" w:rsidP="0011376A">
      <w:r>
        <w:t xml:space="preserve">Az Önálló laboratóriumi beszámolómban </w:t>
      </w:r>
      <w:sdt>
        <w:sdtPr>
          <w:id w:val="-971749512"/>
          <w:citation/>
        </w:sdtPr>
        <w:sdtEndPr/>
        <w:sdtContent>
          <w:r>
            <w:fldChar w:fldCharType="begin"/>
          </w:r>
          <w:r>
            <w:instrText xml:space="preserve"> CITATION Kom21 \l 1038 </w:instrText>
          </w:r>
          <w:r>
            <w:fldChar w:fldCharType="separate"/>
          </w:r>
          <w:r w:rsidR="0011376A">
            <w:rPr>
              <w:noProof/>
            </w:rPr>
            <w:t>[1]</w:t>
          </w:r>
          <w:r>
            <w:fldChar w:fldCharType="end"/>
          </w:r>
        </w:sdtContent>
      </w:sdt>
      <w:r>
        <w:t xml:space="preserve"> már részleteztem a robot új mechanikai paramétereit, ám ebben a szakaszban két okból is érdemesnek tartottam ezeket felfrissíteni. Egyrészt a robot korrekt működése érdekében szükségét láttam a finomhangolásnak, amit a szimuláció során szabad szemmel is észlelt pontatlanságok orvoslása miatt kellett elvégeznem (a paraméterek kerekítéséből adódó problémákat, és azok megoldását a </w:t>
      </w:r>
      <w:r>
        <w:fldChar w:fldCharType="begin"/>
      </w:r>
      <w:r>
        <w:instrText xml:space="preserve"> REF _Ref104041987 \r \h </w:instrText>
      </w:r>
      <w:r>
        <w:fldChar w:fldCharType="separate"/>
      </w:r>
      <w:r w:rsidR="0011376A">
        <w:t>0</w:t>
      </w:r>
      <w:r>
        <w:fldChar w:fldCharType="end"/>
      </w:r>
      <w:r>
        <w:t xml:space="preserve"> pontban fejtem ki részleteiben). Másrészt az alábbiakban definiált paramétereket, s azok származtatását a dolgozatom során későbbiekben vonatkozási pontként is használom.</w:t>
      </w:r>
    </w:p>
    <w:p w14:paraId="620F1B08" w14:textId="512E0A2A" w:rsidR="00B3587D" w:rsidRPr="0055747B" w:rsidRDefault="00B3587D" w:rsidP="0011376A">
      <w:r>
        <w:t xml:space="preserve">A geometriai modell az </w:t>
      </w:r>
      <w:r>
        <w:fldChar w:fldCharType="begin"/>
      </w:r>
      <w:r>
        <w:instrText xml:space="preserve"> REF _Ref103723704 \h </w:instrText>
      </w:r>
      <w:r>
        <w:fldChar w:fldCharType="separate"/>
      </w:r>
      <w:r w:rsidR="0011376A">
        <w:rPr>
          <w:noProof/>
        </w:rPr>
        <w:t>1</w:t>
      </w:r>
      <w:r w:rsidR="0011376A">
        <w:t>. táblázat</w:t>
      </w:r>
      <w:r>
        <w:fldChar w:fldCharType="end"/>
      </w:r>
      <w:r>
        <w:t>ban szereplő paraméterek alapján eltolásokból és forgási pontokból épül fel</w:t>
      </w:r>
      <w:r w:rsidR="003E6408">
        <w:t xml:space="preserve">, ezt </w:t>
      </w:r>
      <w:r w:rsidR="00A878AD">
        <w:t xml:space="preserve">a továbbiakban a </w:t>
      </w:r>
      <w:r w:rsidR="00A878AD">
        <w:fldChar w:fldCharType="begin"/>
      </w:r>
      <w:r w:rsidR="00A878AD">
        <w:instrText xml:space="preserve"> REF _Ref103973217 \h </w:instrText>
      </w:r>
      <w:r w:rsidR="00A878AD">
        <w:fldChar w:fldCharType="separate"/>
      </w:r>
      <w:r w:rsidR="0011376A">
        <w:rPr>
          <w:noProof/>
        </w:rPr>
        <w:t>4</w:t>
      </w:r>
      <w:r w:rsidR="0011376A">
        <w:t>. ábra</w:t>
      </w:r>
      <w:r w:rsidR="00A878AD">
        <w:fldChar w:fldCharType="end"/>
      </w:r>
      <w:r w:rsidR="00A878AD">
        <w:t xml:space="preserve"> valamint az </w:t>
      </w:r>
      <w:r w:rsidR="00A878AD">
        <w:fldChar w:fldCharType="begin"/>
      </w:r>
      <w:r w:rsidR="00A878AD">
        <w:instrText xml:space="preserve"> REF _Ref103973225 \h </w:instrText>
      </w:r>
      <w:r w:rsidR="00A878AD">
        <w:fldChar w:fldCharType="separate"/>
      </w:r>
      <w:r w:rsidR="0011376A">
        <w:rPr>
          <w:noProof/>
        </w:rPr>
        <w:t>5</w:t>
      </w:r>
      <w:r w:rsidR="0011376A">
        <w:t>. ábra</w:t>
      </w:r>
      <w:r w:rsidR="00A878AD">
        <w:fldChar w:fldCharType="end"/>
      </w:r>
      <w:r w:rsidR="00A878AD">
        <w:t xml:space="preserve"> alapján részletezem.</w:t>
      </w:r>
      <w:r w:rsidR="003E6408">
        <w:t xml:space="preserve"> A</w:t>
      </w:r>
      <w:r>
        <w:t xml:space="preserve"> </w:t>
      </w:r>
      <w:proofErr w:type="spellStart"/>
      <w:r>
        <w:t>d</w:t>
      </w:r>
      <w:r w:rsidRPr="00ED0419">
        <w:rPr>
          <w:vertAlign w:val="subscript"/>
        </w:rPr>
        <w:t>z</w:t>
      </w:r>
      <w:proofErr w:type="spellEnd"/>
      <w:r>
        <w:t>, d</w:t>
      </w:r>
      <w:r w:rsidRPr="00ED0419">
        <w:rPr>
          <w:vertAlign w:val="subscript"/>
        </w:rPr>
        <w:t>x</w:t>
      </w:r>
      <w:r>
        <w:t xml:space="preserve">, </w:t>
      </w:r>
      <w:proofErr w:type="spellStart"/>
      <w:r>
        <w:t>d</w:t>
      </w:r>
      <w:r w:rsidRPr="00ED0419">
        <w:rPr>
          <w:vertAlign w:val="subscript"/>
        </w:rPr>
        <w:t>y</w:t>
      </w:r>
      <w:proofErr w:type="spellEnd"/>
      <w:r>
        <w:t xml:space="preserve"> paraméterek a teljes lábat transzformálják annak első forgási pontjába. Innen a láb további részeit az első motor szöge forgatja, majd a d</w:t>
      </w:r>
      <w:r w:rsidRPr="004F382F">
        <w:rPr>
          <w:vertAlign w:val="subscript"/>
        </w:rPr>
        <w:t>1</w:t>
      </w:r>
      <w:r>
        <w:t xml:space="preserve"> tovább tolja. A második csukó forgatása után a d</w:t>
      </w:r>
      <w:r w:rsidRPr="00AE175C">
        <w:rPr>
          <w:vertAlign w:val="subscript"/>
        </w:rPr>
        <w:t>2</w:t>
      </w:r>
      <w:r>
        <w:t xml:space="preserve"> paraméter tolja tovább a harmadik csuklóba a láb végpontját, majd a d</w:t>
      </w:r>
      <w:r w:rsidRPr="00AE175C">
        <w:rPr>
          <w:vertAlign w:val="subscript"/>
        </w:rPr>
        <w:t>3</w:t>
      </w:r>
      <w:r>
        <w:t xml:space="preserve"> és d</w:t>
      </w:r>
      <w:r w:rsidRPr="00AE175C">
        <w:rPr>
          <w:vertAlign w:val="subscript"/>
        </w:rPr>
        <w:t>3</w:t>
      </w:r>
      <w:r>
        <w:t>x által eltolt pont adja meg a robot láb végpontjának tényleges pozícióját. Ezzel meghatározható a láb előrefele számolt geometriai egyenlete, melyet Babits Mátyás jegyzetéből</w:t>
      </w:r>
      <w:sdt>
        <w:sdtPr>
          <w:id w:val="87126647"/>
          <w:citation/>
        </w:sdtPr>
        <w:sdtEndPr/>
        <w:sdtContent>
          <w:r>
            <w:fldChar w:fldCharType="begin"/>
          </w:r>
          <w:r>
            <w:instrText xml:space="preserve">CITATION Bab \l 1038 </w:instrText>
          </w:r>
          <w:r>
            <w:fldChar w:fldCharType="separate"/>
          </w:r>
          <w:r w:rsidR="0011376A">
            <w:rPr>
              <w:noProof/>
            </w:rPr>
            <w:t xml:space="preserve"> [10]</w:t>
          </w:r>
          <w:r>
            <w:fldChar w:fldCharType="end"/>
          </w:r>
        </w:sdtContent>
      </w:sdt>
      <w:r>
        <w:t xml:space="preserve"> emeltem át a</w:t>
      </w:r>
      <w:r w:rsidR="0011376A">
        <w:t xml:space="preserve"> </w:t>
      </w:r>
      <w:r w:rsidR="0011376A">
        <w:fldChar w:fldCharType="begin"/>
      </w:r>
      <w:r w:rsidR="0011376A">
        <w:instrText xml:space="preserve"> REF _Ref104453466 \h </w:instrText>
      </w:r>
      <w:r w:rsidR="0011376A">
        <w:fldChar w:fldCharType="separate"/>
      </w:r>
      <w:r w:rsidR="0011376A">
        <w:t>(</w:t>
      </w:r>
      <w:r w:rsidR="0011376A">
        <w:rPr>
          <w:noProof/>
        </w:rPr>
        <w:t>2</w:t>
      </w:r>
      <w:r w:rsidR="0011376A">
        <w:t>.</w:t>
      </w:r>
      <w:r w:rsidR="0011376A">
        <w:rPr>
          <w:noProof/>
        </w:rPr>
        <w:t>1</w:t>
      </w:r>
      <w:r w:rsidR="0011376A">
        <w:t>)</w:t>
      </w:r>
      <w:r w:rsidR="0011376A">
        <w:fldChar w:fldCharType="end"/>
      </w:r>
      <w:r>
        <w:t xml:space="preserve"> egyenlettel együtt, ami pedig mátrix szorzásokkal hűen leírja a fent említett eltolásokat és forgatásokat. Az egyenletben lévő </w:t>
      </w:r>
      <w:proofErr w:type="spellStart"/>
      <w:r>
        <w:t>C</w:t>
      </w:r>
      <w:r>
        <w:rPr>
          <w:vertAlign w:val="subscript"/>
        </w:rPr>
        <w:t>i</w:t>
      </w:r>
      <w:proofErr w:type="spellEnd"/>
      <w:r>
        <w:rPr>
          <w:vertAlign w:val="subscript"/>
        </w:rPr>
        <w:t xml:space="preserve"> </w:t>
      </w:r>
      <w:r>
        <w:t xml:space="preserve">és </w:t>
      </w:r>
      <w:proofErr w:type="spellStart"/>
      <w:r>
        <w:t>S</w:t>
      </w:r>
      <w:r>
        <w:rPr>
          <w:vertAlign w:val="subscript"/>
        </w:rPr>
        <w:t>i</w:t>
      </w:r>
      <w:proofErr w:type="spellEnd"/>
      <w:r>
        <w:t xml:space="preserve"> paraméterek koszinusz és szinusz műveleteknek felelnek meg.</w:t>
      </w:r>
    </w:p>
    <w:tbl>
      <w:tblPr>
        <w:tblStyle w:val="Rcsostblzat"/>
        <w:tblW w:w="8500" w:type="dxa"/>
        <w:tblLook w:val="04A0" w:firstRow="1" w:lastRow="0" w:firstColumn="1" w:lastColumn="0" w:noHBand="0" w:noVBand="1"/>
      </w:tblPr>
      <w:tblGrid>
        <w:gridCol w:w="1274"/>
        <w:gridCol w:w="1033"/>
        <w:gridCol w:w="1032"/>
        <w:gridCol w:w="1033"/>
        <w:gridCol w:w="1032"/>
        <w:gridCol w:w="975"/>
        <w:gridCol w:w="1032"/>
        <w:gridCol w:w="1089"/>
      </w:tblGrid>
      <w:tr w:rsidR="00E84908" w14:paraId="52DFF14D" w14:textId="77777777" w:rsidTr="00906450">
        <w:tc>
          <w:tcPr>
            <w:tcW w:w="1273" w:type="dxa"/>
          </w:tcPr>
          <w:p w14:paraId="139CB45B" w14:textId="71844812" w:rsidR="00FB4035" w:rsidRDefault="009D401F" w:rsidP="006C25EB">
            <w:pPr>
              <w:ind w:firstLine="0"/>
            </w:pPr>
            <w:r>
              <w:t>Láb</w:t>
            </w:r>
          </w:p>
        </w:tc>
        <w:tc>
          <w:tcPr>
            <w:tcW w:w="1032" w:type="dxa"/>
          </w:tcPr>
          <w:p w14:paraId="7DBFB4D6" w14:textId="5571821D" w:rsidR="00FB4035" w:rsidRPr="005E41CE" w:rsidRDefault="007A34D7" w:rsidP="007A34D7">
            <w:pPr>
              <w:ind w:firstLine="0"/>
              <w:jc w:val="center"/>
            </w:pPr>
            <w:r>
              <w:t>d</w:t>
            </w:r>
            <w:r w:rsidR="00483CFD" w:rsidRPr="00483CFD">
              <w:rPr>
                <w:vertAlign w:val="subscript"/>
              </w:rPr>
              <w:t>x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3E897545" w14:textId="058FF9E2" w:rsidR="00FB4035" w:rsidRDefault="007A34D7" w:rsidP="007A34D7">
            <w:pPr>
              <w:ind w:firstLine="0"/>
              <w:jc w:val="center"/>
            </w:pPr>
            <w:proofErr w:type="spellStart"/>
            <w:r>
              <w:t>d</w:t>
            </w:r>
            <w:r w:rsidR="00483CFD" w:rsidRPr="00483CFD">
              <w:rPr>
                <w:vertAlign w:val="subscript"/>
              </w:rPr>
              <w:t>y</w:t>
            </w:r>
            <w:proofErr w:type="spellEnd"/>
            <w:r w:rsidR="005E41CE">
              <w:t xml:space="preserve"> (cm)</w:t>
            </w:r>
          </w:p>
        </w:tc>
        <w:tc>
          <w:tcPr>
            <w:tcW w:w="1033" w:type="dxa"/>
          </w:tcPr>
          <w:p w14:paraId="3A64B7E6" w14:textId="7F7217CF" w:rsidR="00FB4035" w:rsidRDefault="007A34D7" w:rsidP="007A34D7">
            <w:pPr>
              <w:ind w:firstLine="0"/>
              <w:jc w:val="center"/>
            </w:pPr>
            <w:proofErr w:type="spellStart"/>
            <w:r>
              <w:t>d</w:t>
            </w:r>
            <w:r w:rsidR="00483CFD">
              <w:rPr>
                <w:vertAlign w:val="subscript"/>
              </w:rPr>
              <w:t>z</w:t>
            </w:r>
            <w:proofErr w:type="spellEnd"/>
            <w:r w:rsidR="005E41CE">
              <w:t xml:space="preserve"> (cm)</w:t>
            </w:r>
          </w:p>
        </w:tc>
        <w:tc>
          <w:tcPr>
            <w:tcW w:w="1032" w:type="dxa"/>
          </w:tcPr>
          <w:p w14:paraId="44EFD89B" w14:textId="57084FB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1</w:t>
            </w:r>
            <w:r w:rsidR="005E41CE">
              <w:t xml:space="preserve"> (cm)</w:t>
            </w:r>
          </w:p>
        </w:tc>
        <w:tc>
          <w:tcPr>
            <w:tcW w:w="975" w:type="dxa"/>
          </w:tcPr>
          <w:p w14:paraId="40559B49" w14:textId="74E61DED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2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2F33055B" w14:textId="3B170B2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 w:rsidR="005E41CE">
              <w:t xml:space="preserve"> (cm)</w:t>
            </w:r>
          </w:p>
        </w:tc>
        <w:tc>
          <w:tcPr>
            <w:tcW w:w="1089" w:type="dxa"/>
          </w:tcPr>
          <w:p w14:paraId="5361329F" w14:textId="33E2FFEC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>
              <w:t>x</w:t>
            </w:r>
            <w:r w:rsidR="005E41CE">
              <w:t xml:space="preserve"> (</w:t>
            </w:r>
            <w:r w:rsidR="005758F4">
              <w:t>c</w:t>
            </w:r>
            <w:r w:rsidR="005E41CE">
              <w:t>m)</w:t>
            </w:r>
          </w:p>
        </w:tc>
      </w:tr>
      <w:tr w:rsidR="00E84908" w14:paraId="5A0B01F0" w14:textId="77777777" w:rsidTr="00906450">
        <w:tc>
          <w:tcPr>
            <w:tcW w:w="1273" w:type="dxa"/>
          </w:tcPr>
          <w:p w14:paraId="7438F441" w14:textId="01794C58" w:rsidR="00FB4035" w:rsidRDefault="009D401F" w:rsidP="006C25EB">
            <w:pPr>
              <w:ind w:firstLine="0"/>
            </w:pPr>
            <w:r>
              <w:t>Jobb első</w:t>
            </w:r>
          </w:p>
        </w:tc>
        <w:tc>
          <w:tcPr>
            <w:tcW w:w="1032" w:type="dxa"/>
          </w:tcPr>
          <w:p w14:paraId="47FF6749" w14:textId="73062001" w:rsidR="00FB4035" w:rsidRDefault="00483CFD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2C2A3729" w14:textId="2BCF9470" w:rsidR="00FB4035" w:rsidRDefault="00297F03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6A92D8FD" w14:textId="12382055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1E9B4B7D" w14:textId="4F1D8F1C" w:rsidR="00FB4035" w:rsidRDefault="00297F03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46ABAB43" w14:textId="2B2EA266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42D613AA" w14:textId="69FD1EB6" w:rsidR="00FB4035" w:rsidRDefault="00297F03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9BD30EF" w14:textId="2C4BC42E" w:rsidR="00FB4035" w:rsidRDefault="00297F03" w:rsidP="00A96664">
            <w:pPr>
              <w:ind w:firstLine="0"/>
              <w:jc w:val="center"/>
            </w:pPr>
            <w:r>
              <w:t>-0</w:t>
            </w:r>
            <w:r w:rsidR="005E41CE">
              <w:t>.</w:t>
            </w:r>
            <w:r>
              <w:t>45</w:t>
            </w:r>
          </w:p>
        </w:tc>
      </w:tr>
      <w:tr w:rsidR="00E84908" w14:paraId="0B2E23B2" w14:textId="77777777" w:rsidTr="00906450">
        <w:tc>
          <w:tcPr>
            <w:tcW w:w="1273" w:type="dxa"/>
          </w:tcPr>
          <w:p w14:paraId="7356281B" w14:textId="5613CA61" w:rsidR="001F09FE" w:rsidRDefault="001F09FE" w:rsidP="001F09FE">
            <w:pPr>
              <w:ind w:firstLine="0"/>
            </w:pPr>
            <w:r>
              <w:t>Jobb hátsó</w:t>
            </w:r>
          </w:p>
        </w:tc>
        <w:tc>
          <w:tcPr>
            <w:tcW w:w="1032" w:type="dxa"/>
          </w:tcPr>
          <w:p w14:paraId="4B4D7E6E" w14:textId="039DFD99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76F82E14" w14:textId="2A52212D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2A0CB997" w14:textId="27D42FBD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4538A74D" w14:textId="2199D932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29771FD2" w14:textId="27B8F266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A0C95E0" w14:textId="6858019E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FDEA35E" w14:textId="2C51320E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20A5714C" w14:textId="77777777" w:rsidTr="00906450">
        <w:tc>
          <w:tcPr>
            <w:tcW w:w="1273" w:type="dxa"/>
          </w:tcPr>
          <w:p w14:paraId="041C0F47" w14:textId="607A11B9" w:rsidR="001F09FE" w:rsidRDefault="001F09FE" w:rsidP="001F09FE">
            <w:pPr>
              <w:ind w:firstLine="0"/>
            </w:pPr>
            <w:r>
              <w:lastRenderedPageBreak/>
              <w:t>Bal első</w:t>
            </w:r>
          </w:p>
        </w:tc>
        <w:tc>
          <w:tcPr>
            <w:tcW w:w="1032" w:type="dxa"/>
          </w:tcPr>
          <w:p w14:paraId="4382BF54" w14:textId="1D45E71A" w:rsidR="001F09FE" w:rsidRDefault="001F09FE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09F2DDA0" w14:textId="7686BEC9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452CEA03" w14:textId="68B8BE91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671A5958" w14:textId="7794C6C1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78E26027" w14:textId="230F05A4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1F8FBA8C" w14:textId="0E06071A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67F4426E" w14:textId="5E7AE933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52DD5C7C" w14:textId="77777777" w:rsidTr="00906450">
        <w:tc>
          <w:tcPr>
            <w:tcW w:w="1273" w:type="dxa"/>
          </w:tcPr>
          <w:p w14:paraId="05F82357" w14:textId="06F790A1" w:rsidR="001F09FE" w:rsidRDefault="001F09FE" w:rsidP="001F09FE">
            <w:pPr>
              <w:ind w:firstLine="0"/>
            </w:pPr>
            <w:r>
              <w:t>Bal hátsó</w:t>
            </w:r>
          </w:p>
        </w:tc>
        <w:tc>
          <w:tcPr>
            <w:tcW w:w="1032" w:type="dxa"/>
          </w:tcPr>
          <w:p w14:paraId="1B7072F6" w14:textId="7BF91274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43F6FD3E" w14:textId="56E3A6E7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755DFE00" w14:textId="00F8ED6A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31E634F8" w14:textId="3A8E13A7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678AE861" w14:textId="13F5A4A5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701CCB8" w14:textId="18E4016C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7B1795DE" w14:textId="7E1749E6" w:rsidR="001F09FE" w:rsidRDefault="001F09FE" w:rsidP="00A96664">
            <w:pPr>
              <w:keepNext/>
              <w:ind w:firstLine="0"/>
              <w:jc w:val="center"/>
            </w:pPr>
            <w:r>
              <w:t>-0.45</w:t>
            </w:r>
          </w:p>
        </w:tc>
      </w:tr>
    </w:tbl>
    <w:bookmarkStart w:id="26" w:name="_Ref103723704"/>
    <w:p w14:paraId="7F05C142" w14:textId="0D4289B4" w:rsidR="00212973" w:rsidRDefault="004B2C4C" w:rsidP="00D5403D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4F2F35">
        <w:t>. táblázat</w:t>
      </w:r>
      <w:bookmarkEnd w:id="26"/>
      <w:r w:rsidR="004F2F35">
        <w:t>: A robot lábai</w:t>
      </w:r>
      <w:r w:rsidR="00212973">
        <w:t>hoz tartozó</w:t>
      </w:r>
      <w:r w:rsidR="004F2F35">
        <w:t xml:space="preserve"> mechanikai paramét</w:t>
      </w:r>
      <w:r w:rsidR="00212973">
        <w:t>erek</w:t>
      </w:r>
    </w:p>
    <w:bookmarkStart w:id="27" w:name="_Ref103976251"/>
    <w:p w14:paraId="01D8F18B" w14:textId="77777777" w:rsidR="00ED366D" w:rsidRDefault="00ED366D" w:rsidP="00ED366D">
      <w:pPr>
        <w:keepNext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w:commentRangeStart w:id="28"/>
                    <w:commentRangeEnd w:id="28"/>
                    <m:r>
                      <m:rPr>
                        <m:sty m:val="p"/>
                      </m:rPr>
                      <w:rPr>
                        <w:rStyle w:val="Jegyzethivatkozs"/>
                      </w:rPr>
                      <w:commentReference w:id="28"/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DB4986C" w14:textId="728FBBA7" w:rsidR="007B633D" w:rsidRDefault="00AE175C" w:rsidP="00D5403D">
      <w:pPr>
        <w:pStyle w:val="Kpalrs"/>
        <w:jc w:val="right"/>
      </w:pPr>
      <w:bookmarkStart w:id="29" w:name="_Ref104453466"/>
      <w:r>
        <w:t>(</w:t>
      </w:r>
      <w:r w:rsidR="00DD0478">
        <w:fldChar w:fldCharType="begin"/>
      </w:r>
      <w:r w:rsidR="00DD0478">
        <w:instrText xml:space="preserve"> STYLEREF 1 \s </w:instrText>
      </w:r>
      <w:r w:rsidR="00DD0478">
        <w:fldChar w:fldCharType="separate"/>
      </w:r>
      <w:r w:rsidR="0011376A">
        <w:rPr>
          <w:noProof/>
        </w:rPr>
        <w:t>2</w:t>
      </w:r>
      <w:r w:rsidR="00DD0478">
        <w:rPr>
          <w:noProof/>
        </w:rPr>
        <w:fldChar w:fldCharType="end"/>
      </w:r>
      <w:r w:rsidR="007B633D">
        <w:t>.</w:t>
      </w:r>
      <w:r w:rsidR="00DD0478">
        <w:fldChar w:fldCharType="begin"/>
      </w:r>
      <w:r w:rsidR="00DD0478">
        <w:instrText xml:space="preserve"> SEQ ) \* ARABIC \s 1 </w:instrText>
      </w:r>
      <w:r w:rsidR="00DD0478">
        <w:fldChar w:fldCharType="separate"/>
      </w:r>
      <w:r w:rsidR="0011376A">
        <w:rPr>
          <w:noProof/>
        </w:rPr>
        <w:t>1</w:t>
      </w:r>
      <w:r w:rsidR="00DD0478">
        <w:rPr>
          <w:noProof/>
        </w:rPr>
        <w:fldChar w:fldCharType="end"/>
      </w:r>
      <w:r w:rsidR="007B633D">
        <w:t>)</w:t>
      </w:r>
      <w:bookmarkEnd w:id="27"/>
      <w:bookmarkEnd w:id="29"/>
    </w:p>
    <w:p w14:paraId="3C605C6A" w14:textId="50AD8611" w:rsidR="00DE10DC" w:rsidRDefault="00DE10DC" w:rsidP="00DE10DC">
      <w:r>
        <w:t xml:space="preserve">Az </w:t>
      </w:r>
      <w:r>
        <w:fldChar w:fldCharType="begin"/>
      </w:r>
      <w:r>
        <w:instrText xml:space="preserve"> REF _Ref103723704 \h </w:instrText>
      </w:r>
      <w:r>
        <w:fldChar w:fldCharType="separate"/>
      </w:r>
      <w:r w:rsidR="0011376A">
        <w:rPr>
          <w:noProof/>
        </w:rPr>
        <w:t>1</w:t>
      </w:r>
      <w:r w:rsidR="0011376A">
        <w:t>. táblázat</w:t>
      </w:r>
      <w:r>
        <w:fldChar w:fldCharType="end"/>
      </w:r>
      <w:r>
        <w:t xml:space="preserve"> lábanként tartalmazza azokat a paramétereket, melyeket az inverz kinematikai modell felhasznál a motorok új pozíciójának állításához </w:t>
      </w:r>
      <w:sdt>
        <w:sdtPr>
          <w:id w:val="1419440735"/>
          <w:citation/>
        </w:sdtPr>
        <w:sdtEndPr/>
        <w:sdtContent>
          <w:r>
            <w:fldChar w:fldCharType="begin"/>
          </w:r>
          <w:r>
            <w:instrText xml:space="preserve"> CITATION Bab \l 1038 </w:instrText>
          </w:r>
          <w:r>
            <w:fldChar w:fldCharType="separate"/>
          </w:r>
          <w:r w:rsidR="0011376A">
            <w:rPr>
              <w:noProof/>
            </w:rPr>
            <w:t>[10]</w:t>
          </w:r>
          <w:r>
            <w:fldChar w:fldCharType="end"/>
          </w:r>
        </w:sdtContent>
      </w:sdt>
      <w:r w:rsidR="00B70284">
        <w:t>.</w:t>
      </w:r>
      <w:r>
        <w:t xml:space="preserve"> A robot koordinátarendszere a szokványostól eltérő módon épül fel, mivel az a robot szemszögéből határozza meg az irányokat, így a z koordinátatengely mutat előre, az x tengely pedig a z koordinátatengely irányából nézve mutat jobbra. Az előbb említett két tengely metszéspontja határozza meg a robot középpontját felülnézetből nézve. Az y tengely ebből az origóból mutat fölfelé, nullapontja pedig a robottest legalsó pontján van. Ezen analógiát követve a </w:t>
      </w:r>
      <w:proofErr w:type="spellStart"/>
      <w:r>
        <w:t>d</w:t>
      </w:r>
      <w:r w:rsidRPr="00A44DE0">
        <w:rPr>
          <w:vertAlign w:val="subscript"/>
        </w:rPr>
        <w:t>z</w:t>
      </w:r>
      <w:proofErr w:type="spellEnd"/>
      <w:r>
        <w:t xml:space="preserve"> és d</w:t>
      </w:r>
      <w:r w:rsidRPr="00A44DE0">
        <w:rPr>
          <w:vertAlign w:val="subscript"/>
        </w:rPr>
        <w:t>x</w:t>
      </w:r>
      <w:r>
        <w:t xml:space="preserve"> paraméterek minden lábra meghatározzák az első motor tengelyét a robot testének nullapontjához képest, ezzel eltolva a teljes lábat abba a forgáspontba. A </w:t>
      </w:r>
      <w:proofErr w:type="spellStart"/>
      <w:r>
        <w:t>d</w:t>
      </w:r>
      <w:r w:rsidRPr="00CE42DD">
        <w:rPr>
          <w:vertAlign w:val="subscript"/>
        </w:rPr>
        <w:t>y</w:t>
      </w:r>
      <w:proofErr w:type="spellEnd"/>
      <w:r>
        <w:t xml:space="preserve"> paraméter eltolja a láb kezdőpontját a második motor tengelyének magasságába, ám ez természetesen az első motorra nincs visszahatással, hiszen annak tengelye mentén történik az eltolás, viszont a második motor e tengely menti eltolását így már be lehet állítani. A d</w:t>
      </w:r>
      <w:r w:rsidRPr="00ED0419">
        <w:rPr>
          <w:vertAlign w:val="subscript"/>
        </w:rPr>
        <w:t>1</w:t>
      </w:r>
      <w:r>
        <w:t xml:space="preserve"> eltolja a második motor tengelyét sugárirányba, ezzel meghatározza az első és a második csukló tengelyei közötti távolságot. A d</w:t>
      </w:r>
      <w:r w:rsidRPr="00ED0419">
        <w:rPr>
          <w:vertAlign w:val="subscript"/>
        </w:rPr>
        <w:t>2</w:t>
      </w:r>
      <w:r>
        <w:t xml:space="preserve"> hasonló módon a harmadik motor tengelyét helyezi odébb, ezzel meghatározva a második és harmadik motor tengelyei közötti távolságot. A d</w:t>
      </w:r>
      <w:r w:rsidRPr="00ED0419">
        <w:rPr>
          <w:vertAlign w:val="subscript"/>
        </w:rPr>
        <w:t>3</w:t>
      </w:r>
      <w:r>
        <w:t xml:space="preserve"> paraméter a láb végpontja és a harmadik csukló közötti távolságot határozza meg. Végül a d</w:t>
      </w:r>
      <w:r w:rsidRPr="00ED0419">
        <w:rPr>
          <w:vertAlign w:val="subscript"/>
        </w:rPr>
        <w:t>3</w:t>
      </w:r>
      <w:r>
        <w:t>x a második és harmadik csukló tengelye mentén tolja el a láb végpontját az első motor tengelyéhez képest. Erre azért van szükség, mert a láb utolsó alkatrésze kissé eltolva érinti a földet az első forgástengelyhez képest.</w:t>
      </w:r>
    </w:p>
    <w:p w14:paraId="099F0F73" w14:textId="77777777" w:rsidR="00B542DA" w:rsidRDefault="00195251" w:rsidP="00B542DA">
      <w:pPr>
        <w:pStyle w:val="Kp"/>
      </w:pPr>
      <w:commentRangeStart w:id="30"/>
      <w:r>
        <w:rPr>
          <w:noProof/>
        </w:rPr>
        <w:lastRenderedPageBreak/>
        <w:drawing>
          <wp:inline distT="0" distB="0" distL="0" distR="0" wp14:anchorId="29CA9DCE" wp14:editId="67720488">
            <wp:extent cx="3600000" cy="2225825"/>
            <wp:effectExtent l="0" t="0" r="635" b="317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1" w:name="_Ref103973217"/>
    <w:p w14:paraId="6FEA0FFF" w14:textId="53489142" w:rsidR="00195251" w:rsidRDefault="00B542DA" w:rsidP="00D5403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0426A">
        <w:rPr>
          <w:noProof/>
        </w:rPr>
        <w:t>4</w:t>
      </w:r>
      <w:r>
        <w:fldChar w:fldCharType="end"/>
      </w:r>
      <w:r>
        <w:t>. ábra</w:t>
      </w:r>
      <w:bookmarkEnd w:id="31"/>
      <w:r>
        <w:t>: A robot lábának paraméterei oldalnézetből.</w:t>
      </w:r>
    </w:p>
    <w:p w14:paraId="7F80EE37" w14:textId="77777777" w:rsidR="00B542DA" w:rsidRDefault="00195251" w:rsidP="00B542DA">
      <w:pPr>
        <w:pStyle w:val="Kp"/>
      </w:pPr>
      <w:r>
        <w:rPr>
          <w:noProof/>
        </w:rPr>
        <w:drawing>
          <wp:inline distT="0" distB="0" distL="0" distR="0" wp14:anchorId="6B43EF5C" wp14:editId="4B808FDC">
            <wp:extent cx="3600000" cy="1574390"/>
            <wp:effectExtent l="0" t="0" r="635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2" w:name="_Ref103973225"/>
    <w:p w14:paraId="08CA835B" w14:textId="5815EC60" w:rsidR="00195251" w:rsidRPr="00C972A3" w:rsidRDefault="00B542DA" w:rsidP="00D5403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0426A">
        <w:rPr>
          <w:noProof/>
        </w:rPr>
        <w:t>5</w:t>
      </w:r>
      <w:r>
        <w:fldChar w:fldCharType="end"/>
      </w:r>
      <w:r>
        <w:t>. ábra</w:t>
      </w:r>
      <w:bookmarkEnd w:id="32"/>
      <w:r>
        <w:t>: A robot lábának paraméterei felülnézetből.</w:t>
      </w:r>
      <w:commentRangeEnd w:id="30"/>
      <w:r>
        <w:rPr>
          <w:rStyle w:val="Jegyzethivatkozs"/>
          <w:b w:val="0"/>
          <w:bCs w:val="0"/>
        </w:rPr>
        <w:commentReference w:id="30"/>
      </w:r>
    </w:p>
    <w:p w14:paraId="6CBA0EF6" w14:textId="6810518E" w:rsidR="0051187E" w:rsidRPr="0051187E" w:rsidRDefault="00657C40" w:rsidP="00310B90">
      <w:pPr>
        <w:pStyle w:val="Cmsor2"/>
      </w:pPr>
      <w:bookmarkStart w:id="33" w:name="_Ref103720046"/>
      <w:bookmarkStart w:id="34" w:name="_Toc104453396"/>
      <w:r>
        <w:t>Nyomtatás</w:t>
      </w:r>
      <w:bookmarkEnd w:id="33"/>
      <w:bookmarkEnd w:id="34"/>
    </w:p>
    <w:p w14:paraId="2A69D63D" w14:textId="375CC969" w:rsidR="00E57202" w:rsidRDefault="00E57202" w:rsidP="00E57202">
      <w:bookmarkStart w:id="35" w:name="_Ref103973726"/>
      <w:bookmarkStart w:id="36" w:name="_Ref103973735"/>
      <w:r>
        <w:t xml:space="preserve">A robot gyártásának megkezdése előtt fontosnak tartottam pár tesztnyomtatás elvégzését, ugyanis ezen prototípust megelőzően még nem használtam műanyagba ágyazható réz menetes betétet, így az külön tesztelést igényelt, melyről a </w:t>
      </w:r>
      <w:r>
        <w:fldChar w:fldCharType="begin"/>
      </w:r>
      <w:r>
        <w:instrText xml:space="preserve"> REF _Ref103973735 \r \h </w:instrText>
      </w:r>
      <w:r>
        <w:fldChar w:fldCharType="separate"/>
      </w:r>
      <w:r w:rsidR="0011376A">
        <w:t>0</w:t>
      </w:r>
      <w:r>
        <w:fldChar w:fldCharType="end"/>
      </w:r>
      <w:r>
        <w:t xml:space="preserve"> pontban számolok be részletesebben. Továbbá leteszteltem egy teljes láb összeszerelését is, melyet a </w:t>
      </w:r>
      <w:r>
        <w:fldChar w:fldCharType="begin"/>
      </w:r>
      <w:r>
        <w:instrText xml:space="preserve"> REF _Ref103990309 \r \h </w:instrText>
      </w:r>
      <w:r>
        <w:fldChar w:fldCharType="separate"/>
      </w:r>
      <w:r w:rsidR="0011376A">
        <w:t>0</w:t>
      </w:r>
      <w:r>
        <w:fldChar w:fldCharType="end"/>
      </w:r>
      <w:r>
        <w:t xml:space="preserve"> pontban ismertetek.</w:t>
      </w:r>
    </w:p>
    <w:p w14:paraId="32735204" w14:textId="78B17336" w:rsidR="00A4759A" w:rsidRDefault="00A4759A" w:rsidP="00A4759A">
      <w:pPr>
        <w:pStyle w:val="Cmsor3"/>
      </w:pPr>
      <w:bookmarkStart w:id="37" w:name="_Toc104453397"/>
      <w:r>
        <w:t>Csavarok</w:t>
      </w:r>
      <w:r w:rsidR="00E93191">
        <w:t>, betétek</w:t>
      </w:r>
      <w:r>
        <w:t xml:space="preserve"> tesztelése</w:t>
      </w:r>
      <w:bookmarkEnd w:id="35"/>
      <w:bookmarkEnd w:id="36"/>
      <w:bookmarkEnd w:id="37"/>
    </w:p>
    <w:p w14:paraId="10AD29A8" w14:textId="46D309B8" w:rsidR="00E57202" w:rsidRDefault="00E57202" w:rsidP="00E57202">
      <w:r>
        <w:t xml:space="preserve">A menetes betétek, valamint minden egyéb csavar tesztelése érdekében létrehoztam egy egyszerű tesztelési panelt, melyen tizedmilliméter átmérő különbségű furatok vannak. Így a végleges tervre olyan átmérőjű furatok kerülnek, melyekbe a legjobban illeszkednek a betétek és egyéb csavarok. A </w:t>
      </w:r>
      <w:r>
        <w:fldChar w:fldCharType="begin"/>
      </w:r>
      <w:r>
        <w:instrText xml:space="preserve"> REF _Ref103974387 \h </w:instrText>
      </w:r>
      <w:r>
        <w:fldChar w:fldCharType="separate"/>
      </w:r>
      <w:r w:rsidR="0011376A">
        <w:rPr>
          <w:noProof/>
        </w:rPr>
        <w:t>6</w:t>
      </w:r>
      <w:r w:rsidR="0011376A">
        <w:t>. ábra</w:t>
      </w:r>
      <w:r>
        <w:fldChar w:fldCharType="end"/>
      </w:r>
      <w:r>
        <w:t xml:space="preserve"> segítségével mutatom be a tervezett panelt, melyen jól láthatóak a különböző méretű furatok. Minden átmérőjű furatból többet terveztem, hogy eltérő rögzítési lehetőségeket is ki tudjak próbálni.</w:t>
      </w:r>
    </w:p>
    <w:p w14:paraId="1142FD81" w14:textId="77777777" w:rsidR="00193C53" w:rsidRDefault="00193C53" w:rsidP="00213C4C">
      <w:pPr>
        <w:ind w:firstLine="0"/>
        <w:sectPr w:rsidR="00193C53" w:rsidSect="00D23BFC">
          <w:headerReference w:type="even" r:id="rId19"/>
          <w:footerReference w:type="default" r:id="rId20"/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E6497BF" w14:textId="77777777" w:rsidR="00BB1409" w:rsidRDefault="00213C4C" w:rsidP="00BB1409">
      <w:pPr>
        <w:keepNext/>
        <w:ind w:firstLine="0"/>
        <w:jc w:val="center"/>
      </w:pPr>
      <w:r w:rsidRPr="000A3802">
        <w:rPr>
          <w:noProof/>
        </w:rPr>
        <w:lastRenderedPageBreak/>
        <w:drawing>
          <wp:inline distT="0" distB="0" distL="0" distR="0" wp14:anchorId="137B5CF4" wp14:editId="07F308CF">
            <wp:extent cx="2762409" cy="28800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8" w:name="_Ref103974387"/>
    <w:p w14:paraId="4222E30E" w14:textId="2CBF0233" w:rsidR="00213C4C" w:rsidRDefault="008918E2" w:rsidP="00D5403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0426A">
        <w:rPr>
          <w:noProof/>
        </w:rPr>
        <w:t>6</w:t>
      </w:r>
      <w:r>
        <w:rPr>
          <w:noProof/>
        </w:rPr>
        <w:fldChar w:fldCharType="end"/>
      </w:r>
      <w:r w:rsidR="00BB1409">
        <w:t>. ábra</w:t>
      </w:r>
      <w:bookmarkEnd w:id="38"/>
      <w:r w:rsidR="00BB1409">
        <w:t>: Teszt panel modellje</w:t>
      </w:r>
      <w:r w:rsidR="00731F06">
        <w:t xml:space="preserve"> </w:t>
      </w:r>
      <w:sdt>
        <w:sdtPr>
          <w:id w:val="2082557978"/>
          <w:citation/>
        </w:sdtPr>
        <w:sdtEndPr/>
        <w:sdtContent>
          <w:r w:rsidR="00731F06">
            <w:fldChar w:fldCharType="begin"/>
          </w:r>
          <w:r w:rsidR="00731F06">
            <w:instrText xml:space="preserve"> CITATION Kom21 \l 1038 </w:instrText>
          </w:r>
          <w:r w:rsidR="00731F06">
            <w:fldChar w:fldCharType="separate"/>
          </w:r>
          <w:r w:rsidR="0011376A">
            <w:rPr>
              <w:noProof/>
            </w:rPr>
            <w:t>[1]</w:t>
          </w:r>
          <w:r w:rsidR="00731F06">
            <w:fldChar w:fldCharType="end"/>
          </w:r>
        </w:sdtContent>
      </w:sdt>
    </w:p>
    <w:p w14:paraId="12819891" w14:textId="77777777" w:rsidR="00193C53" w:rsidRDefault="00213C4C" w:rsidP="00193C5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7421A8A" wp14:editId="3D609F80">
            <wp:extent cx="2880000" cy="2159491"/>
            <wp:effectExtent l="0" t="1587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80000" cy="21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9" w:name="_Ref103986193"/>
    <w:p w14:paraId="1A14864B" w14:textId="5266D257" w:rsidR="00193C53" w:rsidRDefault="008918E2" w:rsidP="00D5403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0426A">
        <w:rPr>
          <w:noProof/>
        </w:rPr>
        <w:t>7</w:t>
      </w:r>
      <w:r>
        <w:rPr>
          <w:noProof/>
        </w:rPr>
        <w:fldChar w:fldCharType="end"/>
      </w:r>
      <w:r w:rsidR="00193C53">
        <w:t>. ábra</w:t>
      </w:r>
      <w:bookmarkEnd w:id="39"/>
      <w:r w:rsidR="00193C53">
        <w:t>: Panel a tesztelés után</w:t>
      </w:r>
      <w:r w:rsidR="007D3C53">
        <w:t>.</w:t>
      </w:r>
    </w:p>
    <w:p w14:paraId="5203F336" w14:textId="215A239A" w:rsidR="00B323F1" w:rsidRPr="00B323F1" w:rsidRDefault="00B323F1" w:rsidP="00B323F1">
      <w:pPr>
        <w:sectPr w:rsidR="00B323F1" w:rsidRPr="00B323F1" w:rsidSect="00193C53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</w:p>
    <w:p w14:paraId="4E421213" w14:textId="3BD6D38C" w:rsidR="00F7620A" w:rsidRDefault="00B323F1" w:rsidP="00B323F1">
      <w:pPr>
        <w:sectPr w:rsidR="00F7620A" w:rsidSect="00D23BFC"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t xml:space="preserve">A betétek, melyeket a robotnál használok, fogakkal rendelkeznek, és ezeknél is többféle behelyezési módszerre találtam példát. Az egyik esetben egy satu segítségével lehet belepréselni a műanyagba a rézbetétet, és a csavart ebbe fentről rögzíteni, ekkor terhelés hatására kizárólag az előbb említett fogak tartják a betétet. Ennél biztosabb megoldás a peremes betét használata, melybe a peremmel ellentétes oldalról érdemes belecsavarni a csavart. Ezen felhasználáskor a tengelyirányú terhelést a perem, a csavaró erőhatást pedig jellemzően a fogak veszik fel. Erre a technológiára a </w:t>
      </w:r>
      <w:r>
        <w:fldChar w:fldCharType="begin"/>
      </w:r>
      <w:r>
        <w:instrText xml:space="preserve"> REF _Ref103988934 \h </w:instrText>
      </w:r>
      <w:r>
        <w:fldChar w:fldCharType="separate"/>
      </w:r>
      <w:r w:rsidR="0011376A">
        <w:rPr>
          <w:noProof/>
        </w:rPr>
        <w:t>8</w:t>
      </w:r>
      <w:r w:rsidR="0011376A">
        <w:t>. ábra</w:t>
      </w:r>
      <w:r>
        <w:fldChar w:fldCharType="end"/>
      </w:r>
      <w:r>
        <w:t xml:space="preserve"> mutat példát. Azon a helyeken, ahol megoldható volt, én ezt alkalmaztam a rögzítésre. Egyéb esetekben a </w:t>
      </w:r>
      <w:r>
        <w:fldChar w:fldCharType="begin"/>
      </w:r>
      <w:r>
        <w:instrText xml:space="preserve"> REF _Ref103989529 \h </w:instrText>
      </w:r>
      <w:r>
        <w:fldChar w:fldCharType="separate"/>
      </w:r>
      <w:r w:rsidR="0011376A">
        <w:rPr>
          <w:noProof/>
        </w:rPr>
        <w:t>9</w:t>
      </w:r>
      <w:r w:rsidR="0011376A">
        <w:t>. ábra</w:t>
      </w:r>
      <w:r>
        <w:fldChar w:fldCharType="end"/>
      </w:r>
      <w:r>
        <w:t xml:space="preserve"> látható </w:t>
      </w:r>
      <w:proofErr w:type="spellStart"/>
      <w:r>
        <w:t>insertet</w:t>
      </w:r>
      <w:proofErr w:type="spellEnd"/>
      <w:r>
        <w:t xml:space="preserve"> használtam fel, ám én gyártástechnológiai okokból a csavart a behelyezés irányából csavartam bele. További lehetőség a betét behelyezése közben melegítés használata, melyre egy forrasztópáka alkalmas, ekkor a réz jó hővezetőképességéből adódóan a betét körüli műanyag megolvad, és a nyomtatáskor létrejött rétegrendek elmosódnak, így jobban körülölelik a betét fogait. Ezzel egy sokkal erősebb és biztosabb rögzítés készíthető, mely a tesztek során is beigazolódott. A tesztek eredményét a </w:t>
      </w:r>
      <w:r>
        <w:fldChar w:fldCharType="begin"/>
      </w:r>
      <w:r>
        <w:instrText xml:space="preserve"> REF _Ref103986193 \h </w:instrText>
      </w:r>
      <w:r>
        <w:fldChar w:fldCharType="separate"/>
      </w:r>
      <w:r w:rsidR="0011376A">
        <w:rPr>
          <w:noProof/>
        </w:rPr>
        <w:t>7</w:t>
      </w:r>
      <w:r w:rsidR="0011376A">
        <w:t>. ábra</w:t>
      </w:r>
      <w:r>
        <w:fldChar w:fldCharType="end"/>
      </w:r>
      <w:r>
        <w:t xml:space="preserve"> segítségével mutatom be. Azon esetekben, amikor a panel belülről tört ki és felpúposodott, ott melegítést is alkalmaztam. Itt igen látványos volt az, hogy az hordozó anyag egyben szakadt ki a betéttel együtt, és a belső réteghatárokon tört szét.</w:t>
      </w:r>
    </w:p>
    <w:p w14:paraId="1C218119" w14:textId="04E4C89C" w:rsidR="00F80D78" w:rsidRDefault="00F7620A" w:rsidP="00F7620A">
      <w:pPr>
        <w:pStyle w:val="Kp"/>
        <w:spacing w:before="0"/>
      </w:pPr>
      <w:r w:rsidRPr="00F7620A">
        <w:rPr>
          <w:noProof/>
        </w:rPr>
        <w:lastRenderedPageBreak/>
        <w:drawing>
          <wp:inline distT="0" distB="0" distL="0" distR="0" wp14:anchorId="6669D05C" wp14:editId="78CA98F2">
            <wp:extent cx="1752533" cy="1440000"/>
            <wp:effectExtent l="0" t="0" r="635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53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0" w:name="_Ref103988934"/>
    <w:p w14:paraId="3C352009" w14:textId="3EFF967F" w:rsidR="00F80D78" w:rsidRDefault="00F80D78" w:rsidP="00D5403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0426A">
        <w:rPr>
          <w:noProof/>
        </w:rPr>
        <w:t>8</w:t>
      </w:r>
      <w:r>
        <w:fldChar w:fldCharType="end"/>
      </w:r>
      <w:r>
        <w:t>. ábra</w:t>
      </w:r>
      <w:bookmarkEnd w:id="40"/>
      <w:r>
        <w:t xml:space="preserve">: Peremmel rendelkező </w:t>
      </w:r>
      <w:proofErr w:type="spellStart"/>
      <w:r>
        <w:t>insert</w:t>
      </w:r>
      <w:proofErr w:type="spellEnd"/>
      <w:r>
        <w:t xml:space="preserve"> </w:t>
      </w:r>
      <w:sdt>
        <w:sdtPr>
          <w:id w:val="-355120949"/>
          <w:citation/>
        </w:sdtPr>
        <w:sdtEndPr/>
        <w:sdtContent>
          <w:r>
            <w:fldChar w:fldCharType="begin"/>
          </w:r>
          <w:r>
            <w:instrText xml:space="preserve"> CITATION Tap22 \l 1038 </w:instrText>
          </w:r>
          <w:r>
            <w:fldChar w:fldCharType="separate"/>
          </w:r>
          <w:r w:rsidR="0011376A">
            <w:rPr>
              <w:noProof/>
            </w:rPr>
            <w:t>[11]</w:t>
          </w:r>
          <w:r>
            <w:fldChar w:fldCharType="end"/>
          </w:r>
        </w:sdtContent>
      </w:sdt>
    </w:p>
    <w:p w14:paraId="1DDB28B1" w14:textId="77777777" w:rsidR="00F80D78" w:rsidRDefault="00F80D78" w:rsidP="00F7620A">
      <w:pPr>
        <w:pStyle w:val="Kp"/>
        <w:spacing w:before="0"/>
      </w:pPr>
      <w:r w:rsidRPr="00F7620A">
        <w:rPr>
          <w:noProof/>
        </w:rPr>
        <w:drawing>
          <wp:inline distT="0" distB="0" distL="0" distR="0" wp14:anchorId="70984221" wp14:editId="13E90410">
            <wp:extent cx="1767467" cy="1440000"/>
            <wp:effectExtent l="0" t="0" r="4445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46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1" w:name="_Ref103989529"/>
    <w:p w14:paraId="0DB03EF7" w14:textId="71C6C6B9" w:rsidR="00F80D78" w:rsidRDefault="00F80D78" w:rsidP="00D5403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0426A">
        <w:rPr>
          <w:noProof/>
        </w:rPr>
        <w:t>9</w:t>
      </w:r>
      <w:r>
        <w:fldChar w:fldCharType="end"/>
      </w:r>
      <w:r>
        <w:t>. ábra</w:t>
      </w:r>
      <w:bookmarkEnd w:id="41"/>
      <w:r>
        <w:t xml:space="preserve">: Perem nélküli </w:t>
      </w:r>
      <w:proofErr w:type="spellStart"/>
      <w:r>
        <w:t>insert</w:t>
      </w:r>
      <w:proofErr w:type="spellEnd"/>
      <w:r>
        <w:t xml:space="preserve"> </w:t>
      </w:r>
      <w:sdt>
        <w:sdtPr>
          <w:id w:val="-804386363"/>
          <w:citation/>
        </w:sdtPr>
        <w:sdtEndPr/>
        <w:sdtContent>
          <w:r>
            <w:fldChar w:fldCharType="begin"/>
          </w:r>
          <w:r>
            <w:instrText xml:space="preserve"> CITATION Tap22 \l 1038 </w:instrText>
          </w:r>
          <w:r>
            <w:fldChar w:fldCharType="separate"/>
          </w:r>
          <w:r w:rsidR="0011376A">
            <w:rPr>
              <w:noProof/>
            </w:rPr>
            <w:t>[11]</w:t>
          </w:r>
          <w:r>
            <w:fldChar w:fldCharType="end"/>
          </w:r>
        </w:sdtContent>
      </w:sdt>
    </w:p>
    <w:p w14:paraId="5F2AEDE5" w14:textId="0207B47A" w:rsidR="00D45D8C" w:rsidRDefault="00D45D8C" w:rsidP="00483BD8">
      <w:pPr>
        <w:ind w:firstLine="0"/>
        <w:sectPr w:rsidR="00D45D8C" w:rsidSect="00F80D78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</w:p>
    <w:p w14:paraId="69575782" w14:textId="77777777" w:rsidR="00E57EE6" w:rsidRDefault="00E57EE6" w:rsidP="00E57EE6">
      <w:bookmarkStart w:id="42" w:name="_Ref103990309"/>
      <w:r>
        <w:t>Ezt az erősebb rögzítési lehetőséget végül nem alkalmaztam a végleges megoldásban, mert a melegítés hatására túlzottan megolvadt műanyag, s így a fellépő oldalirányú erőkkel szemben nem tartotta a betétet, ezért a folyamat közben eldőlt az alkatrész.</w:t>
      </w:r>
      <w:r w:rsidRPr="00483BD8">
        <w:t xml:space="preserve"> </w:t>
      </w:r>
      <w:r>
        <w:t>Emiatt nem tudtam minden esetben biztosítani a pontos behelyezést, ráadásul a melegítés nélküli változat is megfelelő tartóerővel rendelkezett.</w:t>
      </w:r>
    </w:p>
    <w:p w14:paraId="05DADC9A" w14:textId="20AABD4A" w:rsidR="00310B90" w:rsidRDefault="00990374" w:rsidP="00310B90">
      <w:pPr>
        <w:pStyle w:val="Cmsor3"/>
      </w:pPr>
      <w:bookmarkStart w:id="43" w:name="_Toc104453398"/>
      <w:r>
        <w:t xml:space="preserve">Alkatrész </w:t>
      </w:r>
      <w:r w:rsidR="00AD75D7">
        <w:t>újra tervezés</w:t>
      </w:r>
      <w:bookmarkEnd w:id="42"/>
      <w:bookmarkEnd w:id="43"/>
    </w:p>
    <w:p w14:paraId="32F6E739" w14:textId="571BD157" w:rsidR="00D72AF2" w:rsidRDefault="00D72AF2" w:rsidP="00D72AF2">
      <w:r>
        <w:t xml:space="preserve">A robot alkatrészeinek végleges elkészítése előtt kinyomtatásra került egy lábnyi alkatrész tesztelés céljából. A teszt alkatrészek összeszerelése során egy fő probléma lépett fel, melyre előzetesen számítottam. A lábak csuklóinak összeszerelésekor a </w:t>
      </w:r>
      <w:r>
        <w:fldChar w:fldCharType="begin"/>
      </w:r>
      <w:r>
        <w:instrText xml:space="preserve"> REF _Ref103802165 \h </w:instrText>
      </w:r>
      <w:r>
        <w:fldChar w:fldCharType="separate"/>
      </w:r>
      <w:r w:rsidR="0011376A">
        <w:rPr>
          <w:noProof/>
        </w:rPr>
        <w:t>10</w:t>
      </w:r>
      <w:r w:rsidR="0011376A">
        <w:t>. ábra</w:t>
      </w:r>
      <w:r>
        <w:fldChar w:fldCharType="end"/>
      </w:r>
      <w:r>
        <w:t xml:space="preserve"> által bemutatott elem két szárát túlzottan szét kellet feszíteni. A végleges tervnél a képen is látható bevágásokat alkalmaztam az összeszerelés megkönnyítése érdekében. A bevágás mellett megnagyobbítottam a távolságot a két szár között, ezzel is elősegítve az összeszerelést, ez így nem visz tengelyirányú mozgást a csuklóba, mert a szervokarok felhelyezésekor csupán az egyik oldalra húzza magát a csuklót.</w:t>
      </w:r>
    </w:p>
    <w:p w14:paraId="59439F04" w14:textId="77777777" w:rsidR="00184A77" w:rsidRDefault="00184A77" w:rsidP="00184A77">
      <w:pPr>
        <w:pStyle w:val="Kp"/>
      </w:pPr>
      <w:r>
        <w:rPr>
          <w:noProof/>
        </w:rPr>
        <w:drawing>
          <wp:inline distT="0" distB="0" distL="0" distR="0" wp14:anchorId="4F6EBC6F" wp14:editId="020414D0">
            <wp:extent cx="4094284" cy="2691479"/>
            <wp:effectExtent l="0" t="0" r="190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258" cy="270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4" w:name="_Ref103802165"/>
    <w:p w14:paraId="1085BAD1" w14:textId="14A76C55" w:rsidR="006776AF" w:rsidRDefault="00184A77" w:rsidP="00D5403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0426A">
        <w:rPr>
          <w:noProof/>
        </w:rPr>
        <w:t>10</w:t>
      </w:r>
      <w:r>
        <w:fldChar w:fldCharType="end"/>
      </w:r>
      <w:r>
        <w:t>. ábra</w:t>
      </w:r>
      <w:bookmarkEnd w:id="44"/>
      <w:r>
        <w:t>: A könnyebb összeszerelhetőség kedvéért bevágás a robot csuklóin.</w:t>
      </w:r>
    </w:p>
    <w:p w14:paraId="78803935" w14:textId="2B54C525" w:rsidR="00135F87" w:rsidRDefault="00135F87" w:rsidP="00135F87">
      <w:pPr>
        <w:pStyle w:val="Cmsor2"/>
      </w:pPr>
      <w:bookmarkStart w:id="45" w:name="_Toc104453399"/>
      <w:r>
        <w:lastRenderedPageBreak/>
        <w:t>A fizikai robot megvalósításának értékelése</w:t>
      </w:r>
      <w:bookmarkEnd w:id="45"/>
    </w:p>
    <w:p w14:paraId="7EB1F7AB" w14:textId="56BA163C" w:rsidR="00C4050D" w:rsidRPr="00135F87" w:rsidRDefault="00135F87" w:rsidP="00C4050D">
      <w:r>
        <w:t xml:space="preserve">A robot összeszerelése kifejezetten problémamentes volt. Az előzetes tesztelések meghozták eredményüket, minden alkatrész pontosan összeillett egymással, együtt egy erős vázat alkotva. A csuklókban minimális </w:t>
      </w:r>
      <w:r w:rsidR="000D71A8">
        <w:t>holtjátékot tapasztaltam</w:t>
      </w:r>
      <w:r>
        <w:t>,</w:t>
      </w:r>
      <w:r w:rsidR="000D71A8">
        <w:t xml:space="preserve"> ezen</w:t>
      </w:r>
      <w:r>
        <w:t xml:space="preserve"> talán már csak a csapágy használata segít</w:t>
      </w:r>
      <w:r w:rsidR="000D71A8">
        <w:t>ett volna. A réz betétek egytől-egyig tökéletesen működtek</w:t>
      </w:r>
      <w:r w:rsidR="003C23FA">
        <w:t>, a robot könnyedén szétszerelhetővé vált tőlük, melyet alkalmaznom is kellett, mikor az egyik motor tönkrement. Azonban, ha újra tervezn</w:t>
      </w:r>
      <w:r w:rsidR="002D43C1">
        <w:t>ém a robot vázát</w:t>
      </w:r>
      <w:r w:rsidR="00CC2432">
        <w:t xml:space="preserve">, valószínűleg kissé máshogy </w:t>
      </w:r>
      <w:proofErr w:type="spellStart"/>
      <w:r w:rsidR="00CC2432">
        <w:t>kezdenék</w:t>
      </w:r>
      <w:proofErr w:type="spellEnd"/>
      <w:r w:rsidR="00CC2432">
        <w:t xml:space="preserve"> neki. A robot jelenleg fölöslegesen tartalmazza az ötödik, hatodik lábhoz tartozó rögzítési pontokat, ez növelte a robot tömegét és nagyította a fő elem méretét.</w:t>
      </w:r>
      <w:r w:rsidR="00C4050D">
        <w:t xml:space="preserve"> Jelenleg elég távlati célkitűzésnek tűnik a további két láb használata, mert teljesen új</w:t>
      </w:r>
      <w:r w:rsidR="0092502A">
        <w:t xml:space="preserve"> </w:t>
      </w:r>
      <w:r w:rsidR="00316047">
        <w:t>mikrokontrollert</w:t>
      </w:r>
      <w:r w:rsidR="0092502A">
        <w:t xml:space="preserve"> is kellene használni hozzá.</w:t>
      </w:r>
      <w:r w:rsidR="00CC2432">
        <w:t xml:space="preserve"> Az akkumulátor elhelyezésén is változtatnék, jelen</w:t>
      </w:r>
      <w:r w:rsidR="000B18EE">
        <w:t xml:space="preserve"> helyzetében</w:t>
      </w:r>
      <w:r w:rsidR="00CC2432">
        <w:t xml:space="preserve"> túl</w:t>
      </w:r>
      <w:r w:rsidR="00C4050D">
        <w:t>zottan hátulra helyeződik a tömegközéppontja a robotnak miatta.</w:t>
      </w:r>
    </w:p>
    <w:p w14:paraId="1D4AE035" w14:textId="6B7D0DB9" w:rsidR="004E1053" w:rsidRDefault="00484E45" w:rsidP="004E1053">
      <w:pPr>
        <w:pStyle w:val="Cmsor1"/>
      </w:pPr>
      <w:bookmarkStart w:id="46" w:name="_Ref104031120"/>
      <w:bookmarkStart w:id="47" w:name="_Ref104146033"/>
      <w:bookmarkStart w:id="48" w:name="_Ref104396578"/>
      <w:bookmarkStart w:id="49" w:name="_Ref104396586"/>
      <w:bookmarkStart w:id="50" w:name="_Toc104453400"/>
      <w:proofErr w:type="spellStart"/>
      <w:r>
        <w:lastRenderedPageBreak/>
        <w:t>Omnidirekcionális</w:t>
      </w:r>
      <w:proofErr w:type="spellEnd"/>
      <w:r>
        <w:t xml:space="preserve"> j</w:t>
      </w:r>
      <w:r w:rsidR="004E1053">
        <w:t>árási algoritmus</w:t>
      </w:r>
      <w:bookmarkEnd w:id="46"/>
      <w:bookmarkEnd w:id="47"/>
      <w:bookmarkEnd w:id="48"/>
      <w:bookmarkEnd w:id="49"/>
      <w:bookmarkEnd w:id="50"/>
    </w:p>
    <w:p w14:paraId="120D9C45" w14:textId="4C5F7988" w:rsidR="009F6023" w:rsidRDefault="00DA568A" w:rsidP="009F6023">
      <w:r>
        <w:t>Egy négylábú robot mozgása elsőre</w:t>
      </w:r>
      <w:r w:rsidR="007805B1">
        <w:t xml:space="preserve"> egyszerűbbnek tűnhet, mint egy hat, vagy nyolc lábúé, hiszen kevesebb láb irányítását</w:t>
      </w:r>
      <w:r w:rsidR="0088367A">
        <w:t xml:space="preserve"> és lépési pozícióját</w:t>
      </w:r>
      <w:r w:rsidR="007805B1">
        <w:t xml:space="preserve"> kell megvalósítani. Gondoljunk csak a hangyák és pókok mozgására, melyek igen kaotikusnak tűnnek</w:t>
      </w:r>
      <w:r w:rsidR="0088367A">
        <w:t xml:space="preserve">, nehéz megállapítani hogyan mozognak. Azonban kicsit jobban megvizsgálva </w:t>
      </w:r>
      <w:r w:rsidR="004E7E47">
        <w:t xml:space="preserve">elsődleges becslésként </w:t>
      </w:r>
      <w:r w:rsidR="00330CF9">
        <w:t>kimondhatjuk</w:t>
      </w:r>
      <w:r w:rsidR="004E7E47">
        <w:t>, hogy egyensúlyozás nélküli</w:t>
      </w:r>
      <w:r w:rsidR="00330CF9">
        <w:t>,</w:t>
      </w:r>
      <w:r w:rsidR="004E7E47">
        <w:t xml:space="preserve"> </w:t>
      </w:r>
      <w:r w:rsidR="00330CF9">
        <w:t>statikus [</w:t>
      </w:r>
      <w:r w:rsidR="00551D6D" w:rsidRPr="00551D6D">
        <w:rPr>
          <w:color w:val="FF0000"/>
        </w:rPr>
        <w:t>HIVATKOZÁS</w:t>
      </w:r>
      <w:r w:rsidR="00AA344F">
        <w:rPr>
          <w:color w:val="FF0000"/>
        </w:rPr>
        <w:t>?</w:t>
      </w:r>
      <w:r w:rsidR="00330CF9">
        <w:t xml:space="preserve">] járás esetén azon robotok, melyeknek több lába van stabilabb és gyorsabb mozgást tudnak megvalósítani. Ez abból adódik, </w:t>
      </w:r>
      <w:r w:rsidR="003262E0">
        <w:t xml:space="preserve">hogy a robot stabilitásának megtartása érdekében </w:t>
      </w:r>
      <w:r w:rsidR="00C867FF">
        <w:t>legalább három lábának mindenféleképpen a földet kell érintse és a robot tömegközéppontja a lábak által alkotott háromszögön belül kell maradjon. Amíg egy négy lábú ro</w:t>
      </w:r>
      <w:r w:rsidR="002B7893">
        <w:t>bot a fentiek alapján egyszerre csak egy lábát tudja felemelni egy hat vagy nyolc lábbal rendelkező esetben már három, illetve négy lábat</w:t>
      </w:r>
      <w:r w:rsidR="001575AD">
        <w:t>, a szimmetria megtartása érdekében,</w:t>
      </w:r>
      <w:r w:rsidR="002B7893">
        <w:t xml:space="preserve"> emel egyszerre a levegőbe, ezzel egy sokkal gyorsabb és stabilabb mozgást elérve. A fentiek alapján sejthetjük, hogy egy négy lábú statikus mozgás</w:t>
      </w:r>
      <w:r w:rsidR="00701AA9">
        <w:t>t megvalósító algoritmus</w:t>
      </w:r>
      <w:r w:rsidR="00553886">
        <w:t xml:space="preserve"> </w:t>
      </w:r>
      <w:r w:rsidR="00AD0139">
        <w:t xml:space="preserve">sokkal lassabb, szaggatottabb, talán egy fokkal bonyolultabb </w:t>
      </w:r>
      <w:r w:rsidR="00553886">
        <w:t>eredményhez vezet, mint egy több lábbal rendelkező esetben.</w:t>
      </w:r>
    </w:p>
    <w:p w14:paraId="21A27903" w14:textId="4845C4E8" w:rsidR="001A39F7" w:rsidRDefault="00E6174E" w:rsidP="001A39F7">
      <w:r>
        <w:t xml:space="preserve">A járási algoritmus </w:t>
      </w:r>
      <w:r w:rsidR="005F5381">
        <w:t>újra tervezésekor</w:t>
      </w:r>
      <w:r>
        <w:t xml:space="preserve"> elsődleges szempont</w:t>
      </w:r>
      <w:r w:rsidR="001A39F7">
        <w:t>om</w:t>
      </w:r>
      <w:r>
        <w:t xml:space="preserve"> volt, hogy </w:t>
      </w:r>
      <w:r w:rsidR="005F5381">
        <w:t>a régi programmal ellentétben a robot ne csak egyenesen tudjon menni és a tengelye körül tudjon forogni</w:t>
      </w:r>
      <w:r w:rsidR="00551D6D">
        <w:t xml:space="preserve"> [</w:t>
      </w:r>
      <w:r w:rsidR="00551D6D" w:rsidRPr="00551D6D">
        <w:rPr>
          <w:color w:val="FF0000"/>
        </w:rPr>
        <w:t>HIVATKOZÁS</w:t>
      </w:r>
      <w:r w:rsidR="00551D6D">
        <w:t>]</w:t>
      </w:r>
      <w:r w:rsidR="005F5381">
        <w:t>, hanem</w:t>
      </w:r>
      <w:r w:rsidR="000C7D98">
        <w:t xml:space="preserve"> bármelyik irányba el tudjon indulni</w:t>
      </w:r>
      <w:r w:rsidR="007E0D9A">
        <w:t>, függetlenül attól, hogy milyen irányba áll az eleje</w:t>
      </w:r>
      <w:r w:rsidR="000C7D98">
        <w:t xml:space="preserve">. </w:t>
      </w:r>
      <w:r w:rsidR="001A39F7">
        <w:t xml:space="preserve">A robot </w:t>
      </w:r>
      <w:r w:rsidR="004D5A3D">
        <w:t>újra tervezésekor, e célt figyelembe véve</w:t>
      </w:r>
      <w:r w:rsidR="00C43330">
        <w:t>,</w:t>
      </w:r>
      <w:r w:rsidR="004D5A3D">
        <w:t xml:space="preserve"> úgy alakítottam ki a terveket, hogy az a tengelyekre szimmetrikus legyen, így a robot előre és oldalra </w:t>
      </w:r>
      <w:r w:rsidR="00F42DDA">
        <w:t>a lépéssorrenden kívül ugyanúgy tud lépni</w:t>
      </w:r>
      <w:r w:rsidR="004D5A3D">
        <w:t xml:space="preserve">. </w:t>
      </w:r>
      <w:r w:rsidR="00C43330">
        <w:t xml:space="preserve">Azt változtatva, hogy mennyit lépjen előre és oldalra, a robot tetszőleges irányba mozgatható úgy, hogy végig egy irányba néz, tehát </w:t>
      </w:r>
      <w:r w:rsidR="00F42DDA">
        <w:t xml:space="preserve">mechanikailag </w:t>
      </w:r>
      <w:r w:rsidR="00891A2D">
        <w:t>minden irányba</w:t>
      </w:r>
      <w:r w:rsidR="00C43330">
        <w:t xml:space="preserve"> mozgatható</w:t>
      </w:r>
      <w:r w:rsidR="00891A2D">
        <w:t>.</w:t>
      </w:r>
    </w:p>
    <w:p w14:paraId="76DCF4EC" w14:textId="65D97D29" w:rsidR="00DB1924" w:rsidRDefault="00F761E6" w:rsidP="00DB1924">
      <w:r>
        <w:t>A fent említett általános mozgási algoritmus tervezésekor figyelembe vettem, hogy a robot</w:t>
      </w:r>
      <w:r w:rsidR="005777C9">
        <w:t xml:space="preserve"> </w:t>
      </w:r>
      <w:commentRangeStart w:id="51"/>
      <w:r w:rsidR="005777C9">
        <w:t>ROS</w:t>
      </w:r>
      <w:commentRangeEnd w:id="51"/>
      <w:r w:rsidR="0050564C">
        <w:rPr>
          <w:rStyle w:val="Jegyzethivatkozs"/>
        </w:rPr>
        <w:commentReference w:id="51"/>
      </w:r>
      <w:r w:rsidR="005777C9">
        <w:t xml:space="preserve"> </w:t>
      </w:r>
      <w:r w:rsidR="0050564C">
        <w:t>[</w:t>
      </w:r>
      <w:r w:rsidR="0050564C" w:rsidRPr="0050564C">
        <w:rPr>
          <w:color w:val="FF0000"/>
        </w:rPr>
        <w:t>HIVATKOZÁS</w:t>
      </w:r>
      <w:r w:rsidR="0050564C">
        <w:t xml:space="preserve">] </w:t>
      </w:r>
      <w:r w:rsidR="005777C9">
        <w:t>környezetbe való integrálása a cél</w:t>
      </w:r>
      <w:r w:rsidR="00E16169">
        <w:t>om</w:t>
      </w:r>
      <w:r w:rsidR="008D2E24">
        <w:t xml:space="preserve">, melyre az </w:t>
      </w:r>
      <w:commentRangeStart w:id="52"/>
      <w:r w:rsidR="008D2E24" w:rsidRPr="008D2E24">
        <w:rPr>
          <w:color w:val="FF0000"/>
        </w:rPr>
        <w:t>XY</w:t>
      </w:r>
      <w:r w:rsidR="008D2E24">
        <w:t xml:space="preserve"> </w:t>
      </w:r>
      <w:commentRangeEnd w:id="52"/>
      <w:r w:rsidR="0050564C">
        <w:rPr>
          <w:rStyle w:val="Jegyzethivatkozs"/>
        </w:rPr>
        <w:commentReference w:id="52"/>
      </w:r>
      <w:r w:rsidR="008D2E24">
        <w:t>pontban térek ki részletesebben</w:t>
      </w:r>
      <w:r w:rsidR="00E16169">
        <w:t xml:space="preserve">. </w:t>
      </w:r>
      <w:commentRangeStart w:id="53"/>
      <w:r w:rsidR="00096618">
        <w:t xml:space="preserve">A </w:t>
      </w:r>
      <w:r w:rsidR="008400BB">
        <w:t>mozgási parancs</w:t>
      </w:r>
      <w:r w:rsidR="00096618">
        <w:t xml:space="preserve"> </w:t>
      </w:r>
      <w:r w:rsidR="00975061">
        <w:t xml:space="preserve">két paramétert vár, a cél pozíció koordinátait a robot koordináta tengelyében, azaz az elmozdulás vektort, illetve azt az elfordulás mennyiséget, melyet a </w:t>
      </w:r>
      <w:r w:rsidR="008400BB">
        <w:t>célpontba</w:t>
      </w:r>
      <w:r w:rsidR="00975061">
        <w:t xml:space="preserve"> érve elforduljon a robot.</w:t>
      </w:r>
      <w:r w:rsidR="008400BB">
        <w:t xml:space="preserve"> </w:t>
      </w:r>
      <w:commentRangeEnd w:id="53"/>
      <w:r w:rsidR="00096618">
        <w:rPr>
          <w:rStyle w:val="Jegyzethivatkozs"/>
        </w:rPr>
        <w:commentReference w:id="53"/>
      </w:r>
      <w:commentRangeStart w:id="54"/>
      <w:r w:rsidR="008400BB">
        <w:t>Algoritmusom több különálló részre bontható,</w:t>
      </w:r>
      <w:r w:rsidR="0061606D">
        <w:t xml:space="preserve"> először kiszámolja a legnagyobb</w:t>
      </w:r>
      <w:r w:rsidR="00D82423">
        <w:t xml:space="preserve"> láb lépés</w:t>
      </w:r>
      <w:r w:rsidR="0061606D">
        <w:t xml:space="preserve"> távolságot</w:t>
      </w:r>
      <w:r w:rsidR="00D82423">
        <w:t xml:space="preserve">, melyet a lábak elérési tartománya határol. </w:t>
      </w:r>
      <w:r w:rsidR="00C83822">
        <w:t xml:space="preserve">Majd kiszámolja a lelépendő távolság és az </w:t>
      </w:r>
      <w:r w:rsidR="00C83822">
        <w:lastRenderedPageBreak/>
        <w:t xml:space="preserve">elfordulandó szög alapján azt a </w:t>
      </w:r>
      <w:r w:rsidR="007F5C2E">
        <w:t xml:space="preserve">lépéstávolságot, illetve </w:t>
      </w:r>
      <w:proofErr w:type="spellStart"/>
      <w:r w:rsidR="007F5C2E">
        <w:t>lépésenkénti</w:t>
      </w:r>
      <w:proofErr w:type="spellEnd"/>
      <w:r w:rsidR="007F5C2E">
        <w:t xml:space="preserve"> elfordulást, melyet a robot ténylegesen lépni fog. A tényleges lépéstávolság nem minden esetben egyenlő a maximummal, hogyha a lelépendő távolság nem </w:t>
      </w:r>
      <w:r w:rsidR="00B17499">
        <w:t>egész számú többszöröse a</w:t>
      </w:r>
      <w:r w:rsidR="007F5C2E">
        <w:t xml:space="preserve"> maximum lépéstávolság</w:t>
      </w:r>
      <w:r w:rsidR="00B17499">
        <w:t>nak. A továbbiakban az algoritmus a mozgás irányának függvényében összeállítja a lábak lépésének sorrendjét, majd végül kiszámolja minden egyes lábhoz a hozzá tartozó új pozíciót.</w:t>
      </w:r>
      <w:r w:rsidR="007F5C2E">
        <w:t xml:space="preserve"> </w:t>
      </w:r>
      <w:commentRangeEnd w:id="54"/>
      <w:r w:rsidR="008A51E5">
        <w:rPr>
          <w:rStyle w:val="Jegyzethivatkozs"/>
        </w:rPr>
        <w:commentReference w:id="54"/>
      </w:r>
    </w:p>
    <w:p w14:paraId="2633E6EA" w14:textId="1AB21A60" w:rsidR="00FF6EDF" w:rsidRDefault="00FF6EDF" w:rsidP="00FF6EDF">
      <w:pPr>
        <w:pStyle w:val="Cmsor2"/>
      </w:pPr>
      <w:bookmarkStart w:id="55" w:name="_Toc104453401"/>
      <w:bookmarkStart w:id="56" w:name="_Ref104463270"/>
      <w:bookmarkStart w:id="57" w:name="_Ref104463290"/>
      <w:r>
        <w:t xml:space="preserve">Láb elérési </w:t>
      </w:r>
      <w:r w:rsidR="0083743D">
        <w:t>tartománya</w:t>
      </w:r>
      <w:bookmarkEnd w:id="55"/>
      <w:bookmarkEnd w:id="56"/>
      <w:bookmarkEnd w:id="57"/>
    </w:p>
    <w:p w14:paraId="7E407173" w14:textId="3F4C9C39" w:rsidR="00DB1924" w:rsidRDefault="008F0BD3" w:rsidP="00DB1924">
      <w:commentRangeStart w:id="58"/>
      <w:r>
        <w:t xml:space="preserve">A mozgási algoritmus </w:t>
      </w:r>
      <w:r w:rsidR="00D35942">
        <w:t xml:space="preserve">elkészítése elött, meg kellett vizsgálnom a robot lábainak elérési tartományát, melyek a mechanikai kialakításuk határol. </w:t>
      </w:r>
      <w:r>
        <w:t xml:space="preserve"> </w:t>
      </w:r>
      <w:r w:rsidR="00D35942">
        <w:t>A robot egy lábának elérési tartományának nevezzük azt a területet, mely</w:t>
      </w:r>
      <w:r w:rsidR="00025E8B">
        <w:t xml:space="preserve">en belül a </w:t>
      </w:r>
      <w:r w:rsidR="0053186E">
        <w:t>láb mechanikailag képes kinyúlni</w:t>
      </w:r>
      <w:r w:rsidR="00772046">
        <w:t xml:space="preserve"> [</w:t>
      </w:r>
      <w:r w:rsidR="00772046" w:rsidRPr="00772046">
        <w:rPr>
          <w:color w:val="FF0000"/>
        </w:rPr>
        <w:t>HIVATKOZÁS?</w:t>
      </w:r>
      <w:r w:rsidR="00772046">
        <w:t>]</w:t>
      </w:r>
      <w:r w:rsidR="0053186E">
        <w:t xml:space="preserve">. </w:t>
      </w:r>
      <w:r w:rsidR="0083743D">
        <w:t>A legtöbb ezzel a témakörrel foglalkozó cikkben egy téglalappal egyszerűsítik le a lábak elérési tartományát az egyszerűbb számolás érdekében</w:t>
      </w:r>
      <w:r w:rsidR="00AA344F">
        <w:t xml:space="preserve"> [</w:t>
      </w:r>
      <w:r w:rsidR="00AA344F" w:rsidRPr="00AA344F">
        <w:rPr>
          <w:color w:val="FF0000"/>
        </w:rPr>
        <w:t>HIVATKOZÁS</w:t>
      </w:r>
      <w:r w:rsidR="00AA344F">
        <w:t>]</w:t>
      </w:r>
      <w:r w:rsidR="0083743D">
        <w:t xml:space="preserve">. </w:t>
      </w:r>
      <w:r w:rsidR="00C45FBF">
        <w:t xml:space="preserve">Az egyszerűsítést én nem alkalmaztam, mert a téglalap alakú elérési tartomány esetében </w:t>
      </w:r>
      <w:r w:rsidR="00DC2E8C">
        <w:t xml:space="preserve">a robot előre nagyobb távolságot tud lépni, mint oldalra. Számomra elsődleges cél volt a robot szimmetriájának megtartása így a felhasználtam a teljes mechanikailag megengedett tartományt, melyet </w:t>
      </w:r>
      <w:r w:rsidR="00DB1924">
        <w:fldChar w:fldCharType="begin"/>
      </w:r>
      <w:r w:rsidR="00DB1924">
        <w:instrText xml:space="preserve"> REF _Ref103164328 \r \h </w:instrText>
      </w:r>
      <w:r w:rsidR="00DB1924">
        <w:fldChar w:fldCharType="separate"/>
      </w:r>
      <w:r w:rsidR="0011376A">
        <w:t>3.1.1</w:t>
      </w:r>
      <w:r w:rsidR="00DB1924">
        <w:fldChar w:fldCharType="end"/>
      </w:r>
      <w:commentRangeStart w:id="59"/>
      <w:r w:rsidR="00D84C7E">
        <w:t xml:space="preserve"> </w:t>
      </w:r>
      <w:commentRangeEnd w:id="59"/>
      <w:r w:rsidR="00D84C7E">
        <w:rPr>
          <w:rStyle w:val="Jegyzethivatkozs"/>
        </w:rPr>
        <w:commentReference w:id="59"/>
      </w:r>
      <w:r w:rsidR="00192C57">
        <w:t>fejezetben</w:t>
      </w:r>
      <w:r w:rsidR="00D84C7E">
        <w:t xml:space="preserve"> részletezek. </w:t>
      </w:r>
      <w:r w:rsidR="00CA2287">
        <w:t xml:space="preserve">Az elérési tartomány megválasztásakor figyelembe vettem a robot lábainak számának bővítési lehetőségét is, melyre a </w:t>
      </w:r>
      <w:r w:rsidR="00DB1924">
        <w:fldChar w:fldCharType="begin"/>
      </w:r>
      <w:r w:rsidR="00DB1924">
        <w:instrText xml:space="preserve"> REF _Ref103164340 \r \h </w:instrText>
      </w:r>
      <w:r w:rsidR="00DB1924">
        <w:fldChar w:fldCharType="separate"/>
      </w:r>
      <w:r w:rsidR="0011376A">
        <w:t>3.1.4</w:t>
      </w:r>
      <w:r w:rsidR="00DB1924">
        <w:fldChar w:fldCharType="end"/>
      </w:r>
      <w:r w:rsidR="00CA2287">
        <w:t xml:space="preserve"> fejezetben térek ki bővebben.</w:t>
      </w:r>
      <w:commentRangeEnd w:id="58"/>
      <w:r w:rsidR="004941C3">
        <w:rPr>
          <w:rStyle w:val="Jegyzethivatkozs"/>
        </w:rPr>
        <w:commentReference w:id="58"/>
      </w:r>
    </w:p>
    <w:p w14:paraId="31C6AC86" w14:textId="1F9FBE4D" w:rsidR="00AA344F" w:rsidRDefault="00AA344F" w:rsidP="00AA344F">
      <w:pPr>
        <w:pStyle w:val="Cmsor3"/>
      </w:pPr>
      <w:bookmarkStart w:id="60" w:name="_Az_elérési_tartomány"/>
      <w:bookmarkStart w:id="61" w:name="_Ref103162995"/>
      <w:bookmarkStart w:id="62" w:name="_Ref103164328"/>
      <w:bookmarkStart w:id="63" w:name="_Toc104453402"/>
      <w:bookmarkEnd w:id="60"/>
      <w:r>
        <w:t>Az elérési tartomány</w:t>
      </w:r>
      <w:bookmarkEnd w:id="61"/>
      <w:bookmarkEnd w:id="62"/>
      <w:bookmarkEnd w:id="63"/>
    </w:p>
    <w:p w14:paraId="516A90E2" w14:textId="1C16E829" w:rsidR="00817AD6" w:rsidRPr="00252E1C" w:rsidRDefault="004941C3" w:rsidP="004941C3">
      <w:r>
        <w:t>A továbbiakban bemutatom egy láb elérési tartományának felépítését</w:t>
      </w:r>
      <w:r w:rsidR="0087509E">
        <w:t xml:space="preserve"> és paramétereit, elegendő egy tartományt részleteznem, </w:t>
      </w:r>
      <w:r w:rsidR="00980069">
        <w:t xml:space="preserve">mert a többi ennek tükrözésivel </w:t>
      </w:r>
      <w:r w:rsidR="009D435A">
        <w:t>kiszámolható</w:t>
      </w:r>
      <w:r w:rsidR="00980069">
        <w:t>.</w:t>
      </w:r>
      <w:r w:rsidR="00E34D27">
        <w:t xml:space="preserve"> A robot koordináta rendszere úgy épül fel, hogy a robot testének középpontja az origó és a négy láb a négy síknegyeden helyezkedik el. </w:t>
      </w:r>
      <w:commentRangeStart w:id="64"/>
      <w:r w:rsidR="00E34D27">
        <w:t xml:space="preserve">A robot </w:t>
      </w:r>
      <w:r w:rsidR="00817AD6">
        <w:t>eleje a z tengely fele, míg a jobb oldala az x tengely fele néz, így a jobb mellső lábának koordinátái pozitívek.</w:t>
      </w:r>
      <w:r w:rsidR="00252E1C">
        <w:t xml:space="preserve"> Az y tengely mentén a robot hasmagassága állítható.</w:t>
      </w:r>
      <w:commentRangeEnd w:id="64"/>
      <w:r w:rsidR="00252E1C">
        <w:rPr>
          <w:rStyle w:val="Jegyzethivatkozs"/>
        </w:rPr>
        <w:commentReference w:id="64"/>
      </w:r>
    </w:p>
    <w:p w14:paraId="4E545F79" w14:textId="45BE14C6" w:rsidR="004941C3" w:rsidRDefault="00817AD6" w:rsidP="004941C3">
      <w:r>
        <w:t xml:space="preserve">Egy láb </w:t>
      </w:r>
      <w:r w:rsidR="009D435A">
        <w:t xml:space="preserve">mechanikai paramétereit és összeállítását a </w:t>
      </w:r>
      <w:r w:rsidR="00DB1924">
        <w:fldChar w:fldCharType="begin"/>
      </w:r>
      <w:r w:rsidR="00DB1924">
        <w:instrText xml:space="preserve"> REF _Ref103164378 \r \h </w:instrText>
      </w:r>
      <w:r w:rsidR="00DB1924">
        <w:fldChar w:fldCharType="separate"/>
      </w:r>
      <w:r w:rsidR="0011376A">
        <w:t>0</w:t>
      </w:r>
      <w:r w:rsidR="00DB1924">
        <w:fldChar w:fldCharType="end"/>
      </w:r>
      <w:r w:rsidR="009D435A">
        <w:t xml:space="preserve"> fejezet részletezi</w:t>
      </w:r>
      <w:r w:rsidR="002E267B">
        <w:t>, az elérési tartomány szempontjából az a fontos, hogy a három forgó pont közül az első az y tengely körül forog, míg a második és a harmadik a</w:t>
      </w:r>
      <w:r w:rsidR="009569F9">
        <w:t>z x tengely körül. A robot lábának inverzkinematikai</w:t>
      </w:r>
      <w:r w:rsidR="00381BF3">
        <w:t xml:space="preserve"> modellje x, y, z koordinátákat használ a pozíció megadására. </w:t>
      </w:r>
      <w:r w:rsidR="00125D5D">
        <w:t>Viszont a</w:t>
      </w:r>
      <w:r w:rsidR="00381BF3">
        <w:t xml:space="preserve"> robot lábának kialakítása miatt a láb egy pozíciója sokkal jobban leírható egy α szög és </w:t>
      </w:r>
      <w:r w:rsidR="00381BF3">
        <w:lastRenderedPageBreak/>
        <w:t>egy r sugár segítségével, ahol előbbi a</w:t>
      </w:r>
      <w:r w:rsidR="00AF2CA4">
        <w:t>z első forgó pont szögének felel meg, utóbbi a második és harmadik forgó ponttal egy egyenes mentén növelhető a távolság.</w:t>
      </w:r>
      <w:r w:rsidR="00381BF3">
        <w:t xml:space="preserve"> </w:t>
      </w:r>
    </w:p>
    <w:p w14:paraId="609929E3" w14:textId="2338F41D" w:rsidR="00850089" w:rsidRDefault="00850089" w:rsidP="004941C3">
      <w:r>
        <w:t>A fent leírtak alapján következik, hogy az elérhető tartomány egy kör valamilyen szelete, a láb mechanikai paraméterei korlátozzák, hogy mennyire messzire tud nyúlni, ezzel egy maximum nyúlási távolságot</w:t>
      </w:r>
      <w:r w:rsidR="00B004ED">
        <w:t xml:space="preserve"> számolható ki. A körszelet nagyságát tovább korlátozza az első forgó pontba épített </w:t>
      </w:r>
      <w:commentRangeStart w:id="65"/>
      <w:r w:rsidR="00B004ED">
        <w:t>szervo forgási korlátja, mely</w:t>
      </w:r>
      <w:r w:rsidR="00B610BB">
        <w:t>nek teljes tartománya ugyan 145° viszont a tipikus használati tartománya csak 90° fok így én az utóbbi értéket használtam fel.</w:t>
      </w:r>
      <w:commentRangeEnd w:id="65"/>
      <w:r w:rsidR="00B610BB">
        <w:rPr>
          <w:rStyle w:val="Jegyzethivatkozs"/>
        </w:rPr>
        <w:commentReference w:id="65"/>
      </w:r>
      <w:r w:rsidR="00BA21D5">
        <w:t xml:space="preserve"> Egy láb elérési tartományát tovább szűkíti az, hogy a </w:t>
      </w:r>
      <w:r w:rsidR="00125D5D">
        <w:t xml:space="preserve">végpont </w:t>
      </w:r>
      <w:r w:rsidR="00BA21D5">
        <w:t>nem képes teljesen a y tengely körüli forgó pont alá haj</w:t>
      </w:r>
      <w:r w:rsidR="009546A6">
        <w:t>olni</w:t>
      </w:r>
      <w:r w:rsidR="00BA21D5">
        <w:t xml:space="preserve">, hanem csak egy adott paraméter értéjéig képes behúzni azt. Ebből következik, hogy az elérési tartomány határolja egy kisebb </w:t>
      </w:r>
      <w:r w:rsidR="006E0786">
        <w:t>körív is, melyen belűre nem tudja húzni a lábát a robot.</w:t>
      </w:r>
    </w:p>
    <w:p w14:paraId="0303EACC" w14:textId="66EF5358" w:rsidR="007A1951" w:rsidRDefault="006E0786" w:rsidP="007A1951">
      <w:pPr>
        <w:rPr>
          <w:color w:val="FF0000"/>
        </w:rPr>
      </w:pPr>
      <w:r>
        <w:t>Összefoglalva</w:t>
      </w:r>
      <w:r w:rsidR="00FE5943">
        <w:tab/>
      </w:r>
      <w:r w:rsidR="00FE5943" w:rsidRPr="00FE5943">
        <w:rPr>
          <w:color w:val="FF0000"/>
        </w:rPr>
        <w:t>…</w:t>
      </w:r>
      <w:r w:rsidRPr="00FE5943">
        <w:rPr>
          <w:color w:val="FF0000"/>
        </w:rPr>
        <w:t>kép alapján összefoglalni…</w:t>
      </w:r>
      <w:r w:rsidR="00FE5943">
        <w:rPr>
          <w:color w:val="FF0000"/>
        </w:rPr>
        <w:t xml:space="preserve"> meg képre hivatkozni stb.</w:t>
      </w:r>
      <w:r w:rsidR="007A1951">
        <w:rPr>
          <w:color w:val="FF0000"/>
        </w:rPr>
        <w:t xml:space="preserve"> </w:t>
      </w:r>
    </w:p>
    <w:p w14:paraId="065D4B43" w14:textId="54EB60E8" w:rsidR="00D01138" w:rsidRDefault="00D01138" w:rsidP="00D01138">
      <w:pPr>
        <w:pStyle w:val="Cmsor3"/>
      </w:pPr>
      <w:bookmarkStart w:id="66" w:name="_Toc104453403"/>
      <w:r>
        <w:t>Láb pályája</w:t>
      </w:r>
      <w:bookmarkEnd w:id="66"/>
    </w:p>
    <w:p w14:paraId="153D00E3" w14:textId="00F46569" w:rsidR="00FE3656" w:rsidRDefault="00FE3656" w:rsidP="00125D5D">
      <w:r>
        <w:t>A robot lábának mozgási pályáját egy egyenes határolja. A pálya</w:t>
      </w:r>
      <w:r w:rsidR="00115D77">
        <w:t xml:space="preserve"> járás közben</w:t>
      </w:r>
      <w:r>
        <w:t xml:space="preserve"> minden esetben érinti a </w:t>
      </w:r>
      <w:r>
        <w:fldChar w:fldCharType="begin"/>
      </w:r>
      <w:r>
        <w:instrText xml:space="preserve"> REF _Ref103208144 \r \h </w:instrText>
      </w:r>
      <w:r>
        <w:fldChar w:fldCharType="separate"/>
      </w:r>
      <w:r w:rsidR="0011376A">
        <w:t>3.1.3</w:t>
      </w:r>
      <w:r>
        <w:fldChar w:fldCharType="end"/>
      </w:r>
      <w:r>
        <w:t xml:space="preserve"> pontban részletezett középpontot</w:t>
      </w:r>
      <w:r w:rsidR="0095263C">
        <w:t xml:space="preserve">. A pálya irányultságát elsősorban a robot mozgási iránya szabja meg, melyet az xy képen α szög jelez. A robot mozgási pályája minden esetben két ponton metszi az eléréi tartományt, ezen két pont segítségével könnyedén kiszámolható a </w:t>
      </w:r>
      <w:r w:rsidR="00DF50B6">
        <w:t xml:space="preserve">láb lépésének hossza, melyet a </w:t>
      </w:r>
      <w:r w:rsidR="00DF50B6">
        <w:fldChar w:fldCharType="begin"/>
      </w:r>
      <w:r w:rsidR="00DF50B6">
        <w:instrText xml:space="preserve"> REF _Ref103208882 \r \h </w:instrText>
      </w:r>
      <w:r w:rsidR="00DF50B6">
        <w:fldChar w:fldCharType="separate"/>
      </w:r>
      <w:r w:rsidR="0011376A">
        <w:t>3.2</w:t>
      </w:r>
      <w:r w:rsidR="00DF50B6">
        <w:fldChar w:fldCharType="end"/>
      </w:r>
      <w:r w:rsidR="00DF50B6">
        <w:t xml:space="preserve"> fejezet tárgyal részletesebben.</w:t>
      </w:r>
    </w:p>
    <w:p w14:paraId="48381140" w14:textId="5DBE1E81" w:rsidR="007A1951" w:rsidRDefault="00D15A1F" w:rsidP="00D15A1F">
      <w:pPr>
        <w:pStyle w:val="Cmsor3"/>
      </w:pPr>
      <w:bookmarkStart w:id="67" w:name="_Ref103208144"/>
      <w:bookmarkStart w:id="68" w:name="_Toc104453404"/>
      <w:r>
        <w:t>Elérési tartomány középpontja</w:t>
      </w:r>
      <w:bookmarkEnd w:id="67"/>
      <w:bookmarkEnd w:id="68"/>
    </w:p>
    <w:p w14:paraId="0DFD14D5" w14:textId="35FFCA17" w:rsidR="00DD74A0" w:rsidRDefault="00ED205A" w:rsidP="00DD74A0">
      <w:r>
        <w:t xml:space="preserve">A mozgási algoritmus tervezését nagyban megkönnyíti az, ha </w:t>
      </w:r>
      <w:r w:rsidR="00A73111">
        <w:t>a láb pályája, függetlenül annak szögétől,</w:t>
      </w:r>
      <w:r w:rsidR="00DD74A0">
        <w:t xml:space="preserve"> minden esetben átmegy egy fix ponton, ezzel meghatározva egy láb elérési tartományának </w:t>
      </w:r>
      <w:proofErr w:type="spellStart"/>
      <w:r w:rsidR="00BE2CBB">
        <w:t>C</w:t>
      </w:r>
      <w:r w:rsidR="00BE2CBB" w:rsidRPr="00BE2CBB">
        <w:rPr>
          <w:vertAlign w:val="subscript"/>
        </w:rPr>
        <w:t>i</w:t>
      </w:r>
      <w:proofErr w:type="spellEnd"/>
      <w:r w:rsidR="00BE2CBB">
        <w:t xml:space="preserve"> </w:t>
      </w:r>
      <w:r w:rsidR="00DD74A0">
        <w:t>középpontját</w:t>
      </w:r>
      <w:r w:rsidR="00AD1813">
        <w:t xml:space="preserve"> [</w:t>
      </w:r>
      <w:r w:rsidR="00AD1813" w:rsidRPr="00AD1813">
        <w:rPr>
          <w:color w:val="FF0000"/>
        </w:rPr>
        <w:t>HIVATKOZÁS</w:t>
      </w:r>
      <w:r w:rsidR="00AD1813">
        <w:t>]</w:t>
      </w:r>
      <w:r w:rsidR="00DD74A0">
        <w:t>.</w:t>
      </w:r>
      <w:r w:rsidR="00AD1813">
        <w:t xml:space="preserve"> </w:t>
      </w:r>
      <w:r w:rsidR="00BD0C31">
        <w:t>A</w:t>
      </w:r>
      <w:r w:rsidR="00BE2CBB">
        <w:t xml:space="preserve">z xy képen látható </w:t>
      </w:r>
      <w:proofErr w:type="spellStart"/>
      <w:r w:rsidR="00BE2CBB">
        <w:t>C</w:t>
      </w:r>
      <w:r w:rsidR="00BE2CBB" w:rsidRPr="00BE2CBB">
        <w:rPr>
          <w:vertAlign w:val="subscript"/>
        </w:rPr>
        <w:t>i</w:t>
      </w:r>
      <w:proofErr w:type="spellEnd"/>
      <w:r w:rsidR="00BE2CBB">
        <w:t xml:space="preserve"> </w:t>
      </w:r>
      <w:r w:rsidR="00BD0C31">
        <w:t xml:space="preserve">pontot a </w:t>
      </w:r>
      <w:r w:rsidR="00BD0C31">
        <w:fldChar w:fldCharType="begin"/>
      </w:r>
      <w:r w:rsidR="00BD0C31">
        <w:instrText xml:space="preserve"> REF _Ref103162995 \r \h </w:instrText>
      </w:r>
      <w:r w:rsidR="00BD0C31">
        <w:fldChar w:fldCharType="separate"/>
      </w:r>
      <w:r w:rsidR="0011376A">
        <w:t>3.1.1</w:t>
      </w:r>
      <w:r w:rsidR="00BD0C31">
        <w:fldChar w:fldCharType="end"/>
      </w:r>
      <w:r w:rsidR="00BD0C31">
        <w:t xml:space="preserve"> </w:t>
      </w:r>
      <w:r w:rsidR="00E60C58">
        <w:t>fejezetben</w:t>
      </w:r>
      <w:r w:rsidR="00BD0C31">
        <w:t xml:space="preserve"> részletezett elérési tartomány</w:t>
      </w:r>
      <w:r w:rsidR="00BE2CBB">
        <w:t>ba illesztettem be, így annak koordinátáit sugár-szög párral adtam meg</w:t>
      </w:r>
      <w:r w:rsidR="00E60C58">
        <w:t xml:space="preserve">. A szimmetria megtartásának érdekében a </w:t>
      </w:r>
      <w:proofErr w:type="spellStart"/>
      <w:r w:rsidR="003A430B">
        <w:t>C</w:t>
      </w:r>
      <w:r w:rsidR="003A430B" w:rsidRPr="003A430B">
        <w:rPr>
          <w:vertAlign w:val="subscript"/>
        </w:rPr>
        <w:t>i</w:t>
      </w:r>
      <w:proofErr w:type="spellEnd"/>
      <w:r w:rsidR="003A430B">
        <w:t xml:space="preserve"> </w:t>
      </w:r>
      <w:r w:rsidR="00E60C58">
        <w:t xml:space="preserve">szöge a </w:t>
      </w:r>
      <w:r w:rsidR="003A430B">
        <w:t>teljes lefedettség felével</w:t>
      </w:r>
      <w:r w:rsidR="00566040">
        <w:t xml:space="preserve"> egyezik meg</w:t>
      </w:r>
      <w:r w:rsidR="003A430B">
        <w:t>, míg sugara az elérési tartomány</w:t>
      </w:r>
      <w:r w:rsidR="00566040">
        <w:t xml:space="preserve"> két körívének átlaga.</w:t>
      </w:r>
    </w:p>
    <w:p w14:paraId="29DFE7A0" w14:textId="34ACC9AC" w:rsidR="00032298" w:rsidRDefault="00566040" w:rsidP="00032298">
      <w:pPr>
        <w:rPr>
          <w:color w:val="FF0000"/>
        </w:rPr>
      </w:pPr>
      <w:commentRangeStart w:id="69"/>
      <w:r>
        <w:rPr>
          <w:color w:val="FF0000"/>
        </w:rPr>
        <w:t>képletet beszúrni erről</w:t>
      </w:r>
      <w:commentRangeEnd w:id="69"/>
      <w:r w:rsidR="00D01138">
        <w:rPr>
          <w:rStyle w:val="Jegyzethivatkozs"/>
        </w:rPr>
        <w:commentReference w:id="69"/>
      </w:r>
    </w:p>
    <w:p w14:paraId="02BE47DD" w14:textId="7B33A54B" w:rsidR="00D15A1F" w:rsidRPr="00D15A1F" w:rsidRDefault="00DB1924" w:rsidP="00125D5D">
      <w:commentRangeStart w:id="70"/>
      <w:r>
        <w:t xml:space="preserve">A </w:t>
      </w:r>
      <w:r w:rsidR="00357CEE">
        <w:t xml:space="preserve">mozgás </w:t>
      </w:r>
      <w:r w:rsidR="007A4576">
        <w:t>i</w:t>
      </w:r>
      <w:r w:rsidR="00357CEE">
        <w:t>rányok közötti váltást tovább egyszerűsíti</w:t>
      </w:r>
      <w:r w:rsidR="007A4576">
        <w:t xml:space="preserve"> a </w:t>
      </w:r>
      <w:proofErr w:type="spellStart"/>
      <w:r w:rsidR="007A4576">
        <w:t>C</w:t>
      </w:r>
      <w:r w:rsidR="007A4576" w:rsidRPr="007A4576">
        <w:rPr>
          <w:vertAlign w:val="subscript"/>
        </w:rPr>
        <w:t>i</w:t>
      </w:r>
      <w:proofErr w:type="spellEnd"/>
      <w:r w:rsidR="007A4576">
        <w:t xml:space="preserve"> pont, ugyanis így </w:t>
      </w:r>
      <w:r w:rsidR="00134B9C">
        <w:t xml:space="preserve">mozgásiránytól függetlenül létezik olyan pont mely mindig részese a </w:t>
      </w:r>
      <w:r w:rsidR="001F0442">
        <w:t>mozgás pályájának</w:t>
      </w:r>
      <w:r w:rsidR="00D01138">
        <w:t>. A járási algoritmus befejezésekor keletkezik olyan pont, mely ebben a középpontban van.</w:t>
      </w:r>
      <w:commentRangeEnd w:id="70"/>
      <w:r w:rsidR="00D01138">
        <w:rPr>
          <w:rStyle w:val="Jegyzethivatkozs"/>
        </w:rPr>
        <w:commentReference w:id="70"/>
      </w:r>
    </w:p>
    <w:p w14:paraId="3C46988D" w14:textId="58D7AC7F" w:rsidR="00AA344F" w:rsidRDefault="00AA344F" w:rsidP="00AA344F">
      <w:pPr>
        <w:pStyle w:val="Cmsor3"/>
      </w:pPr>
      <w:bookmarkStart w:id="71" w:name="_Ref103164340"/>
      <w:bookmarkStart w:id="72" w:name="_Toc104453405"/>
      <w:commentRangeStart w:id="73"/>
      <w:r>
        <w:lastRenderedPageBreak/>
        <w:t>Az elérési tartomány továbbfejlesztése</w:t>
      </w:r>
      <w:bookmarkEnd w:id="71"/>
      <w:commentRangeEnd w:id="73"/>
      <w:r w:rsidR="00125D5D">
        <w:rPr>
          <w:rStyle w:val="Jegyzethivatkozs"/>
          <w:rFonts w:cs="Times New Roman"/>
          <w:b w:val="0"/>
          <w:bCs w:val="0"/>
        </w:rPr>
        <w:commentReference w:id="73"/>
      </w:r>
      <w:bookmarkEnd w:id="72"/>
    </w:p>
    <w:p w14:paraId="65015B5B" w14:textId="77777777" w:rsidR="00D15A1F" w:rsidRPr="00D15A1F" w:rsidRDefault="00D15A1F" w:rsidP="00D15A1F"/>
    <w:p w14:paraId="7B14651A" w14:textId="6641C53F" w:rsidR="0036329D" w:rsidRDefault="001575AD" w:rsidP="0036329D">
      <w:pPr>
        <w:pStyle w:val="Cmsor2"/>
      </w:pPr>
      <w:bookmarkStart w:id="74" w:name="_Ref103208882"/>
      <w:bookmarkStart w:id="75" w:name="_Ref103257635"/>
      <w:bookmarkStart w:id="76" w:name="_Ref103453417"/>
      <w:bookmarkStart w:id="77" w:name="_Toc104453406"/>
      <w:r>
        <w:t>Maximális</w:t>
      </w:r>
      <w:r w:rsidR="0036329D">
        <w:t xml:space="preserve"> lépéstávolság</w:t>
      </w:r>
      <w:bookmarkEnd w:id="74"/>
      <w:bookmarkEnd w:id="75"/>
      <w:bookmarkEnd w:id="76"/>
      <w:bookmarkEnd w:id="77"/>
    </w:p>
    <w:p w14:paraId="028EDB3F" w14:textId="45716715" w:rsidR="00F40C75" w:rsidRPr="0003758D" w:rsidRDefault="0003758D" w:rsidP="00F40C75">
      <w:r>
        <w:t xml:space="preserve">A </w:t>
      </w:r>
      <w:r w:rsidR="00A33609">
        <w:t>maximális lépéstávolság az a távolság, amely a robot mozgás iránya függvényében meg</w:t>
      </w:r>
      <w:r w:rsidR="006B063D">
        <w:t xml:space="preserve">határozza mi az a legnagyobb lépés, amely </w:t>
      </w:r>
      <w:r w:rsidR="00090B58">
        <w:t xml:space="preserve">megtétele </w:t>
      </w:r>
      <w:r w:rsidR="006B063D">
        <w:t xml:space="preserve">esetén még éppen </w:t>
      </w:r>
      <w:r w:rsidR="007A1951">
        <w:t xml:space="preserve">egyik láb sem lép ki az elérési tartományából. </w:t>
      </w:r>
      <w:r w:rsidR="00C130F4">
        <w:t xml:space="preserve">Ezen szám kiszámításához először ki kell számolni mind a négy </w:t>
      </w:r>
      <w:r w:rsidR="009C19FB">
        <w:t>lábhoz tartozó lépéstávolságot. A járási algoritmus egyszerűsítése érdekében a négy lépéstávolság minimumát vettem, mert így biztosan egyik láb sem fog kilépni a saját területéről.</w:t>
      </w:r>
    </w:p>
    <w:p w14:paraId="576CE95A" w14:textId="5CBC5883" w:rsidR="006F655F" w:rsidRDefault="009152C4" w:rsidP="0036329D">
      <w:pPr>
        <w:pStyle w:val="Cmsor3"/>
      </w:pPr>
      <w:bookmarkStart w:id="78" w:name="_Ref103210450"/>
      <w:bookmarkStart w:id="79" w:name="_Toc104453407"/>
      <w:r>
        <w:t>Láb</w:t>
      </w:r>
      <w:r w:rsidR="00476815">
        <w:t xml:space="preserve"> pályájának</w:t>
      </w:r>
      <w:r>
        <w:t xml:space="preserve"> metszete a lépési tartománnyal</w:t>
      </w:r>
      <w:bookmarkEnd w:id="78"/>
      <w:bookmarkEnd w:id="79"/>
    </w:p>
    <w:p w14:paraId="607D5313" w14:textId="66D53C4B" w:rsidR="00F40C75" w:rsidRDefault="009152C4" w:rsidP="008C7CE3">
      <w:r>
        <w:t xml:space="preserve">A fent említett </w:t>
      </w:r>
      <w:proofErr w:type="spellStart"/>
      <w:r>
        <w:t>lábankénti</w:t>
      </w:r>
      <w:proofErr w:type="spellEnd"/>
      <w:r>
        <w:t xml:space="preserve"> lépéstávolság meghatározásához először </w:t>
      </w:r>
      <w:r w:rsidR="00916515">
        <w:t>elérési</w:t>
      </w:r>
      <w:r w:rsidR="002F0CAC">
        <w:t xml:space="preserve"> tartomány és a láb pályájának metszéspontjait számoltam ki, mivel a </w:t>
      </w:r>
      <w:r w:rsidR="00B50F82">
        <w:t>láb pályája minden esetben érinti a</w:t>
      </w:r>
      <w:r w:rsidR="00C32586">
        <w:t>z</w:t>
      </w:r>
      <w:r w:rsidR="00B50F82">
        <w:t xml:space="preserve"> </w:t>
      </w:r>
      <w:r w:rsidR="00916515">
        <w:t>elérési</w:t>
      </w:r>
      <w:r w:rsidR="00B50F82">
        <w:t xml:space="preserve"> tartomány középpontját, így minden esetben két metszéspont keletkezik. A számítás során kihasználtam azt, hogy </w:t>
      </w:r>
      <w:r w:rsidR="00DE5913">
        <w:t>a</w:t>
      </w:r>
      <w:r w:rsidR="00C32586">
        <w:t>z</w:t>
      </w:r>
      <w:r w:rsidR="00DE5913">
        <w:t xml:space="preserve"> </w:t>
      </w:r>
      <w:r w:rsidR="00916515">
        <w:t>elérési</w:t>
      </w:r>
      <w:r w:rsidR="00DE5913">
        <w:t xml:space="preserve"> tartomány egy 90°-os</w:t>
      </w:r>
      <w:r w:rsidR="00737560">
        <w:t xml:space="preserve">, </w:t>
      </w:r>
      <w:r w:rsidR="00185D07">
        <w:t>körívhez hasonlít, mert így a számítás során felhasználhattam</w:t>
      </w:r>
      <w:r w:rsidR="004F02D7">
        <w:t xml:space="preserve"> azt, hogy a négy láb </w:t>
      </w:r>
      <w:r w:rsidR="00916515">
        <w:t>elérési</w:t>
      </w:r>
      <w:r w:rsidR="004F02D7">
        <w:t xml:space="preserve"> tartománya leír</w:t>
      </w:r>
      <w:r w:rsidR="00B55646">
        <w:t xml:space="preserve"> egy teljes kört, melyet a síknegyedek határolnak.</w:t>
      </w:r>
      <w:r w:rsidR="005B74F1">
        <w:t xml:space="preserve"> </w:t>
      </w:r>
      <w:r w:rsidR="005621E9">
        <w:t>A számítás során elegendő volt a lábak forgáspontját az origóba tolnom</w:t>
      </w:r>
      <w:r w:rsidR="008C7CE3">
        <w:t>, így a</w:t>
      </w:r>
      <w:r w:rsidR="00C32586">
        <w:t>z</w:t>
      </w:r>
      <w:r w:rsidR="008C7CE3">
        <w:t xml:space="preserve"> </w:t>
      </w:r>
      <w:r w:rsidR="00916515">
        <w:t>elérési</w:t>
      </w:r>
      <w:r w:rsidR="008C7CE3">
        <w:t xml:space="preserve"> tartományt határoló két körív a négy lábra két kört alkotott. A tartományt határoló két egyenes pedig a tengelyekre esett.</w:t>
      </w:r>
    </w:p>
    <w:p w14:paraId="4918191D" w14:textId="77777777" w:rsidR="00AD2F82" w:rsidRDefault="008C7CE3" w:rsidP="008C7CE3">
      <w:r>
        <w:t xml:space="preserve">A metszéspontok kiszámítását egy lábhoz számolja ki a függvény, </w:t>
      </w:r>
      <w:r w:rsidR="001C1E78">
        <w:t>minden lábhoz tartozik egy síknegyed</w:t>
      </w:r>
      <w:r w:rsidR="000B08E1">
        <w:t xml:space="preserve"> és mindegyiket reprezentáltam egy olyan vektorral, melynek mind az x, mind az y koordinátájának abszolút értéke egy, tehát csak előjelükben van különbség. </w:t>
      </w:r>
      <w:r w:rsidR="00E37484">
        <w:t xml:space="preserve">Ezzel létrehozva egy eltolás vektort. </w:t>
      </w:r>
    </w:p>
    <w:p w14:paraId="329044B0" w14:textId="20404957" w:rsidR="000B08E1" w:rsidRDefault="00E37484" w:rsidP="00323F27">
      <w:r>
        <w:t xml:space="preserve">A láb pályájának egyenesét megszorozva ezzel az eltolás vektorral kiválasztottam, hogy melyik lábhoz tartozó metszéspontokat számolja az algoritmus. </w:t>
      </w:r>
      <w:r w:rsidR="00711375">
        <w:t xml:space="preserve">Függetlenül attól, hogy melyik </w:t>
      </w:r>
      <w:r w:rsidR="00323F27">
        <w:t>síknegyedhez tartozó metszéspontok</w:t>
      </w:r>
      <w:r w:rsidR="00916515">
        <w:t xml:space="preserve"> fontosak</w:t>
      </w:r>
      <w:r w:rsidR="00711375">
        <w:t>, mindig mindkét körre, x tengelyre és y tengelyre</w:t>
      </w:r>
      <w:r w:rsidR="00851667">
        <w:t xml:space="preserve"> meghatározza az összes</w:t>
      </w:r>
      <w:r w:rsidR="00916515">
        <w:t>et</w:t>
      </w:r>
      <w:r w:rsidR="00AD2F82">
        <w:t>.</w:t>
      </w:r>
      <w:r w:rsidR="00916515">
        <w:t xml:space="preserve"> Egy egyenes és egy körnek legfeljebb két metszéspontja lehet, míg két egyenesnek egy</w:t>
      </w:r>
      <w:r w:rsidR="00E50EC1">
        <w:t>-egy</w:t>
      </w:r>
      <w:r w:rsidR="00916515">
        <w:t>. Ezért a legfeljebb hat metszéspontot m</w:t>
      </w:r>
      <w:r w:rsidR="00AD2F82">
        <w:t xml:space="preserve">egszorozza a fentebb említett eltolásvektorral, ennek eredménye az lesz, hogy </w:t>
      </w:r>
      <w:r w:rsidR="00323F27">
        <w:t>azon pontok kerülnek, a két kör esetében, a pozitív tartományba, a két tengely esetében a két kör sugarának pozitív értékei közé</w:t>
      </w:r>
      <w:r w:rsidR="00AD2F82">
        <w:t xml:space="preserve">, melyek a keresett </w:t>
      </w:r>
      <w:r w:rsidR="00916515">
        <w:t>elérési</w:t>
      </w:r>
      <w:r w:rsidR="00AD2F82">
        <w:t xml:space="preserve"> tartományhoz </w:t>
      </w:r>
      <w:r w:rsidR="00AD2F82">
        <w:lastRenderedPageBreak/>
        <w:t>tartoznak.</w:t>
      </w:r>
      <w:r w:rsidR="00E50EC1">
        <w:t xml:space="preserve"> A megfelelő tartományba eső pontokat elmenti az algoritmus egy pontokból álló listába későbbi felhasználásra. A lista használata azért előnyös,</w:t>
      </w:r>
      <w:r w:rsidR="00F26B15">
        <w:t xml:space="preserve"> mert így</w:t>
      </w:r>
      <w:r w:rsidR="001377FA">
        <w:t>,</w:t>
      </w:r>
      <w:r w:rsidR="00F26B15">
        <w:t xml:space="preserve"> ha egy harmadik pont hibásan bekerülne a metszéspontok közé leellenőrizhető lesz.</w:t>
      </w:r>
    </w:p>
    <w:p w14:paraId="3781EAC6" w14:textId="5FAAA17A" w:rsidR="002D095C" w:rsidRDefault="002D095C" w:rsidP="00323F27">
      <w:r>
        <w:t xml:space="preserve">Mivel a számítások a szimuláció után a mikrokontrolleren fognak megvalósulni </w:t>
      </w:r>
      <w:proofErr w:type="spellStart"/>
      <w:r w:rsidR="00204CEC">
        <w:t>float</w:t>
      </w:r>
      <w:proofErr w:type="spellEnd"/>
      <w:r w:rsidR="00204CEC">
        <w:t xml:space="preserve"> változók felhasználásával</w:t>
      </w:r>
      <w:r w:rsidR="00E50EC1">
        <w:t>. Ezek nem a legpontosabb számábrázolást valósítják meg,</w:t>
      </w:r>
      <w:r w:rsidR="00204CEC">
        <w:t xml:space="preserve"> </w:t>
      </w:r>
      <w:r w:rsidR="00E50EC1">
        <w:t>e</w:t>
      </w:r>
      <w:r w:rsidR="00204CEC">
        <w:t xml:space="preserve">zért felhasználtam egy </w:t>
      </w:r>
      <w:proofErr w:type="spellStart"/>
      <w:r w:rsidR="00204CEC">
        <w:t>epsilon</w:t>
      </w:r>
      <w:proofErr w:type="spellEnd"/>
      <w:r w:rsidR="00204CEC">
        <w:t xml:space="preserve"> változót a </w:t>
      </w:r>
      <w:r w:rsidR="00492A1A">
        <w:t>számítási pontosság tűréshatárának beállítására.</w:t>
      </w:r>
    </w:p>
    <w:p w14:paraId="3DDD22D6" w14:textId="384A28DD" w:rsidR="0051187E" w:rsidRDefault="00BA0331" w:rsidP="0036329D">
      <w:pPr>
        <w:pStyle w:val="Cmsor3"/>
      </w:pPr>
      <w:bookmarkStart w:id="80" w:name="_Toc104453408"/>
      <w:commentRangeStart w:id="81"/>
      <w:r>
        <w:t>Lépéstávolság</w:t>
      </w:r>
      <w:commentRangeEnd w:id="81"/>
      <w:r w:rsidR="00405EF6">
        <w:rPr>
          <w:rStyle w:val="Jegyzethivatkozs"/>
          <w:rFonts w:cs="Times New Roman"/>
          <w:b w:val="0"/>
          <w:bCs w:val="0"/>
        </w:rPr>
        <w:commentReference w:id="81"/>
      </w:r>
      <w:bookmarkEnd w:id="80"/>
    </w:p>
    <w:p w14:paraId="70C57532" w14:textId="50229B9E" w:rsidR="00BA0331" w:rsidRDefault="00405EF6" w:rsidP="00F93858">
      <w:r>
        <w:t xml:space="preserve">A </w:t>
      </w:r>
      <w:r w:rsidR="001377FA">
        <w:t xml:space="preserve">maximális lépéstávolság kiszámítása elött a négy láb lépéstávolságát számolja ki az algoritmus. A </w:t>
      </w:r>
      <w:r w:rsidR="001377FA">
        <w:fldChar w:fldCharType="begin"/>
      </w:r>
      <w:r w:rsidR="001377FA">
        <w:instrText xml:space="preserve"> REF _Ref103210450 \r \h </w:instrText>
      </w:r>
      <w:r w:rsidR="001377FA">
        <w:fldChar w:fldCharType="separate"/>
      </w:r>
      <w:r w:rsidR="0011376A">
        <w:t>3.2.1</w:t>
      </w:r>
      <w:r w:rsidR="001377FA">
        <w:fldChar w:fldCharType="end"/>
      </w:r>
      <w:r w:rsidR="001377FA">
        <w:t xml:space="preserve"> részben leírtak alapján megkapott </w:t>
      </w:r>
      <w:commentRangeStart w:id="82"/>
      <w:r w:rsidR="001377FA">
        <w:t>két pont</w:t>
      </w:r>
      <w:commentRangeEnd w:id="82"/>
      <w:r w:rsidR="001377FA">
        <w:rPr>
          <w:rStyle w:val="Jegyzethivatkozs"/>
        </w:rPr>
        <w:commentReference w:id="82"/>
      </w:r>
      <w:r w:rsidR="001377FA">
        <w:t xml:space="preserve"> közül az lesz a megfejelő, melyet kivonva az elérési tartomány középpontjából </w:t>
      </w:r>
      <w:r w:rsidR="00F04D8F">
        <w:t xml:space="preserve">a robot mozgásával közel megegyező irányú vektort kapunk. </w:t>
      </w:r>
      <w:r w:rsidR="00F93858">
        <w:t xml:space="preserve">A számítás során a </w:t>
      </w:r>
      <w:r w:rsidR="00FD36D6">
        <w:t>föntebbiekhez</w:t>
      </w:r>
      <w:r w:rsidR="00F93858">
        <w:t xml:space="preserve"> hasonlóan felhasználtam egy </w:t>
      </w:r>
      <w:proofErr w:type="spellStart"/>
      <w:r w:rsidR="00F93858">
        <w:t>epsilon</w:t>
      </w:r>
      <w:proofErr w:type="spellEnd"/>
      <w:r w:rsidR="00F93858">
        <w:t xml:space="preserve"> változót a pontatlanságból eredő hiba elkerülésére.</w:t>
      </w:r>
    </w:p>
    <w:p w14:paraId="147E3E3D" w14:textId="5CD998C4" w:rsidR="00F93858" w:rsidRPr="00BA0331" w:rsidRDefault="00F93858" w:rsidP="00F93858">
      <w:r>
        <w:t>A négy lábhoz tartozó lépéstávolság kiszámítása után a maximális lépéstávolság kiszámítása már nem okozott problémát. Ugyan a változó neve ebből a környezetből nézve pontatlan, a</w:t>
      </w:r>
      <w:r w:rsidR="00FD36D6">
        <w:t xml:space="preserve">zon legnagyobb távolságra utal, melyet még minden láb leléphet mielőtt elérné az elérési tartomány szélét. Ezek után egyértelművé válik, hogy a négy lépéstávolság minimumát kell venni az érdekében, hogy semmikor </w:t>
      </w:r>
      <w:r w:rsidR="00653165">
        <w:t>ne léphessen egyik láb sem ki az elérési tartományból.</w:t>
      </w:r>
    </w:p>
    <w:p w14:paraId="269BCDC2" w14:textId="54E5AF2B" w:rsidR="0036329D" w:rsidRDefault="00484E45" w:rsidP="0036329D">
      <w:pPr>
        <w:pStyle w:val="Cmsor2"/>
      </w:pPr>
      <w:bookmarkStart w:id="83" w:name="_Toc104453409"/>
      <w:r>
        <w:t>Lépéstávolság kiszámolása a teljes távolság függvényében</w:t>
      </w:r>
      <w:bookmarkEnd w:id="83"/>
    </w:p>
    <w:p w14:paraId="0A7DEF19" w14:textId="02E27299" w:rsidR="00EF3EBB" w:rsidRDefault="00224E29" w:rsidP="00EF3EBB">
      <w:r>
        <w:t xml:space="preserve">A </w:t>
      </w:r>
      <w:r>
        <w:fldChar w:fldCharType="begin"/>
      </w:r>
      <w:r>
        <w:instrText xml:space="preserve"> REF _Ref103257635 \r \h </w:instrText>
      </w:r>
      <w:r>
        <w:fldChar w:fldCharType="separate"/>
      </w:r>
      <w:r w:rsidR="0011376A">
        <w:t>3.2</w:t>
      </w:r>
      <w:r>
        <w:fldChar w:fldCharType="end"/>
      </w:r>
      <w:r>
        <w:t xml:space="preserve"> fejezetben részletezett maximális lépéstávolság</w:t>
      </w:r>
      <w:r w:rsidR="00484D08">
        <w:t xml:space="preserve"> számításakor a robot fizikai korlátait használtam fel, azonban a tényleges lépéstávolság kiszámításhoz további paramétereket is figyelembe kell venni. </w:t>
      </w:r>
      <w:r w:rsidR="00144EBD">
        <w:t>Ezek a lelépendő távolság, illetve az út alatti elfordulás, melyet a későbbiekben relatív elfordulásnak nevezek.</w:t>
      </w:r>
    </w:p>
    <w:p w14:paraId="3A16C979" w14:textId="430C96E8" w:rsidR="00144EBD" w:rsidRDefault="00BB162F" w:rsidP="00EF3EBB">
      <w:r>
        <w:t xml:space="preserve">Jelen helyzetben a </w:t>
      </w:r>
      <w:r w:rsidR="00144EBD">
        <w:t xml:space="preserve">robot </w:t>
      </w:r>
      <w:r w:rsidR="000F3BA5">
        <w:t xml:space="preserve">mozgása </w:t>
      </w:r>
      <w:r>
        <w:t xml:space="preserve">csak akkor egyenletes, ha a lelépendő távolság nem egész többszöröse a maximális lépéstávolságnak a </w:t>
      </w:r>
      <w:r w:rsidR="00082D2E">
        <w:t>lépések legvégén egy maradék, kisebb, lépés marad, mely megtöri a mozgást. A robot algoritmusa ezen kis lépés eltüntetése érdekében</w:t>
      </w:r>
      <w:r w:rsidR="00E162AF">
        <w:t xml:space="preserve"> a lelépendő távolság</w:t>
      </w:r>
      <w:r w:rsidR="0062582F">
        <w:t>ot</w:t>
      </w:r>
      <w:r w:rsidR="00E162AF">
        <w:t xml:space="preserve"> </w:t>
      </w:r>
      <w:r w:rsidR="0062582F">
        <w:t>elosztva a</w:t>
      </w:r>
      <w:r w:rsidR="00E162AF">
        <w:t xml:space="preserve"> </w:t>
      </w:r>
      <w:r w:rsidR="0062582F">
        <w:fldChar w:fldCharType="begin"/>
      </w:r>
      <w:r w:rsidR="0062582F">
        <w:instrText xml:space="preserve"> REF _Ref103453417 \r \h </w:instrText>
      </w:r>
      <w:r w:rsidR="0062582F">
        <w:fldChar w:fldCharType="separate"/>
      </w:r>
      <w:r w:rsidR="0011376A">
        <w:t>3.2</w:t>
      </w:r>
      <w:r w:rsidR="0062582F">
        <w:fldChar w:fldCharType="end"/>
      </w:r>
      <w:r w:rsidR="00E162AF">
        <w:t xml:space="preserve"> </w:t>
      </w:r>
      <w:r w:rsidR="0062582F">
        <w:t>fejezetben</w:t>
      </w:r>
      <w:r w:rsidR="00E162AF">
        <w:t xml:space="preserve"> számolt maximális lépéstávolság</w:t>
      </w:r>
      <w:r w:rsidR="0062582F">
        <w:t>gal</w:t>
      </w:r>
      <w:r w:rsidR="00E162AF">
        <w:t xml:space="preserve"> kiszámolja </w:t>
      </w:r>
      <w:r w:rsidR="0062582F">
        <w:t xml:space="preserve">azt, hogy hány lépés alatt tudná a robot megtenni az utat. A lépésszám számolásakor </w:t>
      </w:r>
      <w:r w:rsidR="000B2781">
        <w:t xml:space="preserve">a maximális lépéstávolságot használta az algoritmus, ezért a kapott eredmény a lépésszám minimumát képezi. A robot csak egész számú lépést tud </w:t>
      </w:r>
      <w:r w:rsidR="000B2781">
        <w:lastRenderedPageBreak/>
        <w:t xml:space="preserve">megtenni, ezért az előbb számított lépésszámot egész számra felkerekíti, majd </w:t>
      </w:r>
      <w:r w:rsidR="00CB25D4">
        <w:t>elosztja vele a lelépendő távolságot</w:t>
      </w:r>
      <w:r w:rsidR="00940E1D">
        <w:t xml:space="preserve">, így megkapva azt a lépéstávolságot, mellyel egységes lépésekkel lépi le a robot a kiadott távolságot. A fentihez hasonló módon kiszámolja a </w:t>
      </w:r>
      <w:proofErr w:type="spellStart"/>
      <w:r w:rsidR="00940E1D">
        <w:t>lépésenkénti</w:t>
      </w:r>
      <w:proofErr w:type="spellEnd"/>
      <w:r w:rsidR="00940E1D">
        <w:t xml:space="preserve"> forgási szöget is.</w:t>
      </w:r>
    </w:p>
    <w:p w14:paraId="0B5DCCEB" w14:textId="1F289EE0" w:rsidR="00940E1D" w:rsidRPr="00EF3EBB" w:rsidRDefault="00940E1D" w:rsidP="00EF3EBB">
      <w:r>
        <w:t xml:space="preserve">Abban az esetben, ha a robotnak forognia is kell mozgás közben, elképzelhető olyan variáció, jellemzően kis lelépendő távolság esetén, hogy a kiszámolt lépésszám megtétele alatt nem a robot nem tud elegendőt forogni. Ekkor az algoritmus újra számolja </w:t>
      </w:r>
      <w:r w:rsidR="0088649E">
        <w:t xml:space="preserve">a lépésszámot a maximális </w:t>
      </w:r>
      <w:proofErr w:type="spellStart"/>
      <w:r w:rsidR="0088649E">
        <w:t>lépésenkénti</w:t>
      </w:r>
      <w:proofErr w:type="spellEnd"/>
      <w:r w:rsidR="0088649E">
        <w:t xml:space="preserve"> elfordulással és a fentihez hasonló módon kiszámolja a </w:t>
      </w:r>
      <w:proofErr w:type="spellStart"/>
      <w:r w:rsidR="0088649E">
        <w:t>lépésenkénti</w:t>
      </w:r>
      <w:proofErr w:type="spellEnd"/>
      <w:r w:rsidR="0088649E">
        <w:t xml:space="preserve"> lépéstávolságot és elfordulási szöget.</w:t>
      </w:r>
    </w:p>
    <w:p w14:paraId="4D6D09DE" w14:textId="038EC293" w:rsidR="00484E45" w:rsidRDefault="00484E45" w:rsidP="00484E45">
      <w:pPr>
        <w:pStyle w:val="Cmsor2"/>
      </w:pPr>
      <w:bookmarkStart w:id="84" w:name="_Toc104453410"/>
      <w:r>
        <w:t>Lépéssorrend kiválasztása mozgásirány függvényében</w:t>
      </w:r>
      <w:bookmarkEnd w:id="84"/>
    </w:p>
    <w:p w14:paraId="16CB3089" w14:textId="2BEC9A9B" w:rsidR="004D5A3D" w:rsidRPr="004D5A3D" w:rsidRDefault="004D5A3D" w:rsidP="004D5A3D">
      <w:pPr>
        <w:pStyle w:val="Cmsor3"/>
      </w:pPr>
      <w:bookmarkStart w:id="85" w:name="_Toc104453411"/>
      <w:r>
        <w:t>Kritikus szög</w:t>
      </w:r>
      <w:bookmarkEnd w:id="85"/>
    </w:p>
    <w:p w14:paraId="313B731E" w14:textId="6DB3C60D" w:rsidR="00AE4DAD" w:rsidRPr="00AE4DAD" w:rsidRDefault="00E6174E" w:rsidP="00D84C7E">
      <w:pPr>
        <w:pStyle w:val="Cmsor2"/>
      </w:pPr>
      <w:bookmarkStart w:id="86" w:name="_Toc104453412"/>
      <w:r>
        <w:t>Láb új pozíciójának kiválasztása</w:t>
      </w:r>
      <w:bookmarkEnd w:id="86"/>
    </w:p>
    <w:p w14:paraId="7888046C" w14:textId="3310D274" w:rsidR="00E775B1" w:rsidRDefault="004F03AA" w:rsidP="00E775B1">
      <w:r>
        <w:t>írni a végrehajtó részről is</w:t>
      </w:r>
      <w:r w:rsidR="00A800BF">
        <w:t xml:space="preserve">, arról </w:t>
      </w:r>
      <w:proofErr w:type="gramStart"/>
      <w:r w:rsidR="00A800BF">
        <w:t>is</w:t>
      </w:r>
      <w:proofErr w:type="gramEnd"/>
      <w:r w:rsidR="00A800BF">
        <w:t xml:space="preserve"> hogy nem akarom átírni</w:t>
      </w:r>
      <w:r>
        <w:t xml:space="preserve">, 6 </w:t>
      </w:r>
      <w:proofErr w:type="spellStart"/>
      <w:r>
        <w:t>osból</w:t>
      </w:r>
      <w:proofErr w:type="spellEnd"/>
      <w:r>
        <w:t xml:space="preserve"> </w:t>
      </w:r>
      <w:proofErr w:type="spellStart"/>
      <w:r>
        <w:t>reflektáni</w:t>
      </w:r>
      <w:proofErr w:type="spellEnd"/>
      <w:r>
        <w:t xml:space="preserve"> rá</w:t>
      </w:r>
    </w:p>
    <w:p w14:paraId="4C5FEF47" w14:textId="0A007CD9" w:rsidR="00144EBD" w:rsidRDefault="00144EBD" w:rsidP="00144EBD">
      <w:pPr>
        <w:pStyle w:val="Cmsor2"/>
      </w:pPr>
      <w:bookmarkStart w:id="87" w:name="_Toc104453413"/>
      <w:r>
        <w:t>A mozgási algoritmus hibái</w:t>
      </w:r>
      <w:bookmarkEnd w:id="87"/>
    </w:p>
    <w:p w14:paraId="4FC24E93" w14:textId="0AB8BD5E" w:rsidR="00144EBD" w:rsidRDefault="00144EBD" w:rsidP="00144EBD">
      <w:r>
        <w:t>A</w:t>
      </w:r>
      <w:r w:rsidR="000F3BA5">
        <w:t xml:space="preserve"> robot forgása</w:t>
      </w:r>
    </w:p>
    <w:p w14:paraId="6C4569B5" w14:textId="2B3DA321" w:rsidR="00FB0389" w:rsidRDefault="00FB0389" w:rsidP="00FB0389">
      <w:pPr>
        <w:pStyle w:val="Cmsor1"/>
      </w:pPr>
      <w:bookmarkStart w:id="88" w:name="_Ref103721153"/>
      <w:bookmarkStart w:id="89" w:name="_Toc104453414"/>
      <w:r>
        <w:lastRenderedPageBreak/>
        <w:t>Szimuláció</w:t>
      </w:r>
      <w:bookmarkEnd w:id="88"/>
      <w:bookmarkEnd w:id="89"/>
    </w:p>
    <w:p w14:paraId="4406100D" w14:textId="78C62F74" w:rsidR="009D2EBB" w:rsidRPr="00114F59" w:rsidRDefault="009D2EBB" w:rsidP="009D2EBB">
      <w:r>
        <w:t xml:space="preserve">Mielőtt a járási algoritmust ténylegesen implementáltam volna a </w:t>
      </w:r>
      <w:proofErr w:type="spellStart"/>
      <w:r>
        <w:t>firmware</w:t>
      </w:r>
      <w:proofErr w:type="spellEnd"/>
      <w:r>
        <w:t xml:space="preserve">-be, melyet a </w:t>
      </w:r>
      <w:r>
        <w:fldChar w:fldCharType="begin"/>
      </w:r>
      <w:r>
        <w:instrText xml:space="preserve"> REF _Ref104146033 \r \h </w:instrText>
      </w:r>
      <w:r>
        <w:fldChar w:fldCharType="separate"/>
      </w:r>
      <w:r w:rsidR="0011376A">
        <w:t>3</w:t>
      </w:r>
      <w:r>
        <w:fldChar w:fldCharType="end"/>
      </w:r>
      <w:r>
        <w:t xml:space="preserve">. fejezetben bemutattam, le kellett tesztelnem annak működését. Erre legalkalmasabb egy szimuláció használata, melyben előre elkészíthettem a mozgástervezést anélkül, hogy a megjelenő hibák tönkretették volna a robotot. Szerencsémre Babits Mátyás is gondolt erre munkája során, így elkészített egy szimulátort kifejeztetetten ezen robot mozgás algoritmusának megtervezéséhez. </w:t>
      </w:r>
      <w:sdt>
        <w:sdtPr>
          <w:id w:val="-1166021257"/>
          <w:citation/>
        </w:sdtPr>
        <w:sdtEndPr/>
        <w:sdtContent>
          <w:r>
            <w:fldChar w:fldCharType="begin"/>
          </w:r>
          <w:r>
            <w:instrText xml:space="preserve"> CITATION Bab181 \l 1038 </w:instrText>
          </w:r>
          <w:r>
            <w:fldChar w:fldCharType="separate"/>
          </w:r>
          <w:r w:rsidR="0011376A">
            <w:rPr>
              <w:noProof/>
            </w:rPr>
            <w:t>[12]</w:t>
          </w:r>
          <w:r>
            <w:fldChar w:fldCharType="end"/>
          </w:r>
        </w:sdtContent>
      </w:sdt>
      <w:r>
        <w:t xml:space="preserve"> Annak ellenére, hogy a szimuláció kifejezetten ehhez a robothoz készült, nehéz volt számomra lecserélni a régi mechanikai modellt az általam tervezettre, valamint az inverz geometriai modell új roboton való alkalmazása során is kihívásokba ütköztem. Ezen nehézségeket részletesebben a </w:t>
      </w:r>
      <w:r>
        <w:fldChar w:fldCharType="begin"/>
      </w:r>
      <w:r>
        <w:instrText xml:space="preserve"> REF _Ref103721234 \r \h </w:instrText>
      </w:r>
      <w:r>
        <w:fldChar w:fldCharType="separate"/>
      </w:r>
      <w:r w:rsidR="0011376A">
        <w:rPr>
          <w:b/>
          <w:bCs/>
        </w:rPr>
        <w:t>Hiba! A hivatkozási forrás nem található.</w:t>
      </w:r>
      <w:r>
        <w:fldChar w:fldCharType="end"/>
      </w:r>
      <w:r>
        <w:t xml:space="preserve"> részben mutatom be. A szimuláció a kezdeti nehézségek ellenére kifejezetten hasznosnak bizonyult, miután a szimulátor forráskódjának azon része, ami a robot lábainak irányításáért felel, teljesen megegyezik a </w:t>
      </w:r>
      <w:proofErr w:type="spellStart"/>
      <w:r>
        <w:t>firmware</w:t>
      </w:r>
      <w:proofErr w:type="spellEnd"/>
      <w:r>
        <w:t xml:space="preserve">-en lévő függvényekkel. A teljes mozgási algoritmust meg tudtam tervezni a szimuláción belül, melynek implementálását a </w:t>
      </w:r>
      <w:r>
        <w:fldChar w:fldCharType="begin"/>
      </w:r>
      <w:r>
        <w:instrText xml:space="preserve"> REF _Ref104043380 \r \h </w:instrText>
      </w:r>
      <w:r>
        <w:fldChar w:fldCharType="separate"/>
      </w:r>
      <w:r w:rsidR="0011376A">
        <w:t>0</w:t>
      </w:r>
      <w:r>
        <w:fldChar w:fldCharType="end"/>
      </w:r>
      <w:r>
        <w:t xml:space="preserve"> pontban kifejtem.</w:t>
      </w:r>
    </w:p>
    <w:p w14:paraId="711711E7" w14:textId="694A4979" w:rsidR="00FB0389" w:rsidRDefault="007E4A8D" w:rsidP="00FB0389">
      <w:pPr>
        <w:pStyle w:val="Cmsor2"/>
      </w:pPr>
      <w:bookmarkStart w:id="90" w:name="_Toc104453415"/>
      <w:r>
        <w:t>Szimulátor működése új paraméterekkel</w:t>
      </w:r>
      <w:bookmarkEnd w:id="90"/>
    </w:p>
    <w:p w14:paraId="335E0A3C" w14:textId="2CFAAE4F" w:rsidR="009D2EBB" w:rsidRPr="007E4A8D" w:rsidRDefault="009D2EBB" w:rsidP="009D2EBB">
      <w:bookmarkStart w:id="91" w:name="_Ref104129264"/>
      <w:r>
        <w:t xml:space="preserve">A Babits Mátyás által készített szimulátort átalakítottam úgy, hogy az általam készített 3D modellel is problémamentesen </w:t>
      </w:r>
      <w:proofErr w:type="spellStart"/>
      <w:r>
        <w:t>működjön</w:t>
      </w:r>
      <w:proofErr w:type="spellEnd"/>
      <w:r>
        <w:t xml:space="preserve">. A szimulátorba nem teljesen ugyanazon modelleket töltöttem be, mint amelyek ki lettek nyomtatva, mert abban az esetben a szimulátorban kellett volna összeszerelni a robotot is, és az nagyban megbonyolította volna azt. </w:t>
      </w:r>
      <w:commentRangeStart w:id="92"/>
      <w:r>
        <w:t>A szimulátorba betöltött elemeket külön a modell tervező programban készítettem el a kinyomtatott alkatrészek alapján. Így a robot szimulációs modellje csak a csuklók miatt áll több darabból.</w:t>
      </w:r>
      <w:commentRangeEnd w:id="92"/>
      <w:r>
        <w:rPr>
          <w:rStyle w:val="Jegyzethivatkozs"/>
        </w:rPr>
        <w:commentReference w:id="92"/>
      </w:r>
      <w:r>
        <w:t xml:space="preserve"> Azon alkatrészeket, melyeket a szimulátorban használtam, egyenként az </w:t>
      </w:r>
      <w:commentRangeStart w:id="93"/>
      <w:r>
        <w:t>xy ábrától az xy ábráig</w:t>
      </w:r>
      <w:commentRangeEnd w:id="93"/>
      <w:r>
        <w:rPr>
          <w:rStyle w:val="Jegyzethivatkozs"/>
        </w:rPr>
        <w:commentReference w:id="93"/>
      </w:r>
      <w:r>
        <w:t xml:space="preserve"> mutatom be. A modellek szimulációba való betöltésekor több hibába is ütköztem, melyeket a </w:t>
      </w:r>
      <w:r>
        <w:fldChar w:fldCharType="begin"/>
      </w:r>
      <w:r>
        <w:instrText xml:space="preserve"> REF _Ref104129264 \r \h </w:instrText>
      </w:r>
      <w:r>
        <w:fldChar w:fldCharType="separate"/>
      </w:r>
      <w:r w:rsidR="0011376A">
        <w:t>0</w:t>
      </w:r>
      <w:r>
        <w:fldChar w:fldCharType="end"/>
      </w:r>
      <w:r>
        <w:t xml:space="preserve"> pontban részletezem.</w:t>
      </w:r>
    </w:p>
    <w:p w14:paraId="5B71AED7" w14:textId="17D3A701" w:rsidR="0079727D" w:rsidRDefault="0086492A" w:rsidP="00D20A88">
      <w:pPr>
        <w:pStyle w:val="Cmsor3"/>
      </w:pPr>
      <w:bookmarkStart w:id="94" w:name="_Toc104453416"/>
      <w:r>
        <w:t>Model</w:t>
      </w:r>
      <w:r w:rsidR="007E4A8D">
        <w:t>l betöltése</w:t>
      </w:r>
      <w:bookmarkEnd w:id="91"/>
      <w:bookmarkEnd w:id="94"/>
    </w:p>
    <w:p w14:paraId="6F128263" w14:textId="77777777" w:rsidR="009D2EBB" w:rsidRDefault="009D2EBB" w:rsidP="009D2EBB">
      <w:bookmarkStart w:id="95" w:name="_Ref104041987"/>
      <w:commentRangeStart w:id="96"/>
      <w:r>
        <w:t xml:space="preserve">A modell betöltése során elsődleges problémám az általam használt </w:t>
      </w:r>
      <w:r w:rsidRPr="003D253B">
        <w:t xml:space="preserve">Standard </w:t>
      </w:r>
      <w:proofErr w:type="spellStart"/>
      <w:r w:rsidRPr="003D253B">
        <w:t>Tessellation</w:t>
      </w:r>
      <w:proofErr w:type="spellEnd"/>
      <w:r w:rsidRPr="003D253B">
        <w:t xml:space="preserve"> </w:t>
      </w:r>
      <w:proofErr w:type="spellStart"/>
      <w:r w:rsidRPr="003D253B">
        <w:t>Language</w:t>
      </w:r>
      <w:proofErr w:type="spellEnd"/>
      <w:r>
        <w:t xml:space="preserve"> (STL) és a Babits Mátyás által használt </w:t>
      </w:r>
      <w:proofErr w:type="gramStart"/>
      <w:r>
        <w:t>úgynevezett .mdl</w:t>
      </w:r>
      <w:proofErr w:type="gramEnd"/>
      <w:r>
        <w:t xml:space="preserve"> </w:t>
      </w:r>
      <w:r>
        <w:lastRenderedPageBreak/>
        <w:t>formátum közötti különbség volt. Az általa használt formátummal kapcsolatban az interneten semmilyen használható információt nem találtam. Ezért tovább próbálkoztam az általa készített fájlok megnyitásával és a szimuláció tanulmányozásával, az abból szerzett információ felhasználhatóságának reményével, hasonlóan kevés sikerrel. Próbáltam továbbá az általam használt tervezői környezetből kiexportálni ebbe a formátumba a modellt, azonban így sem jutottam közelebb a célomhoz. Végül Babits Mátyáshoz fordultam segítségért, aki elküldte a többnyire általa készített konvertert, mely segítségével sikeresen el tudtam készíteni a szimulátorba beolvasható formátumú modell fájlokat. Azért nem jártam sikerrel a próbálkozásaim során, mert a Mátyás által használt fájlok kódolása és dekódolása egyedi.</w:t>
      </w:r>
      <w:commentRangeEnd w:id="96"/>
      <w:r>
        <w:rPr>
          <w:rStyle w:val="Jegyzethivatkozs"/>
        </w:rPr>
        <w:commentReference w:id="96"/>
      </w:r>
    </w:p>
    <w:p w14:paraId="3420FCE9" w14:textId="77777777" w:rsidR="009D2EBB" w:rsidRDefault="009D2EBB" w:rsidP="009D2EBB">
      <w:commentRangeStart w:id="97"/>
      <w:r>
        <w:t xml:space="preserve">A fájlformátum okozta problémák megoldása után ugyan sikerült az általam tervezett modelleket megjeleníteni a szimulátorban, azonban azok nagyon rossz orientációban és rossz méretarányban jelentek meg. Ezeket a modell tervező szoftverben az x, y, z tengelyek orientációja, valamint a modell STL formátumba való exportálásának méretaránya okozzák. Én elsőre a szimulátorba beépített pozíció, orientáció, méretarány paraméterekhez adott ofszettel terveztem kijavítani a keletkezett hibákat, sikertelenül. A szimulátorban lévő modell úgy épül fel, hogy az egyes láb darabok </w:t>
      </w:r>
      <w:proofErr w:type="spellStart"/>
      <w:r>
        <w:t>hierarchiailag</w:t>
      </w:r>
      <w:proofErr w:type="spellEnd"/>
      <w:r>
        <w:t xml:space="preserve"> egymás alá tartoznak, így a fő modell méretarányának változtatásával a többi alkatrész is változott. Ez azt eredményezve, hogy míg a szimulációban eredetileg minden paraméter deciméteres méretarányban volt megadva, a robot test modelljének </w:t>
      </w:r>
      <w:commentRangeStart w:id="98"/>
      <w:r>
        <w:t xml:space="preserve">méretarány </w:t>
      </w:r>
      <w:commentRangeEnd w:id="98"/>
      <w:r>
        <w:rPr>
          <w:rStyle w:val="Jegyzethivatkozs"/>
        </w:rPr>
        <w:commentReference w:id="98"/>
      </w:r>
      <w:r>
        <w:t>változtatása után a test belső koordinátarendszere megváltozott centiméteres arányra. Így hiába értem el azt, hogy a robot teste újra jó méretű volt a szimuláció többi részéhez képest, miután az inverz geometriai algoritmus egyszerre dolgozik a roboton kívüli és azon belüli paraméterekkel, és méretarány hibát vittem a számításokba.</w:t>
      </w:r>
      <w:commentRangeEnd w:id="97"/>
      <w:r>
        <w:rPr>
          <w:rStyle w:val="Jegyzethivatkozs"/>
        </w:rPr>
        <w:commentReference w:id="97"/>
      </w:r>
    </w:p>
    <w:p w14:paraId="709354AD" w14:textId="77777777" w:rsidR="009D2EBB" w:rsidRDefault="009D2EBB" w:rsidP="009D2EBB">
      <w:commentRangeStart w:id="99"/>
      <w:r>
        <w:t>A méretarány különbségből adódó hiba mellett megjelent egy másik is, mely hatással volt az inverz geometriai számításokra és a lábak megfelelő összeállítására. Ezen probléma a modell szerkesztőben az x, y, z tengelyek orientációjából adódott. A modellek saját koordinátatengelye a legtöbb esetben nem esett egybe a geometriai számítások során felhasználtakkal, így a szimulátorban a várthoz képest másik irányba álltak az építő elemek.</w:t>
      </w:r>
      <w:commentRangeEnd w:id="99"/>
      <w:r>
        <w:rPr>
          <w:rStyle w:val="Jegyzethivatkozs"/>
        </w:rPr>
        <w:commentReference w:id="99"/>
      </w:r>
    </w:p>
    <w:p w14:paraId="5F246F7A" w14:textId="77777777" w:rsidR="009D2EBB" w:rsidRDefault="009D2EBB" w:rsidP="009D2EBB">
      <w:r>
        <w:t xml:space="preserve">Ezen két problémára egyetlen és legjobb megoldásként az bizonyult, a szimulátor nagyfokú megváltoztatása nélkül, hogy magának a modellnek kellett megváltoztatnom az orientációját és méretét. A modellt felépítő elemek orientációját úgy változtattam, hogy </w:t>
      </w:r>
      <w:r>
        <w:lastRenderedPageBreak/>
        <w:t xml:space="preserve">azok a kinematika során megadotthoz igazodjanak, ezzel kijavítva a hibák nagy részét. Ahogyan fentebb említettem a szimulátor paraméterei deciméteres mértékegységben vannak megadva, viszont az </w:t>
      </w:r>
      <w:commentRangeStart w:id="100"/>
      <w:proofErr w:type="spellStart"/>
      <w:r>
        <w:t>Inventor</w:t>
      </w:r>
      <w:commentRangeEnd w:id="100"/>
      <w:proofErr w:type="spellEnd"/>
      <w:r>
        <w:rPr>
          <w:rStyle w:val="Jegyzethivatkozs"/>
        </w:rPr>
        <w:commentReference w:id="100"/>
      </w:r>
      <w:r>
        <w:t xml:space="preserve"> nem alkalmas modell exportálására ebben a méretarányban. Ezért úgy változattam meg a modellek tényleges méretét, hogy a nemlétező deciméteres export helyett centiméteres után újra visszakapjam az eredeti méreteket. Az így megváltozatott fájlokkal már tökéletesen működött a szimulátor kinematikai algoritmusa.</w:t>
      </w:r>
    </w:p>
    <w:p w14:paraId="13D57443" w14:textId="77777777" w:rsidR="009D2EBB" w:rsidRDefault="009D2EBB" w:rsidP="009D2EBB">
      <w:r>
        <w:t>Sajnos a fenti problémák orvoslása igen sok időt vett igénybe a rendelkezésre álló közel fél évből, viszont kijelenthetem, hogy nagy szükség volt a szimulátor használatára a járási algoritmus tervezésekor. A szimulátor nagy biztonságot nyújtott a robot mozgásának vizsgálatakor és tesztelésekor. Így annak ellenére, hogy a program működésbe hozására kénytelen voltam több időt szánni a vártnál, mindenképpen megérte.</w:t>
      </w:r>
    </w:p>
    <w:p w14:paraId="02C59213" w14:textId="14CA1B6D" w:rsidR="00A17B9D" w:rsidRDefault="00A17B9D" w:rsidP="0091152B">
      <w:pPr>
        <w:pStyle w:val="Cmsor3"/>
      </w:pPr>
      <w:bookmarkStart w:id="101" w:name="_Toc104453417"/>
      <w:r>
        <w:t xml:space="preserve">Modell paramétereinek </w:t>
      </w:r>
      <w:r w:rsidR="008563B8">
        <w:t>kerekítési hibái</w:t>
      </w:r>
      <w:bookmarkEnd w:id="95"/>
      <w:bookmarkEnd w:id="101"/>
    </w:p>
    <w:p w14:paraId="246DF649" w14:textId="481C4D8D" w:rsidR="009D2EBB" w:rsidRDefault="009D2EBB" w:rsidP="009D2EBB">
      <w:bookmarkStart w:id="102" w:name="_Ref104043380"/>
      <w:r>
        <w:t xml:space="preserve">A modell file-ok sikeres betöltése után egyértelművé vált, hogy az Önálló laboratóriumom során a 3D-s terv paramétereinél használt kerekítések elég nagyok és egyértelműen </w:t>
      </w:r>
      <w:proofErr w:type="spellStart"/>
      <w:r>
        <w:t>szembetűnőek</w:t>
      </w:r>
      <w:proofErr w:type="spellEnd"/>
      <w:r>
        <w:t xml:space="preserve"> voltak. A kerekítési hibákra egy példát az </w:t>
      </w:r>
      <w:r>
        <w:fldChar w:fldCharType="begin"/>
      </w:r>
      <w:r>
        <w:instrText xml:space="preserve"> REF _Ref104162106 \h </w:instrText>
      </w:r>
      <w:r>
        <w:fldChar w:fldCharType="separate"/>
      </w:r>
      <w:r w:rsidR="0011376A">
        <w:rPr>
          <w:noProof/>
        </w:rPr>
        <w:t>11</w:t>
      </w:r>
      <w:r w:rsidR="0011376A">
        <w:t>. ábra</w:t>
      </w:r>
      <w:r>
        <w:fldChar w:fldCharType="end"/>
      </w:r>
      <w:r>
        <w:t xml:space="preserve"> mutatok, melyet összevetve az </w:t>
      </w:r>
      <w:r>
        <w:fldChar w:fldCharType="begin"/>
      </w:r>
      <w:r>
        <w:instrText xml:space="preserve"> REF _Ref104162134 \h </w:instrText>
      </w:r>
      <w:r>
        <w:fldChar w:fldCharType="separate"/>
      </w:r>
      <w:r w:rsidR="0011376A">
        <w:rPr>
          <w:noProof/>
        </w:rPr>
        <w:t>12</w:t>
      </w:r>
      <w:r w:rsidR="0011376A">
        <w:t>. ábra</w:t>
      </w:r>
      <w:r>
        <w:fldChar w:fldCharType="end"/>
      </w:r>
      <w:r>
        <w:t xml:space="preserve"> látszik igazán a különbség. A hiányosságok észrevétele után ezredmilliméteres pontossággal adtam meg minden paramétert, melyeket a </w:t>
      </w:r>
      <w:r>
        <w:fldChar w:fldCharType="begin"/>
      </w:r>
      <w:r>
        <w:instrText xml:space="preserve"> REF _Ref103723704 \h </w:instrText>
      </w:r>
      <w:r>
        <w:fldChar w:fldCharType="separate"/>
      </w:r>
      <w:r w:rsidR="0011376A">
        <w:rPr>
          <w:noProof/>
        </w:rPr>
        <w:t>1</w:t>
      </w:r>
      <w:r w:rsidR="0011376A">
        <w:t>. táblázat</w:t>
      </w:r>
      <w:r>
        <w:fldChar w:fldCharType="end"/>
      </w:r>
      <w:r>
        <w:t xml:space="preserve"> részletezek.</w:t>
      </w:r>
    </w:p>
    <w:p w14:paraId="298E08E4" w14:textId="77777777" w:rsidR="009D2EBB" w:rsidRDefault="009D2EBB" w:rsidP="009D2EBB">
      <w:pPr>
        <w:sectPr w:rsidR="009D2EBB" w:rsidSect="00D23BFC"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48F7D969" w14:textId="77777777" w:rsidR="009D2EBB" w:rsidRDefault="009D2EBB" w:rsidP="009D2EBB">
      <w:pPr>
        <w:pStyle w:val="Kp"/>
        <w:spacing w:before="0"/>
      </w:pPr>
      <w:r>
        <w:rPr>
          <w:noProof/>
        </w:rPr>
        <w:drawing>
          <wp:inline distT="0" distB="0" distL="0" distR="0" wp14:anchorId="1540785C" wp14:editId="65562D3F">
            <wp:extent cx="2447856" cy="16200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" t="94" r="603" b="-94"/>
                    <a:stretch/>
                  </pic:blipFill>
                  <pic:spPr bwMode="auto">
                    <a:xfrm>
                      <a:off x="0" y="0"/>
                      <a:ext cx="2447856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03" w:name="_Ref104162106"/>
    <w:p w14:paraId="675C6F07" w14:textId="3DBBCF21" w:rsidR="009D2EBB" w:rsidRPr="00D4484C" w:rsidRDefault="009D2EBB" w:rsidP="00D5403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0426A">
        <w:rPr>
          <w:noProof/>
        </w:rPr>
        <w:t>11</w:t>
      </w:r>
      <w:r>
        <w:fldChar w:fldCharType="end"/>
      </w:r>
      <w:r>
        <w:t>. ábra</w:t>
      </w:r>
      <w:bookmarkEnd w:id="103"/>
      <w:r>
        <w:t>: a régi, hibás paraméterekkel rendelkező szimuláció</w:t>
      </w:r>
    </w:p>
    <w:p w14:paraId="601C503C" w14:textId="77777777" w:rsidR="009D2EBB" w:rsidRDefault="009D2EBB" w:rsidP="009D2EBB">
      <w:pPr>
        <w:pStyle w:val="Kp"/>
      </w:pPr>
      <w:r>
        <w:rPr>
          <w:noProof/>
        </w:rPr>
        <w:drawing>
          <wp:inline distT="0" distB="0" distL="0" distR="0" wp14:anchorId="3612C332" wp14:editId="08D731EE">
            <wp:extent cx="2449137" cy="1619250"/>
            <wp:effectExtent l="0" t="0" r="8890" b="0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"/>
                    <a:stretch/>
                  </pic:blipFill>
                  <pic:spPr bwMode="auto">
                    <a:xfrm>
                      <a:off x="0" y="0"/>
                      <a:ext cx="2450271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04" w:name="_Ref104162134"/>
    <w:p w14:paraId="393EEED4" w14:textId="761284B5" w:rsidR="009D2EBB" w:rsidRDefault="009D2EBB" w:rsidP="00D5403D">
      <w:pPr>
        <w:pStyle w:val="Kpalrs"/>
        <w:sectPr w:rsidR="009D2EBB" w:rsidSect="007C1EF7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0426A">
        <w:rPr>
          <w:noProof/>
        </w:rPr>
        <w:t>12</w:t>
      </w:r>
      <w:r>
        <w:fldChar w:fldCharType="end"/>
      </w:r>
      <w:r>
        <w:t>. ábra</w:t>
      </w:r>
      <w:bookmarkEnd w:id="104"/>
      <w:r>
        <w:t>: az új paraméterekkel pontosított szimuláció</w:t>
      </w:r>
    </w:p>
    <w:p w14:paraId="3E5D1D79" w14:textId="77777777" w:rsidR="009D2EBB" w:rsidRPr="00B079AC" w:rsidRDefault="009D2EBB" w:rsidP="009D2EBB">
      <w:r>
        <w:t>Nagy valószínűséggel az ilyen magasfokú pontosság alkalmazása értelmetlen, viszont így tényleg a pontos adatokkal számolnak az algoritmusok. A jövőre való tekintettel fontos tanulság, hogy robot modelljét azon paraméterek alapján érdemes tervezni, melyek később a számításokban is felhasználásra kerülnek.</w:t>
      </w:r>
    </w:p>
    <w:p w14:paraId="71900981" w14:textId="71C67577" w:rsidR="00FB0389" w:rsidRDefault="007E4A8D" w:rsidP="00FB0389">
      <w:pPr>
        <w:pStyle w:val="Cmsor2"/>
      </w:pPr>
      <w:bookmarkStart w:id="105" w:name="_Toc104453418"/>
      <w:r>
        <w:lastRenderedPageBreak/>
        <w:t>Járási a</w:t>
      </w:r>
      <w:r w:rsidR="00FB0389">
        <w:t>lgoritmus tervezése szimulá</w:t>
      </w:r>
      <w:bookmarkEnd w:id="102"/>
      <w:r w:rsidR="006C4600">
        <w:t>torban</w:t>
      </w:r>
      <w:bookmarkEnd w:id="105"/>
    </w:p>
    <w:p w14:paraId="3AAAB419" w14:textId="2B4C06CA" w:rsidR="0079727D" w:rsidRDefault="0079727D" w:rsidP="0079727D">
      <w:r>
        <w:t xml:space="preserve">szimuláció tényleg a </w:t>
      </w:r>
      <w:proofErr w:type="spellStart"/>
      <w:r>
        <w:t>firmware</w:t>
      </w:r>
      <w:proofErr w:type="spellEnd"/>
      <w:r>
        <w:t xml:space="preserve"> kódja</w:t>
      </w:r>
    </w:p>
    <w:p w14:paraId="354F2DBD" w14:textId="7258316F" w:rsidR="00BC145E" w:rsidRDefault="00BC145E" w:rsidP="00BC145E">
      <w:proofErr w:type="spellStart"/>
      <w:r>
        <w:t>uml</w:t>
      </w:r>
      <w:proofErr w:type="spellEnd"/>
      <w:r>
        <w:t xml:space="preserve"> diagram</w:t>
      </w:r>
    </w:p>
    <w:p w14:paraId="3C6D59CC" w14:textId="5FBBA0DC" w:rsidR="00BC145E" w:rsidRDefault="00BC145E" w:rsidP="00BC145E">
      <w:r>
        <w:t>paraméterek definiálása</w:t>
      </w:r>
    </w:p>
    <w:p w14:paraId="03077BE4" w14:textId="2C9C8B9C" w:rsidR="00244F44" w:rsidRPr="0079727D" w:rsidRDefault="00244F44" w:rsidP="0079727D">
      <w:r>
        <w:t>Talán magáról a szimuláció integrálásról is itt kéne beszélnem diagrammokkal együtt.</w:t>
      </w:r>
      <w:r w:rsidR="00585683">
        <w:t xml:space="preserve"> -&gt; Az </w:t>
      </w:r>
      <w:proofErr w:type="spellStart"/>
      <w:r w:rsidR="00585683">
        <w:t>fir</w:t>
      </w:r>
      <w:r w:rsidR="00BA0D30">
        <w:t>m</w:t>
      </w:r>
      <w:r w:rsidR="00585683">
        <w:t>ware</w:t>
      </w:r>
      <w:proofErr w:type="spellEnd"/>
      <w:r w:rsidR="00585683">
        <w:t xml:space="preserve"> iteráció miatti szimuláció és </w:t>
      </w:r>
      <w:proofErr w:type="spellStart"/>
      <w:r w:rsidR="00BC145E">
        <w:t>firmware</w:t>
      </w:r>
      <w:proofErr w:type="spellEnd"/>
      <w:r w:rsidR="00585683">
        <w:t xml:space="preserve"> közötti különbséget elrejtve beszélni az algoritmusról.</w:t>
      </w:r>
    </w:p>
    <w:p w14:paraId="14BC4475" w14:textId="6E45394D" w:rsidR="006F655F" w:rsidRDefault="006F655F" w:rsidP="006F655F">
      <w:pPr>
        <w:pStyle w:val="Cmsor1"/>
      </w:pPr>
      <w:bookmarkStart w:id="106" w:name="_Toc104453419"/>
      <w:r>
        <w:lastRenderedPageBreak/>
        <w:t>Áttérés fizikai robotra</w:t>
      </w:r>
      <w:bookmarkEnd w:id="106"/>
    </w:p>
    <w:p w14:paraId="5CD86B89" w14:textId="6D0168DF" w:rsidR="00134002" w:rsidRPr="00E27E7A" w:rsidRDefault="00134002" w:rsidP="00134002">
      <w:bookmarkStart w:id="107" w:name="_Ref104141643"/>
      <w:r>
        <w:t xml:space="preserve">A fizikai robotra való áttérés során először annak lábaihoz és a szervok mozgatásához tartozó új paramétereket kellett beállítanom, azaz kalibrálnom kellett az eszközt. A beállítást és annak paramétereit az </w:t>
      </w:r>
      <w:r w:rsidR="000A18CD">
        <w:fldChar w:fldCharType="begin"/>
      </w:r>
      <w:r w:rsidR="000A18CD">
        <w:instrText xml:space="preserve"> REF _Ref104462678 \r \h </w:instrText>
      </w:r>
      <w:r w:rsidR="000A18CD">
        <w:fldChar w:fldCharType="separate"/>
      </w:r>
      <w:r w:rsidR="000A18CD">
        <w:t>5.1</w:t>
      </w:r>
      <w:r w:rsidR="000A18CD">
        <w:fldChar w:fldCharType="end"/>
      </w:r>
      <w:r>
        <w:t xml:space="preserve"> alfejezetben tárgyalom. továbbá a </w:t>
      </w:r>
      <w:r w:rsidR="000A18CD">
        <w:fldChar w:fldCharType="begin"/>
      </w:r>
      <w:r w:rsidR="000A18CD">
        <w:instrText xml:space="preserve"> REF _Ref104462692 \r \h </w:instrText>
      </w:r>
      <w:r w:rsidR="000A18CD">
        <w:fldChar w:fldCharType="separate"/>
      </w:r>
      <w:r w:rsidR="000A18CD">
        <w:t>5.2</w:t>
      </w:r>
      <w:r w:rsidR="000A18CD">
        <w:fldChar w:fldCharType="end"/>
      </w:r>
      <w:r>
        <w:t xml:space="preserve"> pontban részletezem a járási algoritmus </w:t>
      </w:r>
      <w:proofErr w:type="spellStart"/>
      <w:r>
        <w:t>firmware</w:t>
      </w:r>
      <w:proofErr w:type="spellEnd"/>
      <w:r>
        <w:t>-be való implementálását és annak hibáit.</w:t>
      </w:r>
    </w:p>
    <w:p w14:paraId="74348D82" w14:textId="4168C4F6" w:rsidR="003B3BBC" w:rsidRDefault="003B3BBC" w:rsidP="003B3BBC">
      <w:pPr>
        <w:pStyle w:val="Cmsor2"/>
      </w:pPr>
      <w:bookmarkStart w:id="108" w:name="_Toc104453420"/>
      <w:bookmarkStart w:id="109" w:name="_Ref104462669"/>
      <w:bookmarkStart w:id="110" w:name="_Ref104462678"/>
      <w:r>
        <w:t>Robot kalibrálása</w:t>
      </w:r>
      <w:bookmarkEnd w:id="107"/>
      <w:bookmarkEnd w:id="108"/>
      <w:bookmarkEnd w:id="109"/>
      <w:bookmarkEnd w:id="110"/>
    </w:p>
    <w:p w14:paraId="6D790161" w14:textId="6DE57776" w:rsidR="00266916" w:rsidRDefault="00B21428" w:rsidP="00266916">
      <w:bookmarkStart w:id="111" w:name="_Ref104199128"/>
      <w:r>
        <w:t>Mielőtt a szimulátorban már jól működő algoritmust kipróbálhattam volna magán a roboton, először kalibrálnom kellett azt. A robot összeszerelése során az utolsó lépést kihagytam, mely a szervokarok feltétele volt. A végső összeszerelésből és a fizikai robot működéséhez elengedhetetlen paraméterek beállításából épül fel a robot kalibrálása</w:t>
      </w:r>
      <w:r w:rsidR="00266916">
        <w:t xml:space="preserve">, Ezen paraméterek kiegészítik a </w:t>
      </w:r>
      <w:r w:rsidR="00266916">
        <w:fldChar w:fldCharType="begin"/>
      </w:r>
      <w:r w:rsidR="00266916">
        <w:instrText xml:space="preserve"> REF _Ref104319938 \r \h </w:instrText>
      </w:r>
      <w:r w:rsidR="00266916">
        <w:fldChar w:fldCharType="separate"/>
      </w:r>
      <w:r w:rsidR="00266916">
        <w:t>2.1</w:t>
      </w:r>
      <w:r w:rsidR="00266916">
        <w:fldChar w:fldCharType="end"/>
      </w:r>
      <w:r w:rsidR="00261F7B">
        <w:t xml:space="preserve"> </w:t>
      </w:r>
      <w:r w:rsidR="00266916">
        <w:t xml:space="preserve">bekezdésben definiáltokat. Az értékeket összefoglalva az </w:t>
      </w:r>
      <w:commentRangeStart w:id="112"/>
      <w:r w:rsidR="00266916">
        <w:t xml:space="preserve">xy és az xy ábrákon </w:t>
      </w:r>
      <w:commentRangeEnd w:id="112"/>
      <w:r w:rsidR="00261F7B">
        <w:rPr>
          <w:rStyle w:val="Jegyzethivatkozs"/>
        </w:rPr>
        <w:commentReference w:id="112"/>
      </w:r>
      <w:r w:rsidR="00266916">
        <w:t>láthatóak,</w:t>
      </w:r>
      <w:r>
        <w:t xml:space="preserve"> </w:t>
      </w:r>
      <w:r w:rsidR="00266916">
        <w:t>valamint</w:t>
      </w:r>
      <w:r>
        <w:t xml:space="preserve"> az</w:t>
      </w:r>
      <w:r w:rsidR="00901F4D">
        <w:t xml:space="preserve"> </w:t>
      </w:r>
      <w:r w:rsidR="000A18CD">
        <w:fldChar w:fldCharType="begin"/>
      </w:r>
      <w:r w:rsidR="000A18CD">
        <w:instrText xml:space="preserve"> REF _Ref104462938 \r \h </w:instrText>
      </w:r>
      <w:r w:rsidR="000A18CD">
        <w:fldChar w:fldCharType="separate"/>
      </w:r>
      <w:r w:rsidR="000A18CD">
        <w:t>5.1.1</w:t>
      </w:r>
      <w:r w:rsidR="000A18CD">
        <w:fldChar w:fldCharType="end"/>
      </w:r>
      <w:r>
        <w:t xml:space="preserve"> és az </w:t>
      </w:r>
      <w:r w:rsidR="000A18CD">
        <w:fldChar w:fldCharType="begin"/>
      </w:r>
      <w:r w:rsidR="000A18CD">
        <w:instrText xml:space="preserve"> REF _Ref104462947 \r \h </w:instrText>
      </w:r>
      <w:r w:rsidR="000A18CD">
        <w:fldChar w:fldCharType="separate"/>
      </w:r>
      <w:r w:rsidR="000A18CD">
        <w:t>5.1.2</w:t>
      </w:r>
      <w:r w:rsidR="000A18CD">
        <w:fldChar w:fldCharType="end"/>
      </w:r>
      <w:r>
        <w:t xml:space="preserve"> pontokban részletezek. Annak érdekében, hogy a szervomotorok univerzálisabbak legyenek külön darabban adják magát a motort és a hozzá tartozó szervokart. Ennek szerepe az, hogy annak ellenére, hogy a magának a motornak a működési tartománya limitált, többféleképpen összeszerelhető. Az általam használt motor adatait az </w:t>
      </w:r>
      <w:r>
        <w:fldChar w:fldCharType="begin"/>
      </w:r>
      <w:r>
        <w:instrText xml:space="preserve"> REF _Ref104198186 \r \h </w:instrText>
      </w:r>
      <w:r>
        <w:fldChar w:fldCharType="separate"/>
      </w:r>
      <w:r w:rsidR="0011376A">
        <w:t>5.1.3</w:t>
      </w:r>
      <w:r>
        <w:fldChar w:fldCharType="end"/>
      </w:r>
      <w:r>
        <w:t xml:space="preserve"> részben fejtem ki bővebben.</w:t>
      </w:r>
    </w:p>
    <w:p w14:paraId="6B3A724A" w14:textId="77777777" w:rsidR="00B21428" w:rsidRDefault="00B21428" w:rsidP="00B21428">
      <w:pPr>
        <w:pStyle w:val="Cmsor3"/>
      </w:pPr>
      <w:bookmarkStart w:id="113" w:name="_Toc104453421"/>
      <w:bookmarkStart w:id="114" w:name="_Ref104462938"/>
      <w:r>
        <w:t>Ofszet szögek</w:t>
      </w:r>
      <w:bookmarkEnd w:id="113"/>
      <w:bookmarkEnd w:id="114"/>
    </w:p>
    <w:p w14:paraId="3C3F6AD5" w14:textId="4B888766" w:rsidR="00B21428" w:rsidRDefault="00B21428" w:rsidP="00B21428">
      <w:r>
        <w:t>A robot lábaihoz tartozik három paraméter, melyek a robot csuklóihoz tartozó ofszet szögek és a csuklók nulla helyzetének beállítására használhatók</w:t>
      </w:r>
      <w:sdt>
        <w:sdtPr>
          <w:id w:val="1661185815"/>
          <w:citation/>
        </w:sdtPr>
        <w:sdtContent>
          <w:r w:rsidR="000A18CD">
            <w:fldChar w:fldCharType="begin"/>
          </w:r>
          <w:r w:rsidR="000A18CD">
            <w:instrText xml:space="preserve"> CITATION Bab \l 1038 </w:instrText>
          </w:r>
          <w:r w:rsidR="000A18CD">
            <w:fldChar w:fldCharType="separate"/>
          </w:r>
          <w:r w:rsidR="000A18CD">
            <w:rPr>
              <w:noProof/>
            </w:rPr>
            <w:t xml:space="preserve"> [10]</w:t>
          </w:r>
          <w:r w:rsidR="000A18CD">
            <w:fldChar w:fldCharType="end"/>
          </w:r>
        </w:sdtContent>
      </w:sdt>
      <w:r>
        <w:t xml:space="preserve">. Ezeket a paramétereket meg kellett változtatnom, ugyanis az általam választott </w:t>
      </w:r>
      <w:commentRangeStart w:id="115"/>
      <w:r>
        <w:t>új szervok ugyan erősebbek, viszont forgási tartományuk kisebb</w:t>
      </w:r>
      <w:sdt>
        <w:sdtPr>
          <w:id w:val="1651638462"/>
          <w:citation/>
        </w:sdtPr>
        <w:sdtEndPr/>
        <w:sdtContent>
          <w:r>
            <w:fldChar w:fldCharType="begin"/>
          </w:r>
          <w:r>
            <w:instrText xml:space="preserve"> CITATION Sav22 \l 1038 </w:instrText>
          </w:r>
          <w:r>
            <w:fldChar w:fldCharType="separate"/>
          </w:r>
          <w:r w:rsidR="0011376A">
            <w:rPr>
              <w:noProof/>
            </w:rPr>
            <w:t xml:space="preserve"> [13]</w:t>
          </w:r>
          <w:r>
            <w:fldChar w:fldCharType="end"/>
          </w:r>
        </w:sdtContent>
      </w:sdt>
      <w:commentRangeEnd w:id="115"/>
      <w:r>
        <w:rPr>
          <w:rStyle w:val="Jegyzethivatkozs"/>
        </w:rPr>
        <w:commentReference w:id="115"/>
      </w:r>
      <w:r>
        <w:t>. A szervok beállítása során azt tapasztaltam, hogy a motorok a középértéküktől φ = +/- 0.34π radiánba állíthatóak,</w:t>
      </w:r>
      <w:r w:rsidR="0008782E">
        <w:t xml:space="preserve"> a Babits Mátyás által használtakhoz képest, melyek </w:t>
      </w:r>
      <w:r w:rsidR="0008782E">
        <w:t>φ = +/-</w:t>
      </w:r>
      <w:r w:rsidR="0008782E">
        <w:t xml:space="preserve"> </w:t>
      </w:r>
      <w:r w:rsidR="0008782E">
        <w:t>π</w:t>
      </w:r>
      <w:r w:rsidR="0008782E">
        <w:t xml:space="preserve"> forgási </w:t>
      </w:r>
      <w:proofErr w:type="spellStart"/>
      <w:r w:rsidR="0008782E">
        <w:t>tarománnyal</w:t>
      </w:r>
      <w:proofErr w:type="spellEnd"/>
      <w:r w:rsidR="0008782E">
        <w:t xml:space="preserve"> rendelkeztek,</w:t>
      </w:r>
      <w:r>
        <w:t xml:space="preserve"> ezt tovább részletezem az </w:t>
      </w:r>
      <w:r>
        <w:fldChar w:fldCharType="begin"/>
      </w:r>
      <w:r>
        <w:instrText xml:space="preserve"> REF _Ref104198186 \r \h </w:instrText>
      </w:r>
      <w:r>
        <w:fldChar w:fldCharType="separate"/>
      </w:r>
      <w:r w:rsidR="0011376A">
        <w:t>5.1.3</w:t>
      </w:r>
      <w:r>
        <w:fldChar w:fldCharType="end"/>
      </w:r>
      <w:r>
        <w:t xml:space="preserve"> pontban. A kisebb mozgási tartomány miatt nekem ezen paramétereket pontosabban be kellett állítani. </w:t>
      </w:r>
      <w:r w:rsidRPr="0043148C">
        <w:t xml:space="preserve">Az </w:t>
      </w:r>
      <w:r w:rsidR="0060426A">
        <w:fldChar w:fldCharType="begin"/>
      </w:r>
      <w:r w:rsidR="0060426A">
        <w:instrText xml:space="preserve"> REF _Ref104464146 \h </w:instrText>
      </w:r>
      <w:r w:rsidR="0060426A">
        <w:fldChar w:fldCharType="separate"/>
      </w:r>
      <w:r w:rsidR="0060426A">
        <w:rPr>
          <w:noProof/>
        </w:rPr>
        <w:t>13</w:t>
      </w:r>
      <w:r w:rsidR="0060426A">
        <w:t>. ábrán</w:t>
      </w:r>
      <w:r w:rsidR="0060426A">
        <w:fldChar w:fldCharType="end"/>
      </w:r>
      <w:r w:rsidR="0060426A">
        <w:t xml:space="preserve"> </w:t>
      </w:r>
      <w:r>
        <w:t xml:space="preserve">mutatom be azt az esetet, mikor mind az a1, a2, a3 szögek nulla helyzetben állnak. Jól látható, hogy a motorok mozgatásához ezen nullértékek nem előnyösek, hiszen azoknak a jó működés érdekében a mechanikai mozgási tartományok közepére kellene mutassanak. Az új paraméterek beállításakor - melyek megértését az </w:t>
      </w:r>
      <w:r w:rsidR="0060426A">
        <w:fldChar w:fldCharType="begin"/>
      </w:r>
      <w:r w:rsidR="0060426A">
        <w:instrText xml:space="preserve"> REF _Ref104464389 \h </w:instrText>
      </w:r>
      <w:r w:rsidR="0060426A">
        <w:fldChar w:fldCharType="separate"/>
      </w:r>
      <w:r w:rsidR="0060426A">
        <w:rPr>
          <w:noProof/>
        </w:rPr>
        <w:t>14</w:t>
      </w:r>
      <w:r w:rsidR="0060426A">
        <w:t>.</w:t>
      </w:r>
      <w:r w:rsidR="0060426A">
        <w:fldChar w:fldCharType="end"/>
      </w:r>
      <w:r>
        <w:t xml:space="preserve"> és </w:t>
      </w:r>
      <w:r w:rsidR="00B57690">
        <w:fldChar w:fldCharType="begin"/>
      </w:r>
      <w:r w:rsidR="00B57690">
        <w:instrText xml:space="preserve"> REF _Ref104464402 \h </w:instrText>
      </w:r>
      <w:r w:rsidR="00B57690">
        <w:fldChar w:fldCharType="separate"/>
      </w:r>
      <w:r w:rsidR="00B57690">
        <w:rPr>
          <w:noProof/>
        </w:rPr>
        <w:t>15</w:t>
      </w:r>
      <w:r w:rsidR="00B57690">
        <w:t>. ábrák</w:t>
      </w:r>
      <w:r w:rsidR="00B57690">
        <w:fldChar w:fldCharType="end"/>
      </w:r>
      <w:r>
        <w:t xml:space="preserve"> segítik - fontos volt </w:t>
      </w:r>
      <w:r>
        <w:lastRenderedPageBreak/>
        <w:t>számomra, hogy a motorok mozgási tartományát maximalizáljam. Ezért az a1 szöget 45 fokra, azaz 0.25π radiánra állítottam, így a láb a null érték megadása esetén az elérési tartományának közepére mutat, melyet a</w:t>
      </w:r>
      <w:r w:rsidR="00266916">
        <w:t xml:space="preserve"> </w:t>
      </w:r>
      <w:r w:rsidR="00266916">
        <w:fldChar w:fldCharType="begin"/>
      </w:r>
      <w:r w:rsidR="00266916">
        <w:instrText xml:space="preserve"> REF _Ref104463290 \r \h </w:instrText>
      </w:r>
      <w:r w:rsidR="00266916">
        <w:fldChar w:fldCharType="separate"/>
      </w:r>
      <w:r w:rsidR="00266916">
        <w:t>3.1</w:t>
      </w:r>
      <w:r w:rsidR="00266916">
        <w:fldChar w:fldCharType="end"/>
      </w:r>
      <w:r w:rsidR="00266916">
        <w:t xml:space="preserve"> </w:t>
      </w:r>
      <w:r>
        <w:t xml:space="preserve">alfejezetben részletezek. Az a2 és a3 meghatározásakor hasonló elvet követtem azzal a különbséggel, hogy ezen csuklók esetében fizikai határok szabják meg, hogy a robot mennyire képes behúzni lábait, így a csuklók mozgási tartományának meghatározásakor a fizikai határokhoz közel állítottam be a mozgási tartományt is. A beállított szögeket a </w:t>
      </w:r>
      <w:r>
        <w:fldChar w:fldCharType="begin"/>
      </w:r>
      <w:r>
        <w:instrText xml:space="preserve"> REF _Ref104372714 \h </w:instrText>
      </w:r>
      <w:r>
        <w:fldChar w:fldCharType="separate"/>
      </w:r>
      <w:r w:rsidR="0011376A">
        <w:rPr>
          <w:noProof/>
        </w:rPr>
        <w:t>2</w:t>
      </w:r>
      <w:r w:rsidR="0011376A">
        <w:t>. táblázat</w:t>
      </w:r>
      <w:r>
        <w:fldChar w:fldCharType="end"/>
      </w:r>
      <w:r>
        <w:t xml:space="preserve"> mutatom be.</w:t>
      </w:r>
    </w:p>
    <w:tbl>
      <w:tblPr>
        <w:tblStyle w:val="Rcsostblzat"/>
        <w:tblW w:w="8494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B21428" w14:paraId="2884ADE6" w14:textId="77777777" w:rsidTr="001A37CA">
        <w:tc>
          <w:tcPr>
            <w:tcW w:w="2123" w:type="dxa"/>
          </w:tcPr>
          <w:p w14:paraId="67F24139" w14:textId="77777777" w:rsidR="00B21428" w:rsidRDefault="00B21428" w:rsidP="001A37CA">
            <w:pPr>
              <w:ind w:firstLine="0"/>
            </w:pPr>
            <w:r>
              <w:t>Láb</w:t>
            </w:r>
          </w:p>
        </w:tc>
        <w:tc>
          <w:tcPr>
            <w:tcW w:w="2123" w:type="dxa"/>
          </w:tcPr>
          <w:p w14:paraId="53BD0B5C" w14:textId="77777777" w:rsidR="00B21428" w:rsidRDefault="00B21428" w:rsidP="001A37CA">
            <w:pPr>
              <w:ind w:firstLine="0"/>
              <w:jc w:val="center"/>
            </w:pPr>
            <w:r>
              <w:t>a1 (radián)</w:t>
            </w:r>
          </w:p>
        </w:tc>
        <w:tc>
          <w:tcPr>
            <w:tcW w:w="2124" w:type="dxa"/>
          </w:tcPr>
          <w:p w14:paraId="1669B898" w14:textId="77777777" w:rsidR="00B21428" w:rsidRDefault="00B21428" w:rsidP="001A37CA">
            <w:pPr>
              <w:ind w:firstLine="0"/>
              <w:jc w:val="center"/>
            </w:pPr>
            <w:r>
              <w:t>a2 (radián)</w:t>
            </w:r>
          </w:p>
        </w:tc>
        <w:tc>
          <w:tcPr>
            <w:tcW w:w="2124" w:type="dxa"/>
          </w:tcPr>
          <w:p w14:paraId="70DB4F78" w14:textId="77777777" w:rsidR="00B21428" w:rsidRDefault="00B21428" w:rsidP="001A37CA">
            <w:pPr>
              <w:ind w:firstLine="0"/>
              <w:jc w:val="center"/>
            </w:pPr>
            <w:r>
              <w:t>a3 (radián)</w:t>
            </w:r>
          </w:p>
        </w:tc>
      </w:tr>
      <w:tr w:rsidR="00B21428" w14:paraId="0D0D4C5C" w14:textId="77777777" w:rsidTr="001A37CA">
        <w:tc>
          <w:tcPr>
            <w:tcW w:w="2123" w:type="dxa"/>
          </w:tcPr>
          <w:p w14:paraId="05101B69" w14:textId="77777777" w:rsidR="00B21428" w:rsidRDefault="00B21428" w:rsidP="001A37CA">
            <w:pPr>
              <w:ind w:firstLine="0"/>
            </w:pPr>
            <w:r>
              <w:t>Jobb első</w:t>
            </w:r>
          </w:p>
        </w:tc>
        <w:tc>
          <w:tcPr>
            <w:tcW w:w="2123" w:type="dxa"/>
          </w:tcPr>
          <w:p w14:paraId="55F8503A" w14:textId="77777777" w:rsidR="00B21428" w:rsidRDefault="00B21428" w:rsidP="001A37CA">
            <w:pPr>
              <w:ind w:firstLine="0"/>
              <w:jc w:val="center"/>
            </w:pPr>
            <w:r>
              <w:t>0.25π</w:t>
            </w:r>
          </w:p>
        </w:tc>
        <w:tc>
          <w:tcPr>
            <w:tcW w:w="2124" w:type="dxa"/>
          </w:tcPr>
          <w:p w14:paraId="322AAD0B" w14:textId="77777777" w:rsidR="00B21428" w:rsidRDefault="00B21428" w:rsidP="001A37CA">
            <w:pPr>
              <w:ind w:firstLine="0"/>
              <w:jc w:val="center"/>
            </w:pPr>
            <w:r>
              <w:t>-0.16π</w:t>
            </w:r>
          </w:p>
        </w:tc>
        <w:tc>
          <w:tcPr>
            <w:tcW w:w="2124" w:type="dxa"/>
          </w:tcPr>
          <w:p w14:paraId="2A3D4F05" w14:textId="77777777" w:rsidR="00B21428" w:rsidRDefault="00B21428" w:rsidP="001A37CA">
            <w:pPr>
              <w:ind w:firstLine="0"/>
              <w:jc w:val="center"/>
            </w:pPr>
            <w:r>
              <w:t>0.5π</w:t>
            </w:r>
          </w:p>
        </w:tc>
      </w:tr>
      <w:tr w:rsidR="00B21428" w14:paraId="578E40FC" w14:textId="77777777" w:rsidTr="001A37CA">
        <w:tc>
          <w:tcPr>
            <w:tcW w:w="2123" w:type="dxa"/>
          </w:tcPr>
          <w:p w14:paraId="52371B38" w14:textId="77777777" w:rsidR="00B21428" w:rsidRDefault="00B21428" w:rsidP="001A37CA">
            <w:pPr>
              <w:ind w:firstLine="0"/>
            </w:pPr>
            <w:r>
              <w:t>Jobb hátsó</w:t>
            </w:r>
          </w:p>
        </w:tc>
        <w:tc>
          <w:tcPr>
            <w:tcW w:w="2123" w:type="dxa"/>
          </w:tcPr>
          <w:p w14:paraId="271C1D38" w14:textId="77777777" w:rsidR="00B21428" w:rsidRDefault="00B21428" w:rsidP="001A37CA">
            <w:pPr>
              <w:ind w:firstLine="0"/>
              <w:jc w:val="center"/>
            </w:pPr>
            <w:r>
              <w:t>0.75π</w:t>
            </w:r>
          </w:p>
        </w:tc>
        <w:tc>
          <w:tcPr>
            <w:tcW w:w="2124" w:type="dxa"/>
          </w:tcPr>
          <w:p w14:paraId="7C99BA11" w14:textId="77777777" w:rsidR="00B21428" w:rsidRDefault="00B21428" w:rsidP="001A37CA">
            <w:pPr>
              <w:ind w:firstLine="0"/>
              <w:jc w:val="center"/>
            </w:pPr>
            <w:r>
              <w:t>-0.16π</w:t>
            </w:r>
          </w:p>
        </w:tc>
        <w:tc>
          <w:tcPr>
            <w:tcW w:w="2124" w:type="dxa"/>
          </w:tcPr>
          <w:p w14:paraId="30841E61" w14:textId="77777777" w:rsidR="00B21428" w:rsidRDefault="00B21428" w:rsidP="001A37CA">
            <w:pPr>
              <w:ind w:firstLine="0"/>
              <w:jc w:val="center"/>
            </w:pPr>
            <w:r>
              <w:t>0.5π</w:t>
            </w:r>
          </w:p>
        </w:tc>
      </w:tr>
      <w:tr w:rsidR="00B21428" w14:paraId="1E3412B4" w14:textId="77777777" w:rsidTr="001A37CA">
        <w:tc>
          <w:tcPr>
            <w:tcW w:w="2123" w:type="dxa"/>
          </w:tcPr>
          <w:p w14:paraId="075FE3E9" w14:textId="77777777" w:rsidR="00B21428" w:rsidRDefault="00B21428" w:rsidP="001A37CA">
            <w:pPr>
              <w:ind w:firstLine="0"/>
            </w:pPr>
            <w:r>
              <w:t>Bal első</w:t>
            </w:r>
          </w:p>
        </w:tc>
        <w:tc>
          <w:tcPr>
            <w:tcW w:w="2123" w:type="dxa"/>
          </w:tcPr>
          <w:p w14:paraId="04B70564" w14:textId="77777777" w:rsidR="00B21428" w:rsidRDefault="00B21428" w:rsidP="001A37CA">
            <w:pPr>
              <w:ind w:firstLine="0"/>
              <w:jc w:val="center"/>
            </w:pPr>
            <w:r>
              <w:t>-0.25π</w:t>
            </w:r>
          </w:p>
        </w:tc>
        <w:tc>
          <w:tcPr>
            <w:tcW w:w="2124" w:type="dxa"/>
          </w:tcPr>
          <w:p w14:paraId="7C567317" w14:textId="77777777" w:rsidR="00B21428" w:rsidRDefault="00B21428" w:rsidP="001A37CA">
            <w:pPr>
              <w:ind w:firstLine="0"/>
              <w:jc w:val="center"/>
            </w:pPr>
            <w:r>
              <w:t>-0.16π</w:t>
            </w:r>
          </w:p>
        </w:tc>
        <w:tc>
          <w:tcPr>
            <w:tcW w:w="2124" w:type="dxa"/>
          </w:tcPr>
          <w:p w14:paraId="1B8A282D" w14:textId="77777777" w:rsidR="00B21428" w:rsidRDefault="00B21428" w:rsidP="001A37CA">
            <w:pPr>
              <w:ind w:firstLine="0"/>
              <w:jc w:val="center"/>
            </w:pPr>
            <w:r>
              <w:t>0.5π</w:t>
            </w:r>
          </w:p>
        </w:tc>
      </w:tr>
      <w:tr w:rsidR="00B21428" w14:paraId="43F9F648" w14:textId="77777777" w:rsidTr="001A37CA">
        <w:tc>
          <w:tcPr>
            <w:tcW w:w="2123" w:type="dxa"/>
          </w:tcPr>
          <w:p w14:paraId="4EBE3A63" w14:textId="77777777" w:rsidR="00B21428" w:rsidRDefault="00B21428" w:rsidP="001A37CA">
            <w:pPr>
              <w:ind w:firstLine="0"/>
            </w:pPr>
            <w:r>
              <w:t>Bal hátsó</w:t>
            </w:r>
          </w:p>
        </w:tc>
        <w:tc>
          <w:tcPr>
            <w:tcW w:w="2123" w:type="dxa"/>
          </w:tcPr>
          <w:p w14:paraId="72D2CE3D" w14:textId="77777777" w:rsidR="00B21428" w:rsidRDefault="00B21428" w:rsidP="001A37CA">
            <w:pPr>
              <w:ind w:firstLine="0"/>
              <w:jc w:val="center"/>
            </w:pPr>
            <w:r>
              <w:t>-0.75π</w:t>
            </w:r>
          </w:p>
        </w:tc>
        <w:tc>
          <w:tcPr>
            <w:tcW w:w="2124" w:type="dxa"/>
          </w:tcPr>
          <w:p w14:paraId="1C3EF80B" w14:textId="77777777" w:rsidR="00B21428" w:rsidRDefault="00B21428" w:rsidP="001A37CA">
            <w:pPr>
              <w:ind w:firstLine="0"/>
              <w:jc w:val="center"/>
            </w:pPr>
            <w:r>
              <w:t>-0.16π</w:t>
            </w:r>
          </w:p>
        </w:tc>
        <w:tc>
          <w:tcPr>
            <w:tcW w:w="2124" w:type="dxa"/>
          </w:tcPr>
          <w:p w14:paraId="36BE7778" w14:textId="77777777" w:rsidR="00B21428" w:rsidRDefault="00B21428" w:rsidP="001A37CA">
            <w:pPr>
              <w:keepNext/>
              <w:ind w:firstLine="0"/>
              <w:jc w:val="center"/>
            </w:pPr>
            <w:r>
              <w:t>0.5π</w:t>
            </w:r>
          </w:p>
        </w:tc>
      </w:tr>
    </w:tbl>
    <w:bookmarkStart w:id="116" w:name="_Ref104372714"/>
    <w:p w14:paraId="676A1121" w14:textId="0DEB3537" w:rsidR="00B21428" w:rsidRDefault="004B2C4C" w:rsidP="00D5403D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B21428">
        <w:t>. táblázat</w:t>
      </w:r>
      <w:bookmarkEnd w:id="116"/>
      <w:r w:rsidR="00B21428">
        <w:t>: a</w:t>
      </w:r>
      <w:r w:rsidR="00B21428" w:rsidRPr="006E66D4">
        <w:t xml:space="preserve"> motorok beállításakor használt ofszet szögek lábanként</w:t>
      </w:r>
    </w:p>
    <w:p w14:paraId="6644E337" w14:textId="77777777" w:rsidR="00D5403D" w:rsidRDefault="00261F7B" w:rsidP="00D5403D">
      <w:pPr>
        <w:pStyle w:val="Kp"/>
      </w:pPr>
      <w:r>
        <w:rPr>
          <w:noProof/>
        </w:rPr>
        <w:drawing>
          <wp:inline distT="0" distB="0" distL="0" distR="0" wp14:anchorId="035BED67" wp14:editId="2097B518">
            <wp:extent cx="5391150" cy="3559175"/>
            <wp:effectExtent l="0" t="0" r="0" b="317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17" w:name="_Ref104464146"/>
    <w:p w14:paraId="6B200B2F" w14:textId="7C332D25" w:rsidR="00B21428" w:rsidRDefault="00D5403D" w:rsidP="00D5403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0426A">
        <w:rPr>
          <w:noProof/>
        </w:rPr>
        <w:t>13</w:t>
      </w:r>
      <w:r>
        <w:fldChar w:fldCharType="end"/>
      </w:r>
      <w:r>
        <w:t>. ábra</w:t>
      </w:r>
      <w:bookmarkEnd w:id="117"/>
      <w:r>
        <w:t xml:space="preserve">: a jobb oldali lábon a beállított ofszet szögek nulla értékűek, a bal oldali lábon a </w:t>
      </w:r>
      <w:r>
        <w:fldChar w:fldCharType="begin"/>
      </w:r>
      <w:r>
        <w:instrText xml:space="preserve"> REF _Ref104372714 \h </w:instrText>
      </w:r>
      <w:r>
        <w:instrText xml:space="preserve"> \* MERGEFORMAT </w:instrText>
      </w:r>
      <w:r>
        <w:fldChar w:fldCharType="separate"/>
      </w:r>
      <w:r>
        <w:rPr>
          <w:noProof/>
        </w:rPr>
        <w:t>2</w:t>
      </w:r>
      <w:r>
        <w:t>. táblázatnak</w:t>
      </w:r>
      <w:r>
        <w:fldChar w:fldCharType="end"/>
      </w:r>
      <w:r>
        <w:t xml:space="preserve"> megfelelő értékűek</w:t>
      </w:r>
    </w:p>
    <w:p w14:paraId="4BA546E3" w14:textId="77777777" w:rsidR="0060426A" w:rsidRDefault="00261F7B" w:rsidP="0060426A">
      <w:pPr>
        <w:pStyle w:val="Kp"/>
      </w:pPr>
      <w:r w:rsidRPr="0060426A">
        <w:lastRenderedPageBreak/>
        <w:drawing>
          <wp:inline distT="0" distB="0" distL="0" distR="0" wp14:anchorId="6CB20684" wp14:editId="6078FD2D">
            <wp:extent cx="3960000" cy="2594965"/>
            <wp:effectExtent l="0" t="0" r="254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5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18" w:name="_Ref104464389"/>
    <w:p w14:paraId="1FD98A75" w14:textId="691E357E" w:rsidR="00D5403D" w:rsidRDefault="0060426A" w:rsidP="0060426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. ábra</w:t>
      </w:r>
      <w:bookmarkEnd w:id="118"/>
      <w:r>
        <w:t>: Az ofszet szögek felül nézetből</w:t>
      </w:r>
    </w:p>
    <w:p w14:paraId="5CBE8C82" w14:textId="77777777" w:rsidR="0060426A" w:rsidRDefault="00D5403D" w:rsidP="0060426A">
      <w:pPr>
        <w:pStyle w:val="Kp"/>
      </w:pPr>
      <w:r w:rsidRPr="0060426A">
        <w:drawing>
          <wp:inline distT="0" distB="0" distL="0" distR="0" wp14:anchorId="4A8B8A9F" wp14:editId="60B4EDE0">
            <wp:extent cx="3960000" cy="2907106"/>
            <wp:effectExtent l="0" t="0" r="2540" b="762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90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19" w:name="_Ref104464402"/>
    <w:p w14:paraId="4DD19385" w14:textId="5D1A332A" w:rsidR="00261F7B" w:rsidRPr="009E3F6B" w:rsidRDefault="0060426A" w:rsidP="0060426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. ábra</w:t>
      </w:r>
      <w:bookmarkEnd w:id="119"/>
      <w:r>
        <w:t xml:space="preserve">: az ofszet szögek </w:t>
      </w:r>
      <w:proofErr w:type="gramStart"/>
      <w:r>
        <w:t>oldal nézetből</w:t>
      </w:r>
      <w:proofErr w:type="gramEnd"/>
    </w:p>
    <w:p w14:paraId="662A84C1" w14:textId="77777777" w:rsidR="00B21428" w:rsidRDefault="00B21428" w:rsidP="00B21428">
      <w:pPr>
        <w:pStyle w:val="Cmsor3"/>
      </w:pPr>
      <w:bookmarkStart w:id="120" w:name="_Toc104453422"/>
      <w:bookmarkStart w:id="121" w:name="_Ref104457650"/>
      <w:bookmarkStart w:id="122" w:name="_Ref104457667"/>
      <w:bookmarkStart w:id="123" w:name="_Ref104457668"/>
      <w:bookmarkStart w:id="124" w:name="_Ref104462947"/>
      <w:r>
        <w:t>Motorok mozgási iránya</w:t>
      </w:r>
      <w:bookmarkEnd w:id="120"/>
      <w:bookmarkEnd w:id="121"/>
      <w:bookmarkEnd w:id="122"/>
      <w:bookmarkEnd w:id="123"/>
      <w:bookmarkEnd w:id="124"/>
    </w:p>
    <w:p w14:paraId="0833C2CC" w14:textId="38CA3899" w:rsidR="00B21428" w:rsidRDefault="00B21428" w:rsidP="00B21428">
      <w:r>
        <w:t xml:space="preserve">A robot mechanikai kialakítása miatt egyes motorokat fordítva kellett beszerelnem, mint másokat. Ezzel a problémával már Babits Mátyás is szembesült munkája során, ezért lábanként létrehozott további három paramétert </w:t>
      </w:r>
      <w:sdt>
        <w:sdtPr>
          <w:id w:val="1594282617"/>
          <w:citation/>
        </w:sdtPr>
        <w:sdtEndPr/>
        <w:sdtContent>
          <w:r>
            <w:fldChar w:fldCharType="begin"/>
          </w:r>
          <w:r>
            <w:instrText xml:space="preserve"> CITATION Bab182 \l 1038 </w:instrText>
          </w:r>
          <w:r>
            <w:fldChar w:fldCharType="separate"/>
          </w:r>
          <w:r w:rsidR="0011376A">
            <w:rPr>
              <w:noProof/>
            </w:rPr>
            <w:t>[14]</w:t>
          </w:r>
          <w:r>
            <w:fldChar w:fldCharType="end"/>
          </w:r>
        </w:sdtContent>
      </w:sdt>
      <w:r>
        <w:t xml:space="preserve">. A dir1, dir2, dir3 változók +1 és -1 értékeket vehetnek fel, ezzel állítva a motorok mozgás irányát. A főként tapasztalati úton beállított változókat az </w:t>
      </w:r>
      <w:r>
        <w:fldChar w:fldCharType="begin"/>
      </w:r>
      <w:r>
        <w:instrText xml:space="preserve"> REF _Ref104372667 \h </w:instrText>
      </w:r>
      <w:r>
        <w:fldChar w:fldCharType="separate"/>
      </w:r>
      <w:r w:rsidR="0011376A">
        <w:rPr>
          <w:noProof/>
        </w:rPr>
        <w:t>3</w:t>
      </w:r>
      <w:r w:rsidR="0011376A">
        <w:t>. táblázat</w:t>
      </w:r>
      <w:r>
        <w:fldChar w:fldCharType="end"/>
      </w:r>
      <w:r>
        <w:t xml:space="preserve"> mutatom be.</w:t>
      </w:r>
    </w:p>
    <w:tbl>
      <w:tblPr>
        <w:tblStyle w:val="Rcsostblzat"/>
        <w:tblW w:w="8494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B21428" w14:paraId="28C922DB" w14:textId="77777777" w:rsidTr="001A37CA">
        <w:tc>
          <w:tcPr>
            <w:tcW w:w="2123" w:type="dxa"/>
          </w:tcPr>
          <w:p w14:paraId="44C4C80D" w14:textId="77777777" w:rsidR="00B21428" w:rsidRDefault="00B21428" w:rsidP="001A37CA">
            <w:pPr>
              <w:ind w:firstLine="0"/>
            </w:pPr>
            <w:r>
              <w:t>Láb</w:t>
            </w:r>
          </w:p>
        </w:tc>
        <w:tc>
          <w:tcPr>
            <w:tcW w:w="2123" w:type="dxa"/>
          </w:tcPr>
          <w:p w14:paraId="4C3B808D" w14:textId="77777777" w:rsidR="00B21428" w:rsidRDefault="00B21428" w:rsidP="001A37CA">
            <w:pPr>
              <w:ind w:firstLine="0"/>
              <w:jc w:val="center"/>
            </w:pPr>
            <w:r>
              <w:t>dir1</w:t>
            </w:r>
          </w:p>
        </w:tc>
        <w:tc>
          <w:tcPr>
            <w:tcW w:w="2124" w:type="dxa"/>
          </w:tcPr>
          <w:p w14:paraId="21BF754B" w14:textId="77777777" w:rsidR="00B21428" w:rsidRDefault="00B21428" w:rsidP="001A37CA">
            <w:pPr>
              <w:ind w:firstLine="0"/>
              <w:jc w:val="center"/>
            </w:pPr>
            <w:r>
              <w:t>dir2</w:t>
            </w:r>
          </w:p>
        </w:tc>
        <w:tc>
          <w:tcPr>
            <w:tcW w:w="2124" w:type="dxa"/>
          </w:tcPr>
          <w:p w14:paraId="49039071" w14:textId="77777777" w:rsidR="00B21428" w:rsidRDefault="00B21428" w:rsidP="001A37CA">
            <w:pPr>
              <w:ind w:firstLine="0"/>
              <w:jc w:val="center"/>
            </w:pPr>
            <w:r>
              <w:t>dir3</w:t>
            </w:r>
          </w:p>
        </w:tc>
      </w:tr>
      <w:tr w:rsidR="00B21428" w14:paraId="39E832A4" w14:textId="77777777" w:rsidTr="001A37CA">
        <w:tc>
          <w:tcPr>
            <w:tcW w:w="2123" w:type="dxa"/>
          </w:tcPr>
          <w:p w14:paraId="474B034D" w14:textId="77777777" w:rsidR="00B21428" w:rsidRDefault="00B21428" w:rsidP="001A37CA">
            <w:pPr>
              <w:ind w:firstLine="0"/>
            </w:pPr>
            <w:r>
              <w:lastRenderedPageBreak/>
              <w:t>Jobb első</w:t>
            </w:r>
          </w:p>
        </w:tc>
        <w:tc>
          <w:tcPr>
            <w:tcW w:w="2123" w:type="dxa"/>
          </w:tcPr>
          <w:p w14:paraId="23CA6F5A" w14:textId="77777777" w:rsidR="00B21428" w:rsidRDefault="00B21428" w:rsidP="001A37CA">
            <w:pPr>
              <w:ind w:firstLine="0"/>
              <w:jc w:val="center"/>
            </w:pPr>
            <w:r>
              <w:t>-1</w:t>
            </w:r>
          </w:p>
        </w:tc>
        <w:tc>
          <w:tcPr>
            <w:tcW w:w="2124" w:type="dxa"/>
          </w:tcPr>
          <w:p w14:paraId="281E8306" w14:textId="77777777" w:rsidR="00B21428" w:rsidRDefault="00B21428" w:rsidP="001A37CA">
            <w:pPr>
              <w:ind w:firstLine="0"/>
              <w:jc w:val="center"/>
            </w:pPr>
            <w:r>
              <w:t>-1</w:t>
            </w:r>
          </w:p>
        </w:tc>
        <w:tc>
          <w:tcPr>
            <w:tcW w:w="2124" w:type="dxa"/>
          </w:tcPr>
          <w:p w14:paraId="359540EA" w14:textId="77777777" w:rsidR="00B21428" w:rsidRDefault="00B21428" w:rsidP="001A37CA">
            <w:pPr>
              <w:ind w:firstLine="0"/>
              <w:jc w:val="center"/>
            </w:pPr>
            <w:r>
              <w:t>1</w:t>
            </w:r>
          </w:p>
        </w:tc>
      </w:tr>
      <w:tr w:rsidR="00B21428" w14:paraId="1ACC2A2C" w14:textId="77777777" w:rsidTr="001A37CA">
        <w:tc>
          <w:tcPr>
            <w:tcW w:w="2123" w:type="dxa"/>
          </w:tcPr>
          <w:p w14:paraId="1BEB8B0E" w14:textId="77777777" w:rsidR="00B21428" w:rsidRDefault="00B21428" w:rsidP="001A37CA">
            <w:pPr>
              <w:ind w:firstLine="0"/>
            </w:pPr>
            <w:r>
              <w:t>Jobb hátsó</w:t>
            </w:r>
          </w:p>
        </w:tc>
        <w:tc>
          <w:tcPr>
            <w:tcW w:w="2123" w:type="dxa"/>
          </w:tcPr>
          <w:p w14:paraId="36426AE2" w14:textId="77777777" w:rsidR="00B21428" w:rsidRDefault="00B21428" w:rsidP="001A37CA">
            <w:pPr>
              <w:ind w:firstLine="0"/>
              <w:jc w:val="center"/>
            </w:pPr>
            <w:r>
              <w:t>-1</w:t>
            </w:r>
          </w:p>
        </w:tc>
        <w:tc>
          <w:tcPr>
            <w:tcW w:w="2124" w:type="dxa"/>
          </w:tcPr>
          <w:p w14:paraId="2D0B2EED" w14:textId="77777777" w:rsidR="00B21428" w:rsidRDefault="00B21428" w:rsidP="001A37CA">
            <w:pPr>
              <w:ind w:firstLine="0"/>
              <w:jc w:val="center"/>
            </w:pPr>
            <w:r>
              <w:t>1</w:t>
            </w:r>
          </w:p>
        </w:tc>
        <w:tc>
          <w:tcPr>
            <w:tcW w:w="2124" w:type="dxa"/>
          </w:tcPr>
          <w:p w14:paraId="2114173C" w14:textId="77777777" w:rsidR="00B21428" w:rsidRDefault="00B21428" w:rsidP="001A37CA">
            <w:pPr>
              <w:ind w:firstLine="0"/>
              <w:jc w:val="center"/>
            </w:pPr>
            <w:r>
              <w:t>-1</w:t>
            </w:r>
          </w:p>
        </w:tc>
      </w:tr>
      <w:tr w:rsidR="00B21428" w14:paraId="7A3FE159" w14:textId="77777777" w:rsidTr="001A37CA">
        <w:tc>
          <w:tcPr>
            <w:tcW w:w="2123" w:type="dxa"/>
          </w:tcPr>
          <w:p w14:paraId="257A9781" w14:textId="77777777" w:rsidR="00B21428" w:rsidRDefault="00B21428" w:rsidP="001A37CA">
            <w:pPr>
              <w:ind w:firstLine="0"/>
            </w:pPr>
            <w:r>
              <w:t>Bal első</w:t>
            </w:r>
          </w:p>
        </w:tc>
        <w:tc>
          <w:tcPr>
            <w:tcW w:w="2123" w:type="dxa"/>
          </w:tcPr>
          <w:p w14:paraId="6B12E835" w14:textId="77777777" w:rsidR="00B21428" w:rsidRDefault="00B21428" w:rsidP="001A37CA">
            <w:pPr>
              <w:ind w:firstLine="0"/>
              <w:jc w:val="center"/>
            </w:pPr>
            <w:r>
              <w:t>-1</w:t>
            </w:r>
          </w:p>
        </w:tc>
        <w:tc>
          <w:tcPr>
            <w:tcW w:w="2124" w:type="dxa"/>
          </w:tcPr>
          <w:p w14:paraId="4F6329DF" w14:textId="77777777" w:rsidR="00B21428" w:rsidRDefault="00B21428" w:rsidP="001A37CA">
            <w:pPr>
              <w:ind w:firstLine="0"/>
              <w:jc w:val="center"/>
            </w:pPr>
            <w:r>
              <w:t>1</w:t>
            </w:r>
          </w:p>
        </w:tc>
        <w:tc>
          <w:tcPr>
            <w:tcW w:w="2124" w:type="dxa"/>
          </w:tcPr>
          <w:p w14:paraId="2A4A2A27" w14:textId="77777777" w:rsidR="00B21428" w:rsidRDefault="00B21428" w:rsidP="001A37CA">
            <w:pPr>
              <w:ind w:firstLine="0"/>
              <w:jc w:val="center"/>
            </w:pPr>
            <w:r>
              <w:t>-1</w:t>
            </w:r>
          </w:p>
        </w:tc>
      </w:tr>
      <w:tr w:rsidR="00B21428" w14:paraId="6339F93E" w14:textId="77777777" w:rsidTr="001A37CA">
        <w:tc>
          <w:tcPr>
            <w:tcW w:w="2123" w:type="dxa"/>
          </w:tcPr>
          <w:p w14:paraId="7FB50299" w14:textId="77777777" w:rsidR="00B21428" w:rsidRDefault="00B21428" w:rsidP="001A37CA">
            <w:pPr>
              <w:ind w:firstLine="0"/>
            </w:pPr>
            <w:r>
              <w:t>Bal hátsó</w:t>
            </w:r>
          </w:p>
        </w:tc>
        <w:tc>
          <w:tcPr>
            <w:tcW w:w="2123" w:type="dxa"/>
          </w:tcPr>
          <w:p w14:paraId="5E319DBE" w14:textId="77777777" w:rsidR="00B21428" w:rsidRDefault="00B21428" w:rsidP="001A37CA">
            <w:pPr>
              <w:ind w:firstLine="0"/>
              <w:jc w:val="center"/>
            </w:pPr>
            <w:r>
              <w:t>-1</w:t>
            </w:r>
          </w:p>
        </w:tc>
        <w:tc>
          <w:tcPr>
            <w:tcW w:w="2124" w:type="dxa"/>
          </w:tcPr>
          <w:p w14:paraId="307D6D19" w14:textId="77777777" w:rsidR="00B21428" w:rsidRDefault="00B21428" w:rsidP="001A37CA">
            <w:pPr>
              <w:ind w:firstLine="0"/>
              <w:jc w:val="center"/>
            </w:pPr>
            <w:r>
              <w:t>-1</w:t>
            </w:r>
          </w:p>
        </w:tc>
        <w:tc>
          <w:tcPr>
            <w:tcW w:w="2124" w:type="dxa"/>
          </w:tcPr>
          <w:p w14:paraId="56CF2136" w14:textId="77777777" w:rsidR="00B21428" w:rsidRDefault="00B21428" w:rsidP="001A37CA">
            <w:pPr>
              <w:keepNext/>
              <w:ind w:firstLine="0"/>
              <w:jc w:val="center"/>
            </w:pPr>
            <w:r>
              <w:t>1</w:t>
            </w:r>
          </w:p>
        </w:tc>
      </w:tr>
    </w:tbl>
    <w:bookmarkStart w:id="125" w:name="_Ref104372667"/>
    <w:p w14:paraId="30EA847D" w14:textId="6DAE2D76" w:rsidR="00B21428" w:rsidRPr="00A42716" w:rsidRDefault="004B2C4C" w:rsidP="00D5403D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B21428">
        <w:t>. táblázat</w:t>
      </w:r>
      <w:bookmarkEnd w:id="125"/>
      <w:r w:rsidR="00B21428">
        <w:t>: a motorok mozgás irányáért felelős parméterek</w:t>
      </w:r>
    </w:p>
    <w:p w14:paraId="5745D6B6" w14:textId="4866245B" w:rsidR="00BE48F1" w:rsidRDefault="00AD6F4A" w:rsidP="00AD6F4A">
      <w:pPr>
        <w:pStyle w:val="Cmsor3"/>
      </w:pPr>
      <w:bookmarkStart w:id="126" w:name="_Ref104198186"/>
      <w:bookmarkStart w:id="127" w:name="_Toc104453423"/>
      <w:bookmarkEnd w:id="111"/>
      <w:r>
        <w:t>Szervok beállítása</w:t>
      </w:r>
      <w:bookmarkEnd w:id="126"/>
      <w:bookmarkEnd w:id="127"/>
    </w:p>
    <w:p w14:paraId="23B52C14" w14:textId="5109B57F" w:rsidR="007E581D" w:rsidRDefault="00B21428" w:rsidP="007E581D">
      <w:bookmarkStart w:id="128" w:name="_Ref104195294"/>
      <w:r>
        <w:t xml:space="preserve">A robot tervezése során egyik első lépés volt az új robot mozgatásáért felelő szervomotorok kiválasztása </w:t>
      </w:r>
      <w:sdt>
        <w:sdtPr>
          <w:id w:val="1721637375"/>
          <w:citation/>
        </w:sdtPr>
        <w:sdtEndPr/>
        <w:sdtContent>
          <w:r>
            <w:fldChar w:fldCharType="begin"/>
          </w:r>
          <w:r>
            <w:instrText xml:space="preserve"> CITATION Kom21 \l 1038 </w:instrText>
          </w:r>
          <w:r>
            <w:fldChar w:fldCharType="separate"/>
          </w:r>
          <w:r w:rsidR="0011376A">
            <w:rPr>
              <w:noProof/>
            </w:rPr>
            <w:t>[1]</w:t>
          </w:r>
          <w:r>
            <w:fldChar w:fldCharType="end"/>
          </w:r>
        </w:sdtContent>
      </w:sdt>
      <w:r>
        <w:t xml:space="preserve">. Válogatás során célom az volt, hogy megtartva a </w:t>
      </w:r>
      <w:commentRangeStart w:id="129"/>
      <w:proofErr w:type="spellStart"/>
      <w:r>
        <w:t>micro</w:t>
      </w:r>
      <w:proofErr w:type="spellEnd"/>
      <w:r>
        <w:t xml:space="preserve"> típusú </w:t>
      </w:r>
      <w:commentRangeEnd w:id="129"/>
      <w:r>
        <w:rPr>
          <w:rStyle w:val="Jegyzethivatkozs"/>
        </w:rPr>
        <w:commentReference w:id="129"/>
      </w:r>
      <w:r>
        <w:t xml:space="preserve">szervókat a sebesség ellenében minél nagyobb nyomatékú motorra essen a választás. Hosszas keresés után végül a </w:t>
      </w:r>
      <w:proofErr w:type="spellStart"/>
      <w:r>
        <w:t>Savöx</w:t>
      </w:r>
      <w:proofErr w:type="spellEnd"/>
      <w:r>
        <w:t xml:space="preserve"> gyártmányú SH-0255MG típusú szervot választottam, mert a gyártó egyik legerősebb </w:t>
      </w:r>
      <w:proofErr w:type="spellStart"/>
      <w:r>
        <w:t>micro</w:t>
      </w:r>
      <w:proofErr w:type="spellEnd"/>
      <w:r>
        <w:t xml:space="preserve"> típusú szervoja ez volt, mely adatait a </w:t>
      </w:r>
      <w:r w:rsidR="007E581D">
        <w:fldChar w:fldCharType="begin"/>
      </w:r>
      <w:r w:rsidR="007E581D">
        <w:instrText xml:space="preserve"> REF _Ref104456918 \h </w:instrText>
      </w:r>
      <w:r w:rsidR="007E581D">
        <w:fldChar w:fldCharType="separate"/>
      </w:r>
      <w:r w:rsidR="007E581D">
        <w:rPr>
          <w:noProof/>
        </w:rPr>
        <w:t>13</w:t>
      </w:r>
      <w:r w:rsidR="007E581D">
        <w:t>. ábrán</w:t>
      </w:r>
      <w:r w:rsidR="007E581D">
        <w:fldChar w:fldCharType="end"/>
      </w:r>
      <w:r w:rsidR="007E581D">
        <w:t xml:space="preserve"> </w:t>
      </w:r>
      <w:r>
        <w:t xml:space="preserve">mutatom be </w:t>
      </w:r>
      <w:sdt>
        <w:sdtPr>
          <w:id w:val="-1176028662"/>
          <w:citation/>
        </w:sdtPr>
        <w:sdtEndPr/>
        <w:sdtContent>
          <w:r>
            <w:fldChar w:fldCharType="begin"/>
          </w:r>
          <w:r>
            <w:instrText xml:space="preserve"> CITATION Sav22 \l 1038 </w:instrText>
          </w:r>
          <w:r>
            <w:fldChar w:fldCharType="separate"/>
          </w:r>
          <w:r w:rsidR="0011376A">
            <w:rPr>
              <w:noProof/>
            </w:rPr>
            <w:t>[13]</w:t>
          </w:r>
          <w:r>
            <w:fldChar w:fldCharType="end"/>
          </w:r>
        </w:sdtContent>
      </w:sdt>
      <w:r>
        <w:t>. A motor 4.8 volt tápfeszültség mellett 3.1 kg-cm-es nyomatékkal rendelkezik, ez több mint másfélszeres teljesítmény növekedést jelent. A motor fém fogaskerekekkel rendelkezik, így igen strapabíró, emellett 4.8 volt tápfeszültség mellett 0.16 másodperc alatt forog hatvan fokot, mely azt figyelembe véve, hogy nyomaték optimalizált szervot választottam, kimondottan gyorsnak minősül. A szervo gyártói honlapja alapján ugyan a motor teljes működési tartománya 145°, a tapasztalatok nem ezt mutatták, ezért használtam végül a már fentebb megemlített +/-0.34π forgási tartományt, ami körülbelül 122°-</w:t>
      </w:r>
      <w:proofErr w:type="spellStart"/>
      <w:r>
        <w:t>nak</w:t>
      </w:r>
      <w:proofErr w:type="spellEnd"/>
      <w:r>
        <w:t xml:space="preserve"> felel meg.</w:t>
      </w:r>
    </w:p>
    <w:p w14:paraId="5EACA7C5" w14:textId="77777777" w:rsidR="007E581D" w:rsidRDefault="007E581D" w:rsidP="007E581D">
      <w:pPr>
        <w:pStyle w:val="Kp"/>
      </w:pPr>
      <w:r w:rsidRPr="007E581D">
        <w:lastRenderedPageBreak/>
        <w:drawing>
          <wp:inline distT="0" distB="0" distL="0" distR="0" wp14:anchorId="193611E1" wp14:editId="5292988F">
            <wp:extent cx="2940000" cy="3600000"/>
            <wp:effectExtent l="0" t="0" r="0" b="63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6939" t="4128" r="3750" b="4481"/>
                    <a:stretch/>
                  </pic:blipFill>
                  <pic:spPr bwMode="auto">
                    <a:xfrm>
                      <a:off x="0" y="0"/>
                      <a:ext cx="2940000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30" w:name="_Ref104456918"/>
    <w:p w14:paraId="59B6EF14" w14:textId="4242D3F6" w:rsidR="00B21428" w:rsidRDefault="007E581D" w:rsidP="00D5403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0426A">
        <w:rPr>
          <w:noProof/>
        </w:rPr>
        <w:t>16</w:t>
      </w:r>
      <w:r>
        <w:fldChar w:fldCharType="end"/>
      </w:r>
      <w:r>
        <w:t>. ábra</w:t>
      </w:r>
      <w:bookmarkEnd w:id="130"/>
      <w:r>
        <w:t xml:space="preserve">: a robotban használt </w:t>
      </w:r>
      <w:proofErr w:type="spellStart"/>
      <w:r>
        <w:t>Savöx</w:t>
      </w:r>
      <w:proofErr w:type="spellEnd"/>
      <w:r>
        <w:t xml:space="preserve"> szervomotor főbb adatai</w:t>
      </w:r>
    </w:p>
    <w:p w14:paraId="59FEA6B5" w14:textId="5AD25F9E" w:rsidR="00B21428" w:rsidRDefault="00B21428" w:rsidP="00B21428">
      <w:r>
        <w:t xml:space="preserve">A robot végső összeszerelése során, a szervokarok felhelyezésekor igyekeztem a legpontosabban feltenni azokat, azonban fogas kialakításuk miatt csak bizonyos pozíciókban összeszerelhetőek. Így a robot lábaiban mechanikai ofszet hiba keletkezett. Ezzel a problémával korábbiakban Babits Mátyás is találkozott, ezért motoronként létrehozott egy úgynevezett </w:t>
      </w:r>
      <w:proofErr w:type="spellStart"/>
      <w:r>
        <w:t>assemblyOffset</w:t>
      </w:r>
      <w:proofErr w:type="spellEnd"/>
      <w:r>
        <w:t xml:space="preserve"> paramétert, mely alkalmas ezen kis hibák szoftveres kiküszöbölésére. Ezeknek értékeit az </w:t>
      </w:r>
      <w:r w:rsidR="004B2C4C">
        <w:fldChar w:fldCharType="begin"/>
      </w:r>
      <w:r w:rsidR="004B2C4C">
        <w:instrText xml:space="preserve"> REF _Ref104457258 \h </w:instrText>
      </w:r>
      <w:r w:rsidR="004B2C4C">
        <w:fldChar w:fldCharType="separate"/>
      </w:r>
      <w:r w:rsidR="004B2C4C">
        <w:rPr>
          <w:noProof/>
        </w:rPr>
        <w:t>4</w:t>
      </w:r>
      <w:r w:rsidR="004B2C4C">
        <w:t>. táblázatban</w:t>
      </w:r>
      <w:r w:rsidR="004B2C4C">
        <w:fldChar w:fldCharType="end"/>
      </w:r>
      <w:r>
        <w:t xml:space="preserve"> mutatom be.</w:t>
      </w:r>
    </w:p>
    <w:tbl>
      <w:tblPr>
        <w:tblStyle w:val="Rcsostblzat"/>
        <w:tblW w:w="8494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4B2C4C" w14:paraId="796D230A" w14:textId="77777777" w:rsidTr="001A37CA">
        <w:tc>
          <w:tcPr>
            <w:tcW w:w="2123" w:type="dxa"/>
          </w:tcPr>
          <w:p w14:paraId="2874118A" w14:textId="77777777" w:rsidR="004B2C4C" w:rsidRDefault="004B2C4C" w:rsidP="001A37CA">
            <w:pPr>
              <w:ind w:firstLine="0"/>
            </w:pPr>
            <w:r>
              <w:t>Láb</w:t>
            </w:r>
          </w:p>
        </w:tc>
        <w:tc>
          <w:tcPr>
            <w:tcW w:w="2123" w:type="dxa"/>
          </w:tcPr>
          <w:p w14:paraId="07D193EF" w14:textId="71F6ABAD" w:rsidR="004B2C4C" w:rsidRDefault="004B2C4C" w:rsidP="001A37CA">
            <w:pPr>
              <w:ind w:firstLine="0"/>
              <w:jc w:val="center"/>
            </w:pPr>
            <w:r>
              <w:t>assemblyOffset_</w:t>
            </w:r>
            <w:r>
              <w:t>1</w:t>
            </w:r>
          </w:p>
        </w:tc>
        <w:tc>
          <w:tcPr>
            <w:tcW w:w="2124" w:type="dxa"/>
          </w:tcPr>
          <w:p w14:paraId="0E24DF2A" w14:textId="5E7A799C" w:rsidR="004B2C4C" w:rsidRDefault="004B2C4C" w:rsidP="001A37CA">
            <w:pPr>
              <w:ind w:firstLine="0"/>
              <w:jc w:val="center"/>
            </w:pPr>
            <w:r>
              <w:t>assemblyOffset_2</w:t>
            </w:r>
          </w:p>
        </w:tc>
        <w:tc>
          <w:tcPr>
            <w:tcW w:w="2124" w:type="dxa"/>
          </w:tcPr>
          <w:p w14:paraId="37920F99" w14:textId="39497BEB" w:rsidR="004B2C4C" w:rsidRDefault="004B2C4C" w:rsidP="001A37CA">
            <w:pPr>
              <w:ind w:firstLine="0"/>
              <w:jc w:val="center"/>
            </w:pPr>
            <w:r>
              <w:t>assemblyOffset_3</w:t>
            </w:r>
          </w:p>
        </w:tc>
      </w:tr>
      <w:tr w:rsidR="004B2C4C" w14:paraId="5807DA79" w14:textId="77777777" w:rsidTr="001A37CA">
        <w:tc>
          <w:tcPr>
            <w:tcW w:w="2123" w:type="dxa"/>
          </w:tcPr>
          <w:p w14:paraId="6AE63B41" w14:textId="77777777" w:rsidR="004B2C4C" w:rsidRDefault="004B2C4C" w:rsidP="001A37CA">
            <w:pPr>
              <w:ind w:firstLine="0"/>
            </w:pPr>
            <w:r>
              <w:t>Jobb első</w:t>
            </w:r>
          </w:p>
        </w:tc>
        <w:tc>
          <w:tcPr>
            <w:tcW w:w="2123" w:type="dxa"/>
          </w:tcPr>
          <w:p w14:paraId="1D7C19F0" w14:textId="50F67F02" w:rsidR="004B2C4C" w:rsidRDefault="00AE354F" w:rsidP="001A37CA">
            <w:pPr>
              <w:ind w:firstLine="0"/>
              <w:jc w:val="center"/>
            </w:pPr>
            <w:r>
              <w:t>0.0</w:t>
            </w:r>
          </w:p>
        </w:tc>
        <w:tc>
          <w:tcPr>
            <w:tcW w:w="2124" w:type="dxa"/>
          </w:tcPr>
          <w:p w14:paraId="3CFBC043" w14:textId="4AD4674F" w:rsidR="004B2C4C" w:rsidRDefault="00AE354F" w:rsidP="001A37CA">
            <w:pPr>
              <w:ind w:firstLine="0"/>
              <w:jc w:val="center"/>
            </w:pPr>
            <w:r>
              <w:t>0.02</w:t>
            </w:r>
          </w:p>
        </w:tc>
        <w:tc>
          <w:tcPr>
            <w:tcW w:w="2124" w:type="dxa"/>
          </w:tcPr>
          <w:p w14:paraId="210BAD66" w14:textId="204B207F" w:rsidR="004B2C4C" w:rsidRDefault="00AE354F" w:rsidP="001A37CA">
            <w:pPr>
              <w:ind w:firstLine="0"/>
              <w:jc w:val="center"/>
            </w:pPr>
            <w:r>
              <w:t>-0.1</w:t>
            </w:r>
          </w:p>
        </w:tc>
      </w:tr>
      <w:tr w:rsidR="004B2C4C" w14:paraId="7239C3BC" w14:textId="77777777" w:rsidTr="001A37CA">
        <w:tc>
          <w:tcPr>
            <w:tcW w:w="2123" w:type="dxa"/>
          </w:tcPr>
          <w:p w14:paraId="40554B8B" w14:textId="77777777" w:rsidR="004B2C4C" w:rsidRDefault="004B2C4C" w:rsidP="001A37CA">
            <w:pPr>
              <w:ind w:firstLine="0"/>
            </w:pPr>
            <w:r>
              <w:t>Jobb hátsó</w:t>
            </w:r>
          </w:p>
        </w:tc>
        <w:tc>
          <w:tcPr>
            <w:tcW w:w="2123" w:type="dxa"/>
          </w:tcPr>
          <w:p w14:paraId="233FE971" w14:textId="04456293" w:rsidR="004B2C4C" w:rsidRDefault="00AE354F" w:rsidP="001A37CA">
            <w:pPr>
              <w:ind w:firstLine="0"/>
              <w:jc w:val="center"/>
            </w:pPr>
            <w:r>
              <w:t>-0.21</w:t>
            </w:r>
          </w:p>
        </w:tc>
        <w:tc>
          <w:tcPr>
            <w:tcW w:w="2124" w:type="dxa"/>
          </w:tcPr>
          <w:p w14:paraId="65EB54A3" w14:textId="74E34E82" w:rsidR="004B2C4C" w:rsidRDefault="00AE354F" w:rsidP="001A37CA">
            <w:pPr>
              <w:ind w:firstLine="0"/>
              <w:jc w:val="center"/>
            </w:pPr>
            <w:r>
              <w:t>0.1</w:t>
            </w:r>
          </w:p>
        </w:tc>
        <w:tc>
          <w:tcPr>
            <w:tcW w:w="2124" w:type="dxa"/>
          </w:tcPr>
          <w:p w14:paraId="101AE116" w14:textId="516CDE76" w:rsidR="004B2C4C" w:rsidRDefault="00AE354F" w:rsidP="001A37CA">
            <w:pPr>
              <w:ind w:firstLine="0"/>
              <w:jc w:val="center"/>
            </w:pPr>
            <w:r>
              <w:t>0.005</w:t>
            </w:r>
          </w:p>
        </w:tc>
      </w:tr>
      <w:tr w:rsidR="004B2C4C" w14:paraId="06D33A3B" w14:textId="77777777" w:rsidTr="001A37CA">
        <w:tc>
          <w:tcPr>
            <w:tcW w:w="2123" w:type="dxa"/>
          </w:tcPr>
          <w:p w14:paraId="2D16ECB9" w14:textId="77777777" w:rsidR="004B2C4C" w:rsidRDefault="004B2C4C" w:rsidP="001A37CA">
            <w:pPr>
              <w:ind w:firstLine="0"/>
            </w:pPr>
            <w:r>
              <w:t>Bal első</w:t>
            </w:r>
          </w:p>
        </w:tc>
        <w:tc>
          <w:tcPr>
            <w:tcW w:w="2123" w:type="dxa"/>
          </w:tcPr>
          <w:p w14:paraId="63843E8F" w14:textId="0F62D430" w:rsidR="004B2C4C" w:rsidRDefault="003F05EE" w:rsidP="001A37CA">
            <w:pPr>
              <w:ind w:firstLine="0"/>
              <w:jc w:val="center"/>
            </w:pPr>
            <w:r>
              <w:t>-0.12</w:t>
            </w:r>
          </w:p>
        </w:tc>
        <w:tc>
          <w:tcPr>
            <w:tcW w:w="2124" w:type="dxa"/>
          </w:tcPr>
          <w:p w14:paraId="6360ED7B" w14:textId="0165C838" w:rsidR="004B2C4C" w:rsidRDefault="003F05EE" w:rsidP="001A37CA">
            <w:pPr>
              <w:ind w:firstLine="0"/>
              <w:jc w:val="center"/>
            </w:pPr>
            <w:r>
              <w:t>0.02</w:t>
            </w:r>
          </w:p>
        </w:tc>
        <w:tc>
          <w:tcPr>
            <w:tcW w:w="2124" w:type="dxa"/>
          </w:tcPr>
          <w:p w14:paraId="1883795A" w14:textId="4565D151" w:rsidR="004B2C4C" w:rsidRDefault="003F05EE" w:rsidP="001A37CA">
            <w:pPr>
              <w:ind w:firstLine="0"/>
              <w:jc w:val="center"/>
            </w:pPr>
            <w:r>
              <w:t>0.05</w:t>
            </w:r>
          </w:p>
        </w:tc>
      </w:tr>
      <w:tr w:rsidR="004B2C4C" w14:paraId="02D5F33C" w14:textId="77777777" w:rsidTr="001A37CA">
        <w:tc>
          <w:tcPr>
            <w:tcW w:w="2123" w:type="dxa"/>
          </w:tcPr>
          <w:p w14:paraId="706D9650" w14:textId="77777777" w:rsidR="004B2C4C" w:rsidRDefault="004B2C4C" w:rsidP="001A37CA">
            <w:pPr>
              <w:ind w:firstLine="0"/>
            </w:pPr>
            <w:r>
              <w:t>Bal hátsó</w:t>
            </w:r>
          </w:p>
        </w:tc>
        <w:tc>
          <w:tcPr>
            <w:tcW w:w="2123" w:type="dxa"/>
          </w:tcPr>
          <w:p w14:paraId="372C73B3" w14:textId="685DE644" w:rsidR="004B2C4C" w:rsidRDefault="00AE354F" w:rsidP="001A37CA">
            <w:pPr>
              <w:ind w:firstLine="0"/>
              <w:jc w:val="center"/>
            </w:pPr>
            <w:r>
              <w:t>0.0</w:t>
            </w:r>
          </w:p>
        </w:tc>
        <w:tc>
          <w:tcPr>
            <w:tcW w:w="2124" w:type="dxa"/>
          </w:tcPr>
          <w:p w14:paraId="3F5F5E96" w14:textId="156D64F3" w:rsidR="004B2C4C" w:rsidRDefault="00AE354F" w:rsidP="001A37CA">
            <w:pPr>
              <w:ind w:firstLine="0"/>
              <w:jc w:val="center"/>
            </w:pPr>
            <w:r>
              <w:t>0.02</w:t>
            </w:r>
          </w:p>
        </w:tc>
        <w:tc>
          <w:tcPr>
            <w:tcW w:w="2124" w:type="dxa"/>
          </w:tcPr>
          <w:p w14:paraId="48BC820C" w14:textId="1F0AAD2D" w:rsidR="004B2C4C" w:rsidRDefault="00AE354F" w:rsidP="004B2C4C">
            <w:pPr>
              <w:keepNext/>
              <w:ind w:firstLine="0"/>
              <w:jc w:val="center"/>
            </w:pPr>
            <w:r>
              <w:t>-0.1</w:t>
            </w:r>
          </w:p>
        </w:tc>
      </w:tr>
    </w:tbl>
    <w:bookmarkStart w:id="131" w:name="_Ref104457258"/>
    <w:p w14:paraId="02058FB6" w14:textId="7A1680EE" w:rsidR="004B2C4C" w:rsidRDefault="004B2C4C" w:rsidP="00D5403D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 táblázat</w:t>
      </w:r>
      <w:bookmarkEnd w:id="131"/>
      <w:r>
        <w:t>: a robot motorjainak összeszerelése során keletkezett ofszetet kompenzáló értékek</w:t>
      </w:r>
    </w:p>
    <w:p w14:paraId="77080952" w14:textId="6F3C1EEC" w:rsidR="004B2C4C" w:rsidRDefault="00B21428" w:rsidP="008C50F2">
      <w:r>
        <w:t xml:space="preserve">A fentebb részletezett mechanikai ofszet hibák megjelenése miatt több olyan helyzet is kialakult, mikor a motorok szélső határértékükben a lábak alkotóelemei összeértek és egymásnak feszültek. Ennek megakadályozásának érdekében létrehoztam motoronként két határértéket, egy </w:t>
      </w:r>
      <w:proofErr w:type="spellStart"/>
      <w:r>
        <w:t>posiveLimit</w:t>
      </w:r>
      <w:proofErr w:type="spellEnd"/>
      <w:r>
        <w:t xml:space="preserve"> és egy </w:t>
      </w:r>
      <w:proofErr w:type="spellStart"/>
      <w:r>
        <w:t>negativeLimit</w:t>
      </w:r>
      <w:proofErr w:type="spellEnd"/>
      <w:r>
        <w:t xml:space="preserve"> paramétert, ameddig </w:t>
      </w:r>
      <w:r>
        <w:lastRenderedPageBreak/>
        <w:t xml:space="preserve">a motorok elfordulhat. Ezen változóknak alapértékként beállítottam a már fentebb említett 0.34π értéket, így csak azon paramétereket mutatom be az </w:t>
      </w:r>
      <w:r w:rsidR="004B2C4C">
        <w:rPr>
          <w:color w:val="FF0000"/>
        </w:rPr>
        <w:fldChar w:fldCharType="begin"/>
      </w:r>
      <w:r w:rsidR="004B2C4C">
        <w:instrText xml:space="preserve"> REF _Ref104457281 \h </w:instrText>
      </w:r>
      <w:r w:rsidR="004B2C4C">
        <w:rPr>
          <w:color w:val="FF0000"/>
        </w:rPr>
      </w:r>
      <w:r w:rsidR="004B2C4C">
        <w:rPr>
          <w:color w:val="FF0000"/>
        </w:rPr>
        <w:fldChar w:fldCharType="separate"/>
      </w:r>
      <w:r w:rsidR="004B2C4C">
        <w:rPr>
          <w:noProof/>
        </w:rPr>
        <w:t>5</w:t>
      </w:r>
      <w:r w:rsidR="004B2C4C">
        <w:t>. táblázatban</w:t>
      </w:r>
      <w:r w:rsidR="004B2C4C">
        <w:rPr>
          <w:color w:val="FF0000"/>
        </w:rPr>
        <w:fldChar w:fldCharType="end"/>
      </w:r>
      <w:r>
        <w:t>, melyek értékei változtak az összeütközési lehetőség miatt.</w:t>
      </w:r>
      <w:r w:rsidR="004B2C4C">
        <w:t xml:space="preserve"> </w:t>
      </w:r>
      <w:r w:rsidR="0025708E">
        <w:t xml:space="preserve">A táblázatban azért jelennek meg az </w:t>
      </w:r>
      <w:r w:rsidR="0025708E">
        <w:fldChar w:fldCharType="begin"/>
      </w:r>
      <w:r w:rsidR="0025708E">
        <w:instrText xml:space="preserve"> REF _Ref104457258 \h </w:instrText>
      </w:r>
      <w:r w:rsidR="0025708E">
        <w:fldChar w:fldCharType="separate"/>
      </w:r>
      <w:r w:rsidR="0025708E">
        <w:rPr>
          <w:noProof/>
        </w:rPr>
        <w:t>4</w:t>
      </w:r>
      <w:r w:rsidR="0025708E">
        <w:t>. táblázatban</w:t>
      </w:r>
      <w:r w:rsidR="0025708E">
        <w:fldChar w:fldCharType="end"/>
      </w:r>
      <w:r w:rsidR="0025708E">
        <w:t xml:space="preserve"> szereplő összeszerelési ofszetek, mert sok esetben ezen kis változtatások elegendőek voltak a </w:t>
      </w:r>
      <w:r w:rsidR="008C50F2">
        <w:t>robot alkatrészeinek feszülésének megakadályozására.</w:t>
      </w:r>
    </w:p>
    <w:tbl>
      <w:tblPr>
        <w:tblStyle w:val="Rcsostblzat"/>
        <w:tblW w:w="8494" w:type="dxa"/>
        <w:tblLook w:val="04A0" w:firstRow="1" w:lastRow="0" w:firstColumn="1" w:lastColumn="0" w:noHBand="0" w:noVBand="1"/>
      </w:tblPr>
      <w:tblGrid>
        <w:gridCol w:w="880"/>
        <w:gridCol w:w="1425"/>
        <w:gridCol w:w="1422"/>
        <w:gridCol w:w="1373"/>
        <w:gridCol w:w="1149"/>
        <w:gridCol w:w="1096"/>
        <w:gridCol w:w="1149"/>
      </w:tblGrid>
      <w:tr w:rsidR="00800BF6" w14:paraId="24D08CF7" w14:textId="77777777" w:rsidTr="00F46C77">
        <w:tc>
          <w:tcPr>
            <w:tcW w:w="880" w:type="dxa"/>
          </w:tcPr>
          <w:p w14:paraId="0A5A8A6D" w14:textId="77777777" w:rsidR="00800BF6" w:rsidRDefault="00800BF6" w:rsidP="001A37CA">
            <w:pPr>
              <w:ind w:firstLine="0"/>
            </w:pPr>
            <w:r>
              <w:t>Láb</w:t>
            </w:r>
          </w:p>
        </w:tc>
        <w:tc>
          <w:tcPr>
            <w:tcW w:w="1425" w:type="dxa"/>
          </w:tcPr>
          <w:p w14:paraId="4E7D1FFC" w14:textId="0017DC37" w:rsidR="00800BF6" w:rsidRDefault="00800BF6" w:rsidP="001A37CA">
            <w:pPr>
              <w:ind w:firstLine="0"/>
              <w:jc w:val="center"/>
            </w:pPr>
            <w:r>
              <w:t>positive</w:t>
            </w:r>
            <w:r>
              <w:t>1</w:t>
            </w:r>
          </w:p>
        </w:tc>
        <w:tc>
          <w:tcPr>
            <w:tcW w:w="1422" w:type="dxa"/>
          </w:tcPr>
          <w:p w14:paraId="321684B3" w14:textId="2E67D84A" w:rsidR="00800BF6" w:rsidRDefault="00800BF6" w:rsidP="001A37CA">
            <w:pPr>
              <w:ind w:firstLine="0"/>
              <w:jc w:val="center"/>
            </w:pPr>
            <w:r>
              <w:t>negative1</w:t>
            </w:r>
          </w:p>
        </w:tc>
        <w:tc>
          <w:tcPr>
            <w:tcW w:w="1373" w:type="dxa"/>
          </w:tcPr>
          <w:p w14:paraId="3140DCB7" w14:textId="60E14C19" w:rsidR="00800BF6" w:rsidRDefault="00800BF6" w:rsidP="001A37CA">
            <w:pPr>
              <w:ind w:firstLine="0"/>
              <w:jc w:val="center"/>
            </w:pPr>
            <w:r>
              <w:t>positive</w:t>
            </w:r>
            <w:r>
              <w:t>2</w:t>
            </w:r>
          </w:p>
        </w:tc>
        <w:tc>
          <w:tcPr>
            <w:tcW w:w="1149" w:type="dxa"/>
          </w:tcPr>
          <w:p w14:paraId="7C46158A" w14:textId="3E3151EB" w:rsidR="00800BF6" w:rsidRDefault="00800BF6" w:rsidP="001A37CA">
            <w:pPr>
              <w:ind w:firstLine="0"/>
              <w:jc w:val="center"/>
            </w:pPr>
            <w:r>
              <w:t>negative2</w:t>
            </w:r>
          </w:p>
        </w:tc>
        <w:tc>
          <w:tcPr>
            <w:tcW w:w="1096" w:type="dxa"/>
          </w:tcPr>
          <w:p w14:paraId="44E064C9" w14:textId="0520815C" w:rsidR="00800BF6" w:rsidRDefault="00800BF6" w:rsidP="001A37CA">
            <w:pPr>
              <w:ind w:firstLine="0"/>
              <w:jc w:val="center"/>
            </w:pPr>
            <w:r>
              <w:t>positive3</w:t>
            </w:r>
          </w:p>
        </w:tc>
        <w:tc>
          <w:tcPr>
            <w:tcW w:w="1149" w:type="dxa"/>
          </w:tcPr>
          <w:p w14:paraId="20602DFA" w14:textId="4B0F69DB" w:rsidR="00800BF6" w:rsidRDefault="00800BF6" w:rsidP="001A37CA">
            <w:pPr>
              <w:ind w:firstLine="0"/>
              <w:jc w:val="center"/>
            </w:pPr>
            <w:r>
              <w:t>negative</w:t>
            </w:r>
            <w:r>
              <w:t>3</w:t>
            </w:r>
          </w:p>
        </w:tc>
      </w:tr>
      <w:tr w:rsidR="00800BF6" w14:paraId="748DDD13" w14:textId="77777777" w:rsidTr="00F46C77">
        <w:tc>
          <w:tcPr>
            <w:tcW w:w="880" w:type="dxa"/>
          </w:tcPr>
          <w:p w14:paraId="6FBC9B98" w14:textId="77777777" w:rsidR="00800BF6" w:rsidRDefault="00800BF6" w:rsidP="001A37CA">
            <w:pPr>
              <w:ind w:firstLine="0"/>
            </w:pPr>
            <w:r>
              <w:t>Jobb első</w:t>
            </w:r>
          </w:p>
        </w:tc>
        <w:tc>
          <w:tcPr>
            <w:tcW w:w="1425" w:type="dxa"/>
          </w:tcPr>
          <w:p w14:paraId="31AA1B71" w14:textId="055E09BB" w:rsidR="00800BF6" w:rsidRDefault="003F05EE" w:rsidP="001A37CA">
            <w:pPr>
              <w:ind w:firstLine="0"/>
              <w:jc w:val="center"/>
            </w:pPr>
            <w:r>
              <w:t>0.25π</w:t>
            </w:r>
          </w:p>
        </w:tc>
        <w:tc>
          <w:tcPr>
            <w:tcW w:w="1422" w:type="dxa"/>
          </w:tcPr>
          <w:p w14:paraId="4713E66E" w14:textId="19B7BBE3" w:rsidR="00800BF6" w:rsidRDefault="00261F7B" w:rsidP="001A37CA">
            <w:pPr>
              <w:ind w:firstLine="0"/>
              <w:jc w:val="center"/>
            </w:pPr>
            <w:r>
              <w:t>-</w:t>
            </w:r>
            <w:r w:rsidR="003F05EE">
              <w:t>0.25π</w:t>
            </w:r>
          </w:p>
        </w:tc>
        <w:tc>
          <w:tcPr>
            <w:tcW w:w="1373" w:type="dxa"/>
          </w:tcPr>
          <w:p w14:paraId="65EB9664" w14:textId="19DBD767" w:rsidR="00800BF6" w:rsidRDefault="0025708E" w:rsidP="001A37CA">
            <w:pPr>
              <w:ind w:firstLine="0"/>
              <w:jc w:val="center"/>
            </w:pPr>
            <w:r>
              <w:t>0.34π+0.02</w:t>
            </w:r>
          </w:p>
        </w:tc>
        <w:tc>
          <w:tcPr>
            <w:tcW w:w="1149" w:type="dxa"/>
          </w:tcPr>
          <w:p w14:paraId="72F35980" w14:textId="08E0A2FE" w:rsidR="00800BF6" w:rsidRDefault="00800BF6" w:rsidP="001A37CA">
            <w:pPr>
              <w:ind w:firstLine="0"/>
              <w:jc w:val="center"/>
            </w:pPr>
          </w:p>
        </w:tc>
        <w:tc>
          <w:tcPr>
            <w:tcW w:w="1096" w:type="dxa"/>
          </w:tcPr>
          <w:p w14:paraId="353D5E5A" w14:textId="4C1DE167" w:rsidR="00800BF6" w:rsidRDefault="0025708E" w:rsidP="001A37CA">
            <w:pPr>
              <w:ind w:firstLine="0"/>
              <w:jc w:val="center"/>
            </w:pPr>
            <w:r>
              <w:t>0.34π-0.1</w:t>
            </w:r>
          </w:p>
        </w:tc>
        <w:tc>
          <w:tcPr>
            <w:tcW w:w="1149" w:type="dxa"/>
          </w:tcPr>
          <w:p w14:paraId="19F55A17" w14:textId="02B3BEC2" w:rsidR="00800BF6" w:rsidRDefault="00800BF6" w:rsidP="001A37CA">
            <w:pPr>
              <w:ind w:firstLine="0"/>
              <w:jc w:val="center"/>
            </w:pPr>
          </w:p>
        </w:tc>
      </w:tr>
      <w:tr w:rsidR="00F46C77" w14:paraId="04A148DD" w14:textId="77777777" w:rsidTr="00F46C77">
        <w:tc>
          <w:tcPr>
            <w:tcW w:w="880" w:type="dxa"/>
          </w:tcPr>
          <w:p w14:paraId="01670F01" w14:textId="77777777" w:rsidR="00F46C77" w:rsidRDefault="00F46C77" w:rsidP="00F46C77">
            <w:pPr>
              <w:ind w:firstLine="0"/>
            </w:pPr>
            <w:r>
              <w:t>Jobb hátsó</w:t>
            </w:r>
          </w:p>
        </w:tc>
        <w:tc>
          <w:tcPr>
            <w:tcW w:w="1425" w:type="dxa"/>
          </w:tcPr>
          <w:p w14:paraId="69B73875" w14:textId="03A8011C" w:rsidR="00F46C77" w:rsidRDefault="00F46C77" w:rsidP="00F46C77">
            <w:pPr>
              <w:ind w:firstLine="0"/>
              <w:jc w:val="center"/>
            </w:pPr>
            <w:r>
              <w:t>0.25π</w:t>
            </w:r>
          </w:p>
        </w:tc>
        <w:tc>
          <w:tcPr>
            <w:tcW w:w="1422" w:type="dxa"/>
          </w:tcPr>
          <w:p w14:paraId="68944481" w14:textId="38AFB806" w:rsidR="00F46C77" w:rsidRDefault="00261F7B" w:rsidP="00F46C77">
            <w:pPr>
              <w:ind w:firstLine="0"/>
              <w:jc w:val="center"/>
            </w:pPr>
            <w:r>
              <w:t>-</w:t>
            </w:r>
            <w:r w:rsidR="00F46C77">
              <w:t>0.25π</w:t>
            </w:r>
          </w:p>
        </w:tc>
        <w:tc>
          <w:tcPr>
            <w:tcW w:w="1373" w:type="dxa"/>
          </w:tcPr>
          <w:p w14:paraId="34FDC8F5" w14:textId="61DD7C52" w:rsidR="00F46C77" w:rsidRDefault="00F46C77" w:rsidP="00F46C77">
            <w:pPr>
              <w:ind w:firstLine="0"/>
              <w:jc w:val="center"/>
            </w:pPr>
          </w:p>
        </w:tc>
        <w:tc>
          <w:tcPr>
            <w:tcW w:w="1149" w:type="dxa"/>
          </w:tcPr>
          <w:p w14:paraId="0E3E7909" w14:textId="7A7414C9" w:rsidR="00F46C77" w:rsidRDefault="00261F7B" w:rsidP="00F46C77">
            <w:pPr>
              <w:ind w:firstLine="0"/>
              <w:jc w:val="center"/>
            </w:pPr>
            <w:r>
              <w:t>-(</w:t>
            </w:r>
            <w:r w:rsidR="00F46C77">
              <w:t>0.34π-0.1</w:t>
            </w:r>
            <w:r>
              <w:t>)</w:t>
            </w:r>
          </w:p>
        </w:tc>
        <w:tc>
          <w:tcPr>
            <w:tcW w:w="1096" w:type="dxa"/>
          </w:tcPr>
          <w:p w14:paraId="19E8E6FF" w14:textId="77777777" w:rsidR="00F46C77" w:rsidRDefault="00F46C77" w:rsidP="00F46C77">
            <w:pPr>
              <w:ind w:firstLine="0"/>
              <w:jc w:val="center"/>
            </w:pPr>
          </w:p>
        </w:tc>
        <w:tc>
          <w:tcPr>
            <w:tcW w:w="1149" w:type="dxa"/>
          </w:tcPr>
          <w:p w14:paraId="071325E4" w14:textId="61171172" w:rsidR="00F46C77" w:rsidRDefault="00261F7B" w:rsidP="00F46C77">
            <w:pPr>
              <w:ind w:firstLine="0"/>
              <w:jc w:val="center"/>
            </w:pPr>
            <w:r>
              <w:t>-(</w:t>
            </w:r>
            <w:r w:rsidR="00F46C77">
              <w:t>0.34π-0.005</w:t>
            </w:r>
            <w:r>
              <w:t>)</w:t>
            </w:r>
          </w:p>
        </w:tc>
      </w:tr>
      <w:tr w:rsidR="00F46C77" w14:paraId="7F992E42" w14:textId="77777777" w:rsidTr="00F46C77">
        <w:tc>
          <w:tcPr>
            <w:tcW w:w="880" w:type="dxa"/>
          </w:tcPr>
          <w:p w14:paraId="3A750021" w14:textId="77777777" w:rsidR="00F46C77" w:rsidRDefault="00F46C77" w:rsidP="00F46C77">
            <w:pPr>
              <w:ind w:firstLine="0"/>
            </w:pPr>
            <w:r>
              <w:t>Bal első</w:t>
            </w:r>
          </w:p>
        </w:tc>
        <w:tc>
          <w:tcPr>
            <w:tcW w:w="1425" w:type="dxa"/>
          </w:tcPr>
          <w:p w14:paraId="3592D485" w14:textId="5F3F4F29" w:rsidR="00F46C77" w:rsidRDefault="00F46C77" w:rsidP="00F46C77">
            <w:pPr>
              <w:ind w:firstLine="0"/>
              <w:jc w:val="center"/>
            </w:pPr>
            <w:r>
              <w:t>0.25π</w:t>
            </w:r>
          </w:p>
        </w:tc>
        <w:tc>
          <w:tcPr>
            <w:tcW w:w="1422" w:type="dxa"/>
          </w:tcPr>
          <w:p w14:paraId="0FC7B156" w14:textId="48339FBC" w:rsidR="00F46C77" w:rsidRDefault="00261F7B" w:rsidP="00F46C77">
            <w:pPr>
              <w:ind w:firstLine="0"/>
              <w:jc w:val="center"/>
            </w:pPr>
            <w:r>
              <w:t>-</w:t>
            </w:r>
            <w:r w:rsidR="00F46C77">
              <w:t>0.25π</w:t>
            </w:r>
          </w:p>
        </w:tc>
        <w:tc>
          <w:tcPr>
            <w:tcW w:w="1373" w:type="dxa"/>
          </w:tcPr>
          <w:p w14:paraId="5CEFC6AF" w14:textId="08F74E81" w:rsidR="00F46C77" w:rsidRDefault="00F46C77" w:rsidP="00F46C77">
            <w:pPr>
              <w:ind w:firstLine="0"/>
              <w:jc w:val="center"/>
            </w:pPr>
          </w:p>
        </w:tc>
        <w:tc>
          <w:tcPr>
            <w:tcW w:w="1149" w:type="dxa"/>
          </w:tcPr>
          <w:p w14:paraId="18DB602B" w14:textId="388AB033" w:rsidR="00F46C77" w:rsidRDefault="00261F7B" w:rsidP="00F46C77">
            <w:pPr>
              <w:ind w:firstLine="0"/>
              <w:jc w:val="center"/>
            </w:pPr>
            <w:r>
              <w:t>-(</w:t>
            </w:r>
            <w:r w:rsidR="0025708E">
              <w:t>0.34π-0.02</w:t>
            </w:r>
            <w:r>
              <w:t>)</w:t>
            </w:r>
          </w:p>
        </w:tc>
        <w:tc>
          <w:tcPr>
            <w:tcW w:w="1096" w:type="dxa"/>
          </w:tcPr>
          <w:p w14:paraId="708EEFD7" w14:textId="77777777" w:rsidR="00F46C77" w:rsidRDefault="00F46C77" w:rsidP="00F46C77">
            <w:pPr>
              <w:ind w:firstLine="0"/>
              <w:jc w:val="center"/>
            </w:pPr>
          </w:p>
        </w:tc>
        <w:tc>
          <w:tcPr>
            <w:tcW w:w="1149" w:type="dxa"/>
          </w:tcPr>
          <w:p w14:paraId="75A615A4" w14:textId="738A0DC7" w:rsidR="00F46C77" w:rsidRDefault="00261F7B" w:rsidP="00F46C77">
            <w:pPr>
              <w:ind w:firstLine="0"/>
              <w:jc w:val="center"/>
            </w:pPr>
            <w:r>
              <w:t>-(</w:t>
            </w:r>
            <w:r w:rsidR="0025708E">
              <w:t>0.34π-0.05</w:t>
            </w:r>
            <w:r>
              <w:t>)</w:t>
            </w:r>
          </w:p>
        </w:tc>
      </w:tr>
      <w:tr w:rsidR="00F46C77" w14:paraId="1176053F" w14:textId="77777777" w:rsidTr="00F46C77">
        <w:tc>
          <w:tcPr>
            <w:tcW w:w="880" w:type="dxa"/>
          </w:tcPr>
          <w:p w14:paraId="32909995" w14:textId="77777777" w:rsidR="00F46C77" w:rsidRDefault="00F46C77" w:rsidP="00F46C77">
            <w:pPr>
              <w:ind w:firstLine="0"/>
            </w:pPr>
            <w:r>
              <w:t>Bal hátsó</w:t>
            </w:r>
          </w:p>
        </w:tc>
        <w:tc>
          <w:tcPr>
            <w:tcW w:w="1425" w:type="dxa"/>
          </w:tcPr>
          <w:p w14:paraId="7060A97D" w14:textId="1ACCB662" w:rsidR="00F46C77" w:rsidRDefault="00F46C77" w:rsidP="00F46C77">
            <w:pPr>
              <w:ind w:firstLine="0"/>
              <w:jc w:val="center"/>
            </w:pPr>
            <w:r>
              <w:t>0.25π</w:t>
            </w:r>
          </w:p>
        </w:tc>
        <w:tc>
          <w:tcPr>
            <w:tcW w:w="1422" w:type="dxa"/>
          </w:tcPr>
          <w:p w14:paraId="204B9A39" w14:textId="7F83DC2A" w:rsidR="00F46C77" w:rsidRDefault="00261F7B" w:rsidP="00F46C77">
            <w:pPr>
              <w:ind w:firstLine="0"/>
              <w:jc w:val="center"/>
            </w:pPr>
            <w:r>
              <w:t>-</w:t>
            </w:r>
            <w:r w:rsidR="00F46C77">
              <w:t>0.25π</w:t>
            </w:r>
          </w:p>
        </w:tc>
        <w:tc>
          <w:tcPr>
            <w:tcW w:w="1373" w:type="dxa"/>
          </w:tcPr>
          <w:p w14:paraId="475321BC" w14:textId="0A21D1E0" w:rsidR="00F46C77" w:rsidRDefault="00F46C77" w:rsidP="00F46C77">
            <w:pPr>
              <w:ind w:firstLine="0"/>
              <w:jc w:val="center"/>
            </w:pPr>
            <w:r>
              <w:t>0.34π</w:t>
            </w:r>
            <w:r>
              <w:t>+</w:t>
            </w:r>
            <w:r>
              <w:t>0.02</w:t>
            </w:r>
          </w:p>
        </w:tc>
        <w:tc>
          <w:tcPr>
            <w:tcW w:w="1149" w:type="dxa"/>
          </w:tcPr>
          <w:p w14:paraId="62C99FF1" w14:textId="7E372AAD" w:rsidR="00F46C77" w:rsidRDefault="00F46C77" w:rsidP="00F46C77">
            <w:pPr>
              <w:keepNext/>
              <w:ind w:firstLine="0"/>
              <w:jc w:val="center"/>
            </w:pPr>
          </w:p>
        </w:tc>
        <w:tc>
          <w:tcPr>
            <w:tcW w:w="1096" w:type="dxa"/>
          </w:tcPr>
          <w:p w14:paraId="66FBB908" w14:textId="10AE4A9B" w:rsidR="00F46C77" w:rsidRDefault="00F46C77" w:rsidP="00F46C77">
            <w:pPr>
              <w:keepNext/>
              <w:ind w:firstLine="0"/>
              <w:jc w:val="center"/>
            </w:pPr>
            <w:r>
              <w:t>0.34π-0.2</w:t>
            </w:r>
          </w:p>
        </w:tc>
        <w:tc>
          <w:tcPr>
            <w:tcW w:w="1149" w:type="dxa"/>
          </w:tcPr>
          <w:p w14:paraId="5B4216EA" w14:textId="6DC6942A" w:rsidR="00F46C77" w:rsidRDefault="00F46C77" w:rsidP="00F46C77">
            <w:pPr>
              <w:keepNext/>
              <w:ind w:firstLine="0"/>
              <w:jc w:val="center"/>
            </w:pPr>
          </w:p>
        </w:tc>
      </w:tr>
    </w:tbl>
    <w:bookmarkStart w:id="132" w:name="_Ref104457281"/>
    <w:p w14:paraId="3F662187" w14:textId="0A11107E" w:rsidR="00B21428" w:rsidRDefault="004B2C4C" w:rsidP="00D5403D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 táblázat</w:t>
      </w:r>
      <w:bookmarkEnd w:id="132"/>
      <w:r>
        <w:t>: a robot motorjainak mozgási tartományát limitáló paraméterek</w:t>
      </w:r>
    </w:p>
    <w:p w14:paraId="5D8B8465" w14:textId="7ECC84D4" w:rsidR="00E179B9" w:rsidRDefault="00E179B9" w:rsidP="00E179B9">
      <w:pPr>
        <w:pStyle w:val="Cmsor2"/>
      </w:pPr>
      <w:bookmarkStart w:id="133" w:name="_Toc104453424"/>
      <w:bookmarkStart w:id="134" w:name="_Ref104462692"/>
      <w:r>
        <w:t>Algoritmus átültetése</w:t>
      </w:r>
      <w:r w:rsidR="007F185C">
        <w:t xml:space="preserve"> a fizikai robotra</w:t>
      </w:r>
      <w:bookmarkEnd w:id="128"/>
      <w:bookmarkEnd w:id="133"/>
      <w:bookmarkEnd w:id="134"/>
    </w:p>
    <w:p w14:paraId="285F0281" w14:textId="77777777" w:rsidR="00B21428" w:rsidRDefault="00B21428" w:rsidP="00B21428">
      <w:r>
        <w:t xml:space="preserve">A robot kalibrálása nem volt nehéz, azonban mégis több időt vett igénybe, mint azt először gondoltam. Megbonyolította a helyzetet az, hogy fordítva szereltem fel a </w:t>
      </w:r>
      <w:proofErr w:type="spellStart"/>
      <w:r>
        <w:t>Bassár</w:t>
      </w:r>
      <w:proofErr w:type="spellEnd"/>
      <w:r>
        <w:t xml:space="preserve"> Lóránt Mátyás által készített NYÁK-ot, így jelenleg a robot hátrafelé megy előre, de miután ez csak a motorok bekötése miatt van így, a járási algoritmusban nem okozott problémát. Tovább nehezítette a feladatot, hogy az egyik motor elromlott a limitek beállítása során, így azt ki kellett cserélnem.</w:t>
      </w:r>
    </w:p>
    <w:p w14:paraId="0710BE3E" w14:textId="3936429E" w:rsidR="00B21428" w:rsidRPr="00B21428" w:rsidRDefault="00B21428" w:rsidP="00B21428">
      <w:r>
        <w:t xml:space="preserve">A kalibrálás okozta nehézségeket enyhítette az, hogy amikor elkészült, a szimulátor hasonlósága miatt az abban elkészített járási algoritmust csak át kellett másolnom a </w:t>
      </w:r>
      <w:proofErr w:type="spellStart"/>
      <w:r>
        <w:t>firmware</w:t>
      </w:r>
      <w:proofErr w:type="spellEnd"/>
      <w:r>
        <w:t xml:space="preserve"> kódjába. Futtatás után a robot szinte tökéletesen végrehajtotta a mozgást.</w:t>
      </w:r>
      <w:r w:rsidR="007C05C9">
        <w:t xml:space="preserve"> Az</w:t>
      </w:r>
      <w:r w:rsidR="00E20AF3">
        <w:t xml:space="preserve"> </w:t>
      </w:r>
      <w:r w:rsidR="00E20AF3">
        <w:fldChar w:fldCharType="begin"/>
      </w:r>
      <w:r w:rsidR="00E20AF3">
        <w:instrText xml:space="preserve"> REF _Ref104457667 \r \h </w:instrText>
      </w:r>
      <w:r w:rsidR="00E20AF3">
        <w:fldChar w:fldCharType="separate"/>
      </w:r>
      <w:r w:rsidR="00E20AF3">
        <w:t>5.1.2</w:t>
      </w:r>
      <w:r w:rsidR="00E20AF3">
        <w:fldChar w:fldCharType="end"/>
      </w:r>
      <w:r w:rsidR="00E20AF3">
        <w:t xml:space="preserve"> részben kifejtett </w:t>
      </w:r>
      <w:r w:rsidR="00B2318A">
        <w:t>mozgási irányok beállítása után, már jól lépegetett a robot.</w:t>
      </w:r>
      <w:r>
        <w:t xml:space="preserve"> Az elején még némi probléma fellépett, például nehezen bírta el a saját testtömegét, viszont később kiderült, hogy a kalibrálás során egy másik motor is megsérült</w:t>
      </w:r>
      <w:r w:rsidR="00B2318A">
        <w:t>, ezért nagyobb áramot vett fel</w:t>
      </w:r>
      <w:r>
        <w:t xml:space="preserve">, mely </w:t>
      </w:r>
      <w:r w:rsidR="00B2318A">
        <w:t>aztán</w:t>
      </w:r>
      <w:r>
        <w:t xml:space="preserve"> le is ált. A motor kicserélése után már nagyon jól, problémamentesen működött a berendezés.</w:t>
      </w:r>
    </w:p>
    <w:p w14:paraId="3C8FC49D" w14:textId="0DF9537F" w:rsidR="007901E9" w:rsidRDefault="007901E9" w:rsidP="00224E29">
      <w:pPr>
        <w:pStyle w:val="Cmsor1"/>
      </w:pPr>
      <w:bookmarkStart w:id="135" w:name="_Toc104453425"/>
      <w:r>
        <w:lastRenderedPageBreak/>
        <w:t>ROS interfész</w:t>
      </w:r>
      <w:r w:rsidR="00E47EE0">
        <w:t xml:space="preserve"> </w:t>
      </w:r>
      <w:proofErr w:type="spellStart"/>
      <w:r w:rsidR="00E47EE0">
        <w:t>firmware</w:t>
      </w:r>
      <w:proofErr w:type="spellEnd"/>
      <w:r w:rsidR="00E47EE0">
        <w:t xml:space="preserve"> oldalon</w:t>
      </w:r>
      <w:bookmarkEnd w:id="135"/>
    </w:p>
    <w:p w14:paraId="559C638C" w14:textId="70ABB7EA" w:rsidR="007901E9" w:rsidRDefault="006D5DD0" w:rsidP="00E87C8C">
      <w:r>
        <w:t xml:space="preserve">A robot </w:t>
      </w:r>
      <w:r w:rsidR="00182E53">
        <w:t xml:space="preserve">ROS platformon keresztül történő </w:t>
      </w:r>
      <w:r w:rsidR="00AD7B77">
        <w:t>mozgásvezérléséért</w:t>
      </w:r>
      <w:r w:rsidR="00182E53">
        <w:t xml:space="preserve"> egy a roboton futó </w:t>
      </w:r>
      <w:proofErr w:type="spellStart"/>
      <w:r w:rsidR="00182E53">
        <w:t>ROSnode</w:t>
      </w:r>
      <w:proofErr w:type="spellEnd"/>
      <w:r w:rsidR="001D4C8D">
        <w:t xml:space="preserve"> osztály</w:t>
      </w:r>
      <w:r w:rsidR="00182E53">
        <w:t xml:space="preserve"> felel. Ennek feladata a különböző üzenetek küldése és fogadása a számítógép és a robot között. </w:t>
      </w:r>
      <w:r w:rsidR="00A116FD">
        <w:t xml:space="preserve">Az üzenet fogadása a </w:t>
      </w:r>
      <w:proofErr w:type="spellStart"/>
      <w:r w:rsidR="00A116FD">
        <w:t>ROSnode</w:t>
      </w:r>
      <w:proofErr w:type="spellEnd"/>
      <w:r w:rsidR="00A116FD">
        <w:t xml:space="preserve"> osztály egy </w:t>
      </w:r>
      <w:proofErr w:type="spellStart"/>
      <w:r w:rsidR="00A116FD">
        <w:t>subscriber</w:t>
      </w:r>
      <w:proofErr w:type="spellEnd"/>
      <w:r w:rsidR="00A116FD">
        <w:t xml:space="preserve"> típusú tagváltozóján keresztül történik különböző mozgáshoz szükséges információk átadásával. </w:t>
      </w:r>
      <w:r w:rsidR="00E87C8C">
        <w:t xml:space="preserve">Ugyan a mozgást vezérlő tagváltozó már létezett korábban is, a járási algoritmus megváltozásával megváltoztak azon paraméterek is </w:t>
      </w:r>
      <w:r w:rsidR="00AD7B77">
        <w:t>melyeket a robot vár a ROS rendszeren keresztül.</w:t>
      </w:r>
      <w:r w:rsidR="00E87C8C">
        <w:t xml:space="preserve"> </w:t>
      </w:r>
      <w:r w:rsidR="007D65E5">
        <w:t xml:space="preserve">Az üzenet pontos tartalmát a </w:t>
      </w:r>
      <w:r w:rsidR="007D65E5">
        <w:fldChar w:fldCharType="begin"/>
      </w:r>
      <w:r w:rsidR="007D65E5">
        <w:instrText xml:space="preserve"> REF _Ref104392424 \r \h </w:instrText>
      </w:r>
      <w:r w:rsidR="007D65E5">
        <w:fldChar w:fldCharType="separate"/>
      </w:r>
      <w:r w:rsidR="0011376A">
        <w:t>6.1</w:t>
      </w:r>
      <w:r w:rsidR="007D65E5">
        <w:fldChar w:fldCharType="end"/>
      </w:r>
      <w:r w:rsidR="007D65E5">
        <w:t xml:space="preserve"> alfejezetben míg annak implementálását a </w:t>
      </w:r>
      <w:r w:rsidR="007D65E5">
        <w:fldChar w:fldCharType="begin"/>
      </w:r>
      <w:r w:rsidR="007D65E5">
        <w:instrText xml:space="preserve"> REF _Ref104392469 \r \h </w:instrText>
      </w:r>
      <w:r w:rsidR="007D65E5">
        <w:fldChar w:fldCharType="separate"/>
      </w:r>
      <w:r w:rsidR="0011376A">
        <w:t>6.2</w:t>
      </w:r>
      <w:r w:rsidR="007D65E5">
        <w:fldChar w:fldCharType="end"/>
      </w:r>
      <w:r w:rsidR="007D65E5">
        <w:t xml:space="preserve"> pontban mutatom be.</w:t>
      </w:r>
    </w:p>
    <w:p w14:paraId="65BED515" w14:textId="2A334BE6" w:rsidR="00182E53" w:rsidRDefault="00182E53" w:rsidP="00182E53">
      <w:pPr>
        <w:pStyle w:val="Cmsor2"/>
      </w:pPr>
      <w:bookmarkStart w:id="136" w:name="_Ref104392424"/>
      <w:bookmarkStart w:id="137" w:name="_Toc104453426"/>
      <w:r>
        <w:t xml:space="preserve">ROS </w:t>
      </w:r>
      <w:proofErr w:type="spellStart"/>
      <w:r>
        <w:t>message</w:t>
      </w:r>
      <w:bookmarkEnd w:id="136"/>
      <w:bookmarkEnd w:id="137"/>
      <w:proofErr w:type="spellEnd"/>
    </w:p>
    <w:p w14:paraId="0CF36F94" w14:textId="192624D3" w:rsidR="00A116FD" w:rsidRDefault="00217D10" w:rsidP="00A116FD">
      <w:r>
        <w:t xml:space="preserve">A </w:t>
      </w:r>
      <w:r w:rsidR="00AD7B77">
        <w:t xml:space="preserve">robot ROS alapú mozgásvezérlés tervezése során a </w:t>
      </w:r>
      <w:r w:rsidR="0016794E">
        <w:t xml:space="preserve">két lehetőség merült fel bennem, </w:t>
      </w:r>
      <w:r w:rsidR="004322E5">
        <w:t xml:space="preserve">a sebesség-szögsebesség alapú és a pozíció-orientáció alapú vezérlés. </w:t>
      </w:r>
      <w:r w:rsidR="00751B57">
        <w:t xml:space="preserve">Előbbit a </w:t>
      </w:r>
      <w:r w:rsidR="00751B57">
        <w:fldChar w:fldCharType="begin"/>
      </w:r>
      <w:r w:rsidR="00751B57">
        <w:instrText xml:space="preserve"> REF _Ref104396297 \r \h </w:instrText>
      </w:r>
      <w:r w:rsidR="00751B57">
        <w:fldChar w:fldCharType="separate"/>
      </w:r>
      <w:r w:rsidR="0011376A">
        <w:t>6.1.1</w:t>
      </w:r>
      <w:r w:rsidR="00751B57">
        <w:fldChar w:fldCharType="end"/>
      </w:r>
      <w:r w:rsidR="00751B57">
        <w:t xml:space="preserve"> pontban, míg utóbbit a </w:t>
      </w:r>
      <w:r w:rsidR="00751B57">
        <w:fldChar w:fldCharType="begin"/>
      </w:r>
      <w:r w:rsidR="00751B57">
        <w:instrText xml:space="preserve"> REF _Ref104396320 \r \h </w:instrText>
      </w:r>
      <w:r w:rsidR="00751B57">
        <w:fldChar w:fldCharType="separate"/>
      </w:r>
      <w:r w:rsidR="0011376A">
        <w:t>6.1.2</w:t>
      </w:r>
      <w:r w:rsidR="00751B57">
        <w:fldChar w:fldCharType="end"/>
      </w:r>
      <w:r w:rsidR="00751B57">
        <w:t xml:space="preserve"> pontban fejtem ki bővebben, valamint részletezem előnyeiket hátrányaikat.</w:t>
      </w:r>
    </w:p>
    <w:p w14:paraId="09414F91" w14:textId="2EC59E1B" w:rsidR="00217D10" w:rsidRDefault="00217D10" w:rsidP="00217D10">
      <w:pPr>
        <w:pStyle w:val="Cmsor3"/>
      </w:pPr>
      <w:bookmarkStart w:id="138" w:name="_Ref104396297"/>
      <w:bookmarkStart w:id="139" w:name="_Toc104453427"/>
      <w:r>
        <w:t>Sebesség-szögsebesség alapú vezérlés</w:t>
      </w:r>
      <w:bookmarkEnd w:id="138"/>
      <w:bookmarkEnd w:id="139"/>
    </w:p>
    <w:p w14:paraId="7EC498F9" w14:textId="54A3D1B7" w:rsidR="001B01D7" w:rsidRDefault="00A56B7B" w:rsidP="00A56B7B">
      <w:r>
        <w:t xml:space="preserve">Ahogyan azt már a </w:t>
      </w:r>
      <w:r>
        <w:fldChar w:fldCharType="begin"/>
      </w:r>
      <w:r>
        <w:instrText xml:space="preserve"> REF _Ref104396586 \r \h </w:instrText>
      </w:r>
      <w:r>
        <w:fldChar w:fldCharType="separate"/>
      </w:r>
      <w:r w:rsidR="0011376A">
        <w:t>3</w:t>
      </w:r>
      <w:r>
        <w:fldChar w:fldCharType="end"/>
      </w:r>
      <w:r>
        <w:t xml:space="preserve"> fejezet elején is részleteztem a robot járási algoritmusa egy relatív pozíciót és egy orientációt vár</w:t>
      </w:r>
      <w:r w:rsidR="00D82044">
        <w:t>. Ez felveti a kérdést, hogy miért fontoltam meg a sebesség-szögsebesség alapú vezérlést</w:t>
      </w:r>
      <w:r w:rsidR="003E7037">
        <w:t xml:space="preserve">, hogyha az algoritmus nem így várja. A legtöbb ROS alapú globális és lokális pályatervező sebesség-szögsebesség párokkal vezérli a robotokat, mert így </w:t>
      </w:r>
      <w:r w:rsidR="00EB74FB">
        <w:t>a robot mozgása közben is beleszól annak irányításába, ezzel jobb vezérlést elérve.</w:t>
      </w:r>
    </w:p>
    <w:p w14:paraId="6E4F4D72" w14:textId="72A2F1B7" w:rsidR="00A56B7B" w:rsidRPr="00A56B7B" w:rsidRDefault="00F26023" w:rsidP="00A56B7B">
      <w:r>
        <w:t>A vezérlés implementálása a jelenlegi mozgás algoritmusba megoldható,</w:t>
      </w:r>
      <w:r w:rsidR="001B01D7">
        <w:t xml:space="preserve"> azonban nehézkesebb. A tényleges mozgást végrehajtó rész </w:t>
      </w:r>
      <w:proofErr w:type="spellStart"/>
      <w:r w:rsidR="001B01D7">
        <w:t>first</w:t>
      </w:r>
      <w:proofErr w:type="spellEnd"/>
      <w:r w:rsidR="001B01D7">
        <w:t xml:space="preserve"> in </w:t>
      </w:r>
      <w:proofErr w:type="spellStart"/>
      <w:r w:rsidR="001B01D7">
        <w:t>first</w:t>
      </w:r>
      <w:proofErr w:type="spellEnd"/>
      <w:r w:rsidR="001B01D7">
        <w:t xml:space="preserve"> out (</w:t>
      </w:r>
      <w:proofErr w:type="spellStart"/>
      <w:r w:rsidR="001B01D7">
        <w:t>fifo</w:t>
      </w:r>
      <w:proofErr w:type="spellEnd"/>
      <w:r w:rsidR="001B01D7">
        <w:t xml:space="preserve">) alapú így az általam írt algoritmus csak elmenti a kiszámolt pozíciókat melyeket </w:t>
      </w:r>
      <w:r w:rsidR="009746AE">
        <w:t>később</w:t>
      </w:r>
      <w:r w:rsidR="001B01D7">
        <w:t xml:space="preserve"> végrehaj</w:t>
      </w:r>
      <w:r w:rsidR="009746AE">
        <w:t xml:space="preserve">t. Ezért </w:t>
      </w:r>
      <w:r w:rsidR="00F86ACF">
        <w:t xml:space="preserve">sebességre való vezérlés esetében valamekkora </w:t>
      </w:r>
      <w:r w:rsidR="00AA4C6A">
        <w:t>minimumút</w:t>
      </w:r>
      <w:r w:rsidR="00F86ACF">
        <w:t xml:space="preserve"> választására van </w:t>
      </w:r>
      <w:r w:rsidR="00AA4C6A">
        <w:t>szükség,</w:t>
      </w:r>
      <w:r w:rsidR="00F86ACF">
        <w:t xml:space="preserve"> ami alapján </w:t>
      </w:r>
      <w:r w:rsidR="00AA4C6A">
        <w:t>vezérelhető lenne a robot. Ez a módszer a jelenlegi mozgás végrehajtásért felelős alrendszer mellett bonyolultabb és nem hatékony implementálást igényelt volna.</w:t>
      </w:r>
    </w:p>
    <w:p w14:paraId="6F372C53" w14:textId="2DF42B59" w:rsidR="00217D10" w:rsidRDefault="00217D10" w:rsidP="00217D10">
      <w:pPr>
        <w:pStyle w:val="Cmsor3"/>
      </w:pPr>
      <w:bookmarkStart w:id="140" w:name="_Ref104396320"/>
      <w:bookmarkStart w:id="141" w:name="_Toc104453428"/>
      <w:r>
        <w:lastRenderedPageBreak/>
        <w:t>Pozíció-orientáció alapú vezérlés</w:t>
      </w:r>
      <w:bookmarkEnd w:id="140"/>
      <w:bookmarkEnd w:id="141"/>
    </w:p>
    <w:p w14:paraId="0B2FC582" w14:textId="4AA86454" w:rsidR="006E52B8" w:rsidRPr="006E52B8" w:rsidRDefault="009A0A26" w:rsidP="006E52B8">
      <w:r>
        <w:t xml:space="preserve">A sebesség-szögsebesség alapú vezérléssel szemben a pozíció-orientáció alapú vezérlést nagyságrendekkel könnyebb implementálni, ugyanis az algoritmust meghívó </w:t>
      </w:r>
      <w:proofErr w:type="spellStart"/>
      <w:proofErr w:type="gramStart"/>
      <w:r w:rsidRPr="009A0A26">
        <w:t>AddPathElementMove</w:t>
      </w:r>
      <w:proofErr w:type="spellEnd"/>
      <w:r>
        <w:t>(</w:t>
      </w:r>
      <w:proofErr w:type="gramEnd"/>
      <w:r>
        <w:t xml:space="preserve">) függvény eleve </w:t>
      </w:r>
      <w:r w:rsidR="00D802A8">
        <w:t xml:space="preserve">a robot új pozícióját és új orientációját várja. A vezérlés egy nagy hátránya a </w:t>
      </w:r>
      <w:r w:rsidR="00D802A8">
        <w:fldChar w:fldCharType="begin"/>
      </w:r>
      <w:r w:rsidR="00D802A8">
        <w:instrText xml:space="preserve"> REF _Ref104396297 \r \h </w:instrText>
      </w:r>
      <w:r w:rsidR="00D802A8">
        <w:fldChar w:fldCharType="separate"/>
      </w:r>
      <w:r w:rsidR="0011376A">
        <w:t>6.1.1</w:t>
      </w:r>
      <w:r w:rsidR="00D802A8">
        <w:fldChar w:fldCharType="end"/>
      </w:r>
      <w:r w:rsidR="00D802A8">
        <w:t xml:space="preserve"> pontban részletezettekkel </w:t>
      </w:r>
      <w:r w:rsidR="00E87731">
        <w:t>szemben, hogy az általános ROS által használt pályatervező algoritmusok nem képesek irányítani így a robotot.</w:t>
      </w:r>
    </w:p>
    <w:p w14:paraId="7A13FB88" w14:textId="6E06FEC4" w:rsidR="00217D10" w:rsidRDefault="00217D10" w:rsidP="00217D10">
      <w:pPr>
        <w:pStyle w:val="Cmsor3"/>
      </w:pPr>
      <w:bookmarkStart w:id="142" w:name="_Toc104453429"/>
      <w:r>
        <w:t>Konklúzió</w:t>
      </w:r>
      <w:bookmarkEnd w:id="142"/>
    </w:p>
    <w:p w14:paraId="1D689200" w14:textId="45C64B72" w:rsidR="00E87731" w:rsidRPr="00E87731" w:rsidRDefault="000C5DC9" w:rsidP="00E87731">
      <w:r>
        <w:t>Szerettem volna a sebesség-szögsebesség alapú vezérlés mellett dönteni, hiszen az sokkal tágabb izgalmasabb működést tenne lehetségessé, azonban a szakdolgozatom során elkezdtem kifutni</w:t>
      </w:r>
      <w:r w:rsidR="00A800BF">
        <w:t xml:space="preserve">, valamint a járási algoritmus megtervezésének kezdetén eldöntöttem, hogy nem szeretnék változtatni a járást végrehajtó modulon. Így végül a Pozíciót-orientációt alkalmazó vezérlés mellett döntöttem, melynek implementálásáról a </w:t>
      </w:r>
      <w:r w:rsidR="00A800BF">
        <w:fldChar w:fldCharType="begin"/>
      </w:r>
      <w:r w:rsidR="00A800BF">
        <w:instrText xml:space="preserve"> REF _Ref104392469 \r \h </w:instrText>
      </w:r>
      <w:r w:rsidR="00A800BF">
        <w:fldChar w:fldCharType="separate"/>
      </w:r>
      <w:r w:rsidR="0011376A">
        <w:t>6.2</w:t>
      </w:r>
      <w:r w:rsidR="00A800BF">
        <w:fldChar w:fldCharType="end"/>
      </w:r>
      <w:r w:rsidR="00A800BF">
        <w:t xml:space="preserve"> bekezdésben írok.</w:t>
      </w:r>
    </w:p>
    <w:p w14:paraId="6102954C" w14:textId="35C2FC1B" w:rsidR="00E47EE0" w:rsidRDefault="00E47EE0" w:rsidP="00E47EE0">
      <w:pPr>
        <w:pStyle w:val="Cmsor2"/>
      </w:pPr>
      <w:bookmarkStart w:id="143" w:name="_Ref104392469"/>
      <w:bookmarkStart w:id="144" w:name="_Toc104453430"/>
      <w:r>
        <w:t>interfész implementálása</w:t>
      </w:r>
      <w:bookmarkEnd w:id="143"/>
      <w:bookmarkEnd w:id="144"/>
    </w:p>
    <w:p w14:paraId="144E5866" w14:textId="51330E5B" w:rsidR="00A800BF" w:rsidRDefault="00A630BF" w:rsidP="00A800BF">
      <w:r>
        <w:t xml:space="preserve">A robot által várt </w:t>
      </w:r>
      <w:r w:rsidR="00061F7A">
        <w:t xml:space="preserve">ROS üzenetet egy </w:t>
      </w:r>
      <w:proofErr w:type="spellStart"/>
      <w:r w:rsidR="00061F7A">
        <w:t>geometry_</w:t>
      </w:r>
      <w:proofErr w:type="gramStart"/>
      <w:r w:rsidR="00061F7A">
        <w:t>msgs</w:t>
      </w:r>
      <w:proofErr w:type="spellEnd"/>
      <w:r w:rsidR="00061F7A">
        <w:t>::</w:t>
      </w:r>
      <w:proofErr w:type="spellStart"/>
      <w:proofErr w:type="gramEnd"/>
      <w:r w:rsidR="00061F7A">
        <w:t>Pose</w:t>
      </w:r>
      <w:proofErr w:type="spellEnd"/>
      <w:r w:rsidR="00061F7A">
        <w:t xml:space="preserve"> </w:t>
      </w:r>
      <w:proofErr w:type="spellStart"/>
      <w:r w:rsidR="00061F7A">
        <w:t>típúsú</w:t>
      </w:r>
      <w:proofErr w:type="spellEnd"/>
      <w:r w:rsidR="00061F7A">
        <w:t xml:space="preserve"> üzenetként</w:t>
      </w:r>
      <w:sdt>
        <w:sdtPr>
          <w:id w:val="-39988485"/>
          <w:citation/>
        </w:sdtPr>
        <w:sdtEndPr/>
        <w:sdtContent>
          <w:r w:rsidR="002E5DC1">
            <w:fldChar w:fldCharType="begin"/>
          </w:r>
          <w:r w:rsidR="002E5DC1">
            <w:instrText xml:space="preserve"> CITATION geo22 \l 1038 </w:instrText>
          </w:r>
          <w:r w:rsidR="002E5DC1">
            <w:fldChar w:fldCharType="separate"/>
          </w:r>
          <w:r w:rsidR="0011376A">
            <w:rPr>
              <w:noProof/>
            </w:rPr>
            <w:t xml:space="preserve"> [15]</w:t>
          </w:r>
          <w:r w:rsidR="002E5DC1">
            <w:fldChar w:fldCharType="end"/>
          </w:r>
        </w:sdtContent>
      </w:sdt>
      <w:r w:rsidR="00061F7A">
        <w:t xml:space="preserve"> várja a program, mert </w:t>
      </w:r>
      <w:r w:rsidR="002E5DC1">
        <w:t>az üzenet egy három koordinátából áll</w:t>
      </w:r>
      <w:r w:rsidR="002E5B86">
        <w:t xml:space="preserve">ó pozíció koordinátából, valamint egy </w:t>
      </w:r>
      <w:proofErr w:type="spellStart"/>
      <w:r w:rsidR="002E5B86">
        <w:t>kvaterniókban</w:t>
      </w:r>
      <w:proofErr w:type="spellEnd"/>
      <w:r w:rsidR="002E5B86">
        <w:t xml:space="preserve"> megadott </w:t>
      </w:r>
      <w:r w:rsidR="0018174E">
        <w:t>elfordulási szögekből. Míg előbbivel a robot új pozícióját adom meg, addig az utóbbival a robot elfordulását. Az üzenet lekezelését az alábbi kódrészlet tartalmazza:</w:t>
      </w:r>
    </w:p>
    <w:p w14:paraId="5CF2C6AE" w14:textId="77777777" w:rsidR="0018174E" w:rsidRDefault="0018174E" w:rsidP="0018174E">
      <w:pPr>
        <w:pStyle w:val="Kd"/>
        <w:rPr>
          <w:lang w:eastAsia="hu-HU"/>
        </w:rPr>
      </w:pPr>
      <w:proofErr w:type="spellStart"/>
      <w:r>
        <w:rPr>
          <w:color w:val="7F0055"/>
          <w:lang w:eastAsia="hu-HU"/>
        </w:rPr>
        <w:t>void</w:t>
      </w:r>
      <w:proofErr w:type="spellEnd"/>
      <w:r>
        <w:rPr>
          <w:lang w:eastAsia="hu-HU"/>
        </w:rPr>
        <w:t xml:space="preserve"> </w:t>
      </w:r>
      <w:proofErr w:type="spellStart"/>
      <w:proofErr w:type="gramStart"/>
      <w:r>
        <w:rPr>
          <w:lang w:eastAsia="hu-HU"/>
        </w:rPr>
        <w:t>ROSNode</w:t>
      </w:r>
      <w:proofErr w:type="spellEnd"/>
      <w:r>
        <w:rPr>
          <w:lang w:eastAsia="hu-HU"/>
        </w:rPr>
        <w:t>::</w:t>
      </w:r>
      <w:proofErr w:type="spellStart"/>
      <w:proofErr w:type="gramEnd"/>
      <w:r>
        <w:rPr>
          <w:lang w:eastAsia="hu-HU"/>
        </w:rPr>
        <w:t>walk_inCommandCallback</w:t>
      </w:r>
      <w:proofErr w:type="spellEnd"/>
      <w:r>
        <w:rPr>
          <w:lang w:eastAsia="hu-HU"/>
        </w:rPr>
        <w:t>(</w:t>
      </w:r>
      <w:r>
        <w:rPr>
          <w:color w:val="7F0055"/>
          <w:lang w:eastAsia="hu-HU"/>
        </w:rPr>
        <w:t>const</w:t>
      </w:r>
      <w:r>
        <w:rPr>
          <w:lang w:eastAsia="hu-HU"/>
        </w:rPr>
        <w:t xml:space="preserve"> </w:t>
      </w:r>
      <w:proofErr w:type="spellStart"/>
      <w:r>
        <w:rPr>
          <w:lang w:eastAsia="hu-HU"/>
        </w:rPr>
        <w:t>geometry_msgs</w:t>
      </w:r>
      <w:proofErr w:type="spellEnd"/>
      <w:r>
        <w:rPr>
          <w:lang w:eastAsia="hu-HU"/>
        </w:rPr>
        <w:t>::</w:t>
      </w:r>
      <w:proofErr w:type="spellStart"/>
      <w:r>
        <w:rPr>
          <w:color w:val="005032"/>
          <w:lang w:eastAsia="hu-HU"/>
        </w:rPr>
        <w:t>Pose</w:t>
      </w:r>
      <w:proofErr w:type="spellEnd"/>
      <w:r>
        <w:rPr>
          <w:lang w:eastAsia="hu-HU"/>
        </w:rPr>
        <w:t xml:space="preserve">&amp; </w:t>
      </w:r>
      <w:proofErr w:type="spellStart"/>
      <w:r>
        <w:rPr>
          <w:lang w:eastAsia="hu-HU"/>
        </w:rPr>
        <w:t>pose_msg</w:t>
      </w:r>
      <w:proofErr w:type="spellEnd"/>
      <w:r>
        <w:rPr>
          <w:lang w:eastAsia="hu-HU"/>
        </w:rPr>
        <w:t>)</w:t>
      </w:r>
    </w:p>
    <w:p w14:paraId="76CEAB1D" w14:textId="77777777" w:rsidR="0018174E" w:rsidRDefault="0018174E" w:rsidP="0018174E">
      <w:pPr>
        <w:pStyle w:val="Kd"/>
        <w:rPr>
          <w:lang w:eastAsia="hu-HU"/>
        </w:rPr>
      </w:pPr>
      <w:r>
        <w:rPr>
          <w:lang w:eastAsia="hu-HU"/>
        </w:rPr>
        <w:t>{</w:t>
      </w:r>
    </w:p>
    <w:p w14:paraId="07709333" w14:textId="57C333D0" w:rsidR="0018174E" w:rsidRPr="0018174E" w:rsidRDefault="0018174E" w:rsidP="0018174E">
      <w:pPr>
        <w:pStyle w:val="Kd"/>
        <w:rPr>
          <w:lang w:eastAsia="hu-HU"/>
        </w:rPr>
      </w:pPr>
      <w:r>
        <w:rPr>
          <w:color w:val="3F7F5F"/>
          <w:lang w:eastAsia="hu-HU"/>
        </w:rPr>
        <w:tab/>
        <w:t>//</w:t>
      </w:r>
      <w:proofErr w:type="spellStart"/>
      <w:r>
        <w:rPr>
          <w:color w:val="3F7F5F"/>
          <w:lang w:eastAsia="hu-HU"/>
        </w:rPr>
        <w:t>Get</w:t>
      </w:r>
      <w:proofErr w:type="spellEnd"/>
      <w:r>
        <w:rPr>
          <w:color w:val="3F7F5F"/>
          <w:lang w:eastAsia="hu-HU"/>
        </w:rPr>
        <w:t xml:space="preserve"> </w:t>
      </w:r>
      <w:proofErr w:type="spellStart"/>
      <w:r>
        <w:rPr>
          <w:color w:val="3F7F5F"/>
          <w:lang w:eastAsia="hu-HU"/>
        </w:rPr>
        <w:t>position</w:t>
      </w:r>
      <w:proofErr w:type="spellEnd"/>
      <w:r>
        <w:rPr>
          <w:color w:val="3F7F5F"/>
          <w:lang w:eastAsia="hu-HU"/>
        </w:rPr>
        <w:t xml:space="preserve"> </w:t>
      </w:r>
      <w:proofErr w:type="spellStart"/>
      <w:r>
        <w:rPr>
          <w:color w:val="3F7F5F"/>
          <w:lang w:eastAsia="hu-HU"/>
        </w:rPr>
        <w:t>from</w:t>
      </w:r>
      <w:proofErr w:type="spellEnd"/>
      <w:r>
        <w:rPr>
          <w:color w:val="3F7F5F"/>
          <w:lang w:eastAsia="hu-HU"/>
        </w:rPr>
        <w:t xml:space="preserve"> </w:t>
      </w:r>
      <w:proofErr w:type="spellStart"/>
      <w:r>
        <w:rPr>
          <w:color w:val="3F7F5F"/>
          <w:lang w:eastAsia="hu-HU"/>
        </w:rPr>
        <w:t>pose</w:t>
      </w:r>
      <w:proofErr w:type="spellEnd"/>
    </w:p>
    <w:p w14:paraId="04CBCB4C" w14:textId="7A9295EA" w:rsidR="0018174E" w:rsidRDefault="0018174E" w:rsidP="0018174E">
      <w:pPr>
        <w:pStyle w:val="Kd"/>
        <w:rPr>
          <w:lang w:eastAsia="hu-HU"/>
        </w:rPr>
      </w:pPr>
      <w:r>
        <w:rPr>
          <w:lang w:eastAsia="hu-HU"/>
        </w:rPr>
        <w:tab/>
      </w:r>
      <w:proofErr w:type="spellStart"/>
      <w:r>
        <w:rPr>
          <w:color w:val="0000C0"/>
          <w:shd w:val="clear" w:color="auto" w:fill="F0D8A8"/>
          <w:lang w:eastAsia="hu-HU"/>
        </w:rPr>
        <w:t>walk_Command</w:t>
      </w:r>
      <w:r>
        <w:rPr>
          <w:lang w:eastAsia="hu-HU"/>
        </w:rPr>
        <w:t>.</w:t>
      </w:r>
      <w:r w:rsidR="00B33F86">
        <w:rPr>
          <w:color w:val="0000C0"/>
          <w:lang w:eastAsia="hu-HU"/>
        </w:rPr>
        <w:t>x</w:t>
      </w:r>
      <w:proofErr w:type="spellEnd"/>
      <w:r>
        <w:rPr>
          <w:lang w:eastAsia="hu-HU"/>
        </w:rPr>
        <w:t xml:space="preserve"> = </w:t>
      </w:r>
      <w:proofErr w:type="spellStart"/>
      <w:r>
        <w:rPr>
          <w:lang w:eastAsia="hu-HU"/>
        </w:rPr>
        <w:t>pose_</w:t>
      </w:r>
      <w:proofErr w:type="gramStart"/>
      <w:r>
        <w:rPr>
          <w:lang w:eastAsia="hu-HU"/>
        </w:rPr>
        <w:t>msg.</w:t>
      </w:r>
      <w:r>
        <w:rPr>
          <w:color w:val="0000C0"/>
          <w:lang w:eastAsia="hu-HU"/>
        </w:rPr>
        <w:t>position</w:t>
      </w:r>
      <w:proofErr w:type="gramEnd"/>
      <w:r>
        <w:rPr>
          <w:lang w:eastAsia="hu-HU"/>
        </w:rPr>
        <w:t>.</w:t>
      </w:r>
      <w:r w:rsidR="00B33F86">
        <w:rPr>
          <w:color w:val="0000C0"/>
          <w:lang w:eastAsia="hu-HU"/>
        </w:rPr>
        <w:t>x</w:t>
      </w:r>
      <w:proofErr w:type="spellEnd"/>
      <w:r>
        <w:rPr>
          <w:lang w:eastAsia="hu-HU"/>
        </w:rPr>
        <w:t>;</w:t>
      </w:r>
    </w:p>
    <w:p w14:paraId="1942C5D4" w14:textId="3E7F4F7C" w:rsidR="0018174E" w:rsidRDefault="0018174E" w:rsidP="0018174E">
      <w:pPr>
        <w:pStyle w:val="Kd"/>
        <w:rPr>
          <w:lang w:eastAsia="hu-HU"/>
        </w:rPr>
      </w:pPr>
      <w:r>
        <w:rPr>
          <w:lang w:eastAsia="hu-HU"/>
        </w:rPr>
        <w:tab/>
      </w:r>
      <w:proofErr w:type="spellStart"/>
      <w:r>
        <w:rPr>
          <w:color w:val="0000C0"/>
          <w:shd w:val="clear" w:color="auto" w:fill="F0D8A8"/>
          <w:lang w:eastAsia="hu-HU"/>
        </w:rPr>
        <w:t>walk_Command</w:t>
      </w:r>
      <w:r>
        <w:rPr>
          <w:lang w:eastAsia="hu-HU"/>
        </w:rPr>
        <w:t>.</w:t>
      </w:r>
      <w:r w:rsidR="00B33F86">
        <w:rPr>
          <w:color w:val="0000C0"/>
          <w:lang w:eastAsia="hu-HU"/>
        </w:rPr>
        <w:t>z</w:t>
      </w:r>
      <w:proofErr w:type="spellEnd"/>
      <w:r>
        <w:rPr>
          <w:lang w:eastAsia="hu-HU"/>
        </w:rPr>
        <w:t xml:space="preserve"> = </w:t>
      </w:r>
      <w:proofErr w:type="spellStart"/>
      <w:r>
        <w:rPr>
          <w:lang w:eastAsia="hu-HU"/>
        </w:rPr>
        <w:t>pose_</w:t>
      </w:r>
      <w:proofErr w:type="gramStart"/>
      <w:r>
        <w:rPr>
          <w:lang w:eastAsia="hu-HU"/>
        </w:rPr>
        <w:t>msg.</w:t>
      </w:r>
      <w:r>
        <w:rPr>
          <w:color w:val="0000C0"/>
          <w:lang w:eastAsia="hu-HU"/>
        </w:rPr>
        <w:t>position</w:t>
      </w:r>
      <w:proofErr w:type="gramEnd"/>
      <w:r>
        <w:rPr>
          <w:lang w:eastAsia="hu-HU"/>
        </w:rPr>
        <w:t>.</w:t>
      </w:r>
      <w:r w:rsidR="00B33F86">
        <w:rPr>
          <w:color w:val="0000C0"/>
          <w:lang w:eastAsia="hu-HU"/>
        </w:rPr>
        <w:t>z</w:t>
      </w:r>
      <w:proofErr w:type="spellEnd"/>
      <w:r>
        <w:rPr>
          <w:lang w:eastAsia="hu-HU"/>
        </w:rPr>
        <w:t>;</w:t>
      </w:r>
    </w:p>
    <w:p w14:paraId="31AC17BB" w14:textId="77777777" w:rsidR="0018174E" w:rsidRDefault="0018174E" w:rsidP="0018174E">
      <w:pPr>
        <w:pStyle w:val="Kd"/>
        <w:rPr>
          <w:lang w:eastAsia="hu-HU"/>
        </w:rPr>
      </w:pPr>
    </w:p>
    <w:p w14:paraId="32171FE0" w14:textId="77777777" w:rsidR="0018174E" w:rsidRDefault="0018174E" w:rsidP="0018174E">
      <w:pPr>
        <w:pStyle w:val="Kd"/>
        <w:rPr>
          <w:lang w:eastAsia="hu-HU"/>
        </w:rPr>
      </w:pPr>
      <w:r>
        <w:rPr>
          <w:lang w:eastAsia="hu-HU"/>
        </w:rPr>
        <w:tab/>
      </w:r>
      <w:r>
        <w:rPr>
          <w:color w:val="3F7F5F"/>
          <w:lang w:eastAsia="hu-HU"/>
        </w:rPr>
        <w:t>//</w:t>
      </w:r>
      <w:proofErr w:type="spellStart"/>
      <w:r>
        <w:rPr>
          <w:color w:val="3F7F5F"/>
          <w:lang w:eastAsia="hu-HU"/>
        </w:rPr>
        <w:t>Get</w:t>
      </w:r>
      <w:proofErr w:type="spellEnd"/>
      <w:r>
        <w:rPr>
          <w:color w:val="3F7F5F"/>
          <w:lang w:eastAsia="hu-HU"/>
        </w:rPr>
        <w:t xml:space="preserve"> </w:t>
      </w:r>
      <w:proofErr w:type="spellStart"/>
      <w:r>
        <w:rPr>
          <w:color w:val="3F7F5F"/>
          <w:lang w:eastAsia="hu-HU"/>
        </w:rPr>
        <w:t>heading</w:t>
      </w:r>
      <w:proofErr w:type="spellEnd"/>
      <w:r>
        <w:rPr>
          <w:color w:val="3F7F5F"/>
          <w:lang w:eastAsia="hu-HU"/>
        </w:rPr>
        <w:t xml:space="preserve"> </w:t>
      </w:r>
      <w:proofErr w:type="spellStart"/>
      <w:r>
        <w:rPr>
          <w:color w:val="3F7F5F"/>
          <w:lang w:eastAsia="hu-HU"/>
        </w:rPr>
        <w:t>from</w:t>
      </w:r>
      <w:proofErr w:type="spellEnd"/>
      <w:r>
        <w:rPr>
          <w:color w:val="3F7F5F"/>
          <w:lang w:eastAsia="hu-HU"/>
        </w:rPr>
        <w:t xml:space="preserve"> </w:t>
      </w:r>
      <w:proofErr w:type="spellStart"/>
      <w:r>
        <w:rPr>
          <w:color w:val="3F7F5F"/>
          <w:u w:val="single"/>
          <w:lang w:eastAsia="hu-HU"/>
        </w:rPr>
        <w:t>quat</w:t>
      </w:r>
      <w:proofErr w:type="spellEnd"/>
    </w:p>
    <w:p w14:paraId="3C2E9E08" w14:textId="77777777" w:rsidR="0018174E" w:rsidRDefault="0018174E" w:rsidP="0018174E">
      <w:pPr>
        <w:pStyle w:val="Kd"/>
        <w:rPr>
          <w:lang w:eastAsia="hu-HU"/>
        </w:rPr>
      </w:pPr>
      <w:r>
        <w:rPr>
          <w:lang w:eastAsia="hu-HU"/>
        </w:rPr>
        <w:tab/>
      </w:r>
      <w:proofErr w:type="spellStart"/>
      <w:r>
        <w:rPr>
          <w:color w:val="0000C0"/>
          <w:shd w:val="clear" w:color="auto" w:fill="F0D8A8"/>
          <w:lang w:eastAsia="hu-HU"/>
        </w:rPr>
        <w:t>walk_Command</w:t>
      </w:r>
      <w:r>
        <w:rPr>
          <w:lang w:eastAsia="hu-HU"/>
        </w:rPr>
        <w:t>.</w:t>
      </w:r>
      <w:r>
        <w:rPr>
          <w:color w:val="0000C0"/>
          <w:lang w:eastAsia="hu-HU"/>
        </w:rPr>
        <w:t>phi</w:t>
      </w:r>
      <w:proofErr w:type="spellEnd"/>
      <w:r>
        <w:rPr>
          <w:lang w:eastAsia="hu-HU"/>
        </w:rPr>
        <w:t xml:space="preserve"> = </w:t>
      </w:r>
      <w:proofErr w:type="spellStart"/>
      <w:r>
        <w:rPr>
          <w:lang w:eastAsia="hu-HU"/>
        </w:rPr>
        <w:t>acos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pose_</w:t>
      </w:r>
      <w:proofErr w:type="gramStart"/>
      <w:r>
        <w:rPr>
          <w:lang w:eastAsia="hu-HU"/>
        </w:rPr>
        <w:t>msg.</w:t>
      </w:r>
      <w:r>
        <w:rPr>
          <w:color w:val="0000C0"/>
          <w:lang w:eastAsia="hu-HU"/>
        </w:rPr>
        <w:t>orientation</w:t>
      </w:r>
      <w:proofErr w:type="gramEnd"/>
      <w:r>
        <w:rPr>
          <w:lang w:eastAsia="hu-HU"/>
        </w:rPr>
        <w:t>.</w:t>
      </w:r>
      <w:r>
        <w:rPr>
          <w:color w:val="0000C0"/>
          <w:lang w:eastAsia="hu-HU"/>
        </w:rPr>
        <w:t>x</w:t>
      </w:r>
      <w:proofErr w:type="spellEnd"/>
      <w:r>
        <w:rPr>
          <w:lang w:eastAsia="hu-HU"/>
        </w:rPr>
        <w:t>) * 2.0f;</w:t>
      </w:r>
    </w:p>
    <w:p w14:paraId="63716196" w14:textId="77777777" w:rsidR="0018174E" w:rsidRDefault="0018174E" w:rsidP="0018174E">
      <w:pPr>
        <w:pStyle w:val="Kd"/>
        <w:rPr>
          <w:lang w:eastAsia="hu-HU"/>
        </w:rPr>
      </w:pPr>
    </w:p>
    <w:p w14:paraId="0FB998AD" w14:textId="77777777" w:rsidR="0018174E" w:rsidRDefault="0018174E" w:rsidP="0018174E">
      <w:pPr>
        <w:pStyle w:val="Kd"/>
        <w:rPr>
          <w:lang w:eastAsia="hu-HU"/>
        </w:rPr>
      </w:pPr>
      <w:r>
        <w:rPr>
          <w:lang w:eastAsia="hu-HU"/>
        </w:rPr>
        <w:tab/>
      </w:r>
      <w:proofErr w:type="spellStart"/>
      <w:r>
        <w:rPr>
          <w:color w:val="0000C0"/>
          <w:lang w:eastAsia="hu-HU"/>
        </w:rPr>
        <w:t>walk_command_status</w:t>
      </w:r>
      <w:proofErr w:type="spellEnd"/>
      <w:r>
        <w:rPr>
          <w:lang w:eastAsia="hu-HU"/>
        </w:rPr>
        <w:t xml:space="preserve"> = </w:t>
      </w:r>
      <w:proofErr w:type="spellStart"/>
      <w:r>
        <w:rPr>
          <w:color w:val="7F0055"/>
          <w:lang w:eastAsia="hu-HU"/>
        </w:rPr>
        <w:t>true</w:t>
      </w:r>
      <w:proofErr w:type="spellEnd"/>
      <w:r>
        <w:rPr>
          <w:lang w:eastAsia="hu-HU"/>
        </w:rPr>
        <w:t>;</w:t>
      </w:r>
    </w:p>
    <w:p w14:paraId="69773F00" w14:textId="7E82226E" w:rsidR="0018174E" w:rsidRDefault="0018174E" w:rsidP="0018174E">
      <w:pPr>
        <w:pStyle w:val="Kd"/>
        <w:rPr>
          <w:lang w:eastAsia="hu-HU"/>
        </w:rPr>
      </w:pPr>
      <w:r>
        <w:rPr>
          <w:lang w:eastAsia="hu-HU"/>
        </w:rPr>
        <w:t>}</w:t>
      </w:r>
    </w:p>
    <w:p w14:paraId="616FD467" w14:textId="6F081DB0" w:rsidR="00B33F86" w:rsidRDefault="00266A20" w:rsidP="00B33F86">
      <w:pPr>
        <w:rPr>
          <w:lang w:eastAsia="hu-HU"/>
        </w:rPr>
      </w:pPr>
      <w:r>
        <w:rPr>
          <w:lang w:eastAsia="hu-HU"/>
        </w:rPr>
        <w:t xml:space="preserve">Jól látható, hogy a pozíció és szög paramétereinek átvétele igen egyszerű. Az üzenet a </w:t>
      </w:r>
      <w:proofErr w:type="spellStart"/>
      <w:r>
        <w:rPr>
          <w:lang w:eastAsia="hu-HU"/>
        </w:rPr>
        <w:t>callback</w:t>
      </w:r>
      <w:proofErr w:type="spellEnd"/>
      <w:r>
        <w:rPr>
          <w:lang w:eastAsia="hu-HU"/>
        </w:rPr>
        <w:t xml:space="preserve"> függvénye a gyors lefutás érdekében csak átmásolja a pozíció változókat, valamint a </w:t>
      </w:r>
      <w:proofErr w:type="spellStart"/>
      <w:r>
        <w:rPr>
          <w:lang w:eastAsia="hu-HU"/>
        </w:rPr>
        <w:t>kvaerniókból</w:t>
      </w:r>
      <w:proofErr w:type="spellEnd"/>
      <w:r>
        <w:rPr>
          <w:lang w:eastAsia="hu-HU"/>
        </w:rPr>
        <w:t xml:space="preserve"> kiszámolja </w:t>
      </w:r>
      <w:r w:rsidR="002A3247">
        <w:rPr>
          <w:lang w:eastAsia="hu-HU"/>
        </w:rPr>
        <w:t xml:space="preserve">a robot elfordulásának paraméterét. Továbbá a program igaz állapotba állít egy </w:t>
      </w:r>
      <w:proofErr w:type="spellStart"/>
      <w:r w:rsidR="002A3247">
        <w:rPr>
          <w:lang w:eastAsia="hu-HU"/>
        </w:rPr>
        <w:t>flaget</w:t>
      </w:r>
      <w:proofErr w:type="spellEnd"/>
      <w:r w:rsidR="002A3247">
        <w:rPr>
          <w:lang w:eastAsia="hu-HU"/>
        </w:rPr>
        <w:t>, mely jelez</w:t>
      </w:r>
      <w:r w:rsidR="00901F4D">
        <w:rPr>
          <w:lang w:eastAsia="hu-HU"/>
        </w:rPr>
        <w:t>,</w:t>
      </w:r>
      <w:r w:rsidR="002A3247">
        <w:rPr>
          <w:lang w:eastAsia="hu-HU"/>
        </w:rPr>
        <w:t xml:space="preserve"> hogy kiértékelhető a </w:t>
      </w:r>
      <w:proofErr w:type="spellStart"/>
      <w:r w:rsidR="002A3247">
        <w:rPr>
          <w:lang w:eastAsia="hu-HU"/>
        </w:rPr>
        <w:t>walk_Command</w:t>
      </w:r>
      <w:proofErr w:type="spellEnd"/>
      <w:r w:rsidR="002A3247">
        <w:rPr>
          <w:lang w:eastAsia="hu-HU"/>
        </w:rPr>
        <w:t xml:space="preserve"> tagváltozó tartalma.</w:t>
      </w:r>
      <w:r w:rsidR="001D7491">
        <w:rPr>
          <w:lang w:eastAsia="hu-HU"/>
        </w:rPr>
        <w:t xml:space="preserve"> </w:t>
      </w:r>
    </w:p>
    <w:p w14:paraId="56D461F3" w14:textId="68BD125D" w:rsidR="00B509D5" w:rsidRDefault="00B509D5" w:rsidP="00B33F86">
      <w:pPr>
        <w:rPr>
          <w:lang w:eastAsia="hu-HU"/>
        </w:rPr>
      </w:pPr>
      <w:r>
        <w:rPr>
          <w:lang w:eastAsia="hu-HU"/>
        </w:rPr>
        <w:lastRenderedPageBreak/>
        <w:t xml:space="preserve">Az adatok kiértékelése elött a </w:t>
      </w:r>
      <w:proofErr w:type="spellStart"/>
      <w:r w:rsidR="00B176AE">
        <w:rPr>
          <w:lang w:eastAsia="hu-HU"/>
        </w:rPr>
        <w:t>ROSnode</w:t>
      </w:r>
      <w:proofErr w:type="spellEnd"/>
      <w:r w:rsidR="00B176AE">
        <w:rPr>
          <w:lang w:eastAsia="hu-HU"/>
        </w:rPr>
        <w:t xml:space="preserve"> futtatásáért felelős taszk</w:t>
      </w:r>
      <w:r>
        <w:rPr>
          <w:lang w:eastAsia="hu-HU"/>
        </w:rPr>
        <w:t xml:space="preserve"> a </w:t>
      </w:r>
      <w:proofErr w:type="spellStart"/>
      <w:r>
        <w:rPr>
          <w:lang w:eastAsia="hu-HU"/>
        </w:rPr>
        <w:t>walk_command_status</w:t>
      </w:r>
      <w:proofErr w:type="spellEnd"/>
      <w:r>
        <w:rPr>
          <w:lang w:eastAsia="hu-HU"/>
        </w:rPr>
        <w:t xml:space="preserve"> igaz értéke esetén </w:t>
      </w:r>
      <w:r w:rsidR="00B176AE">
        <w:rPr>
          <w:lang w:eastAsia="hu-HU"/>
        </w:rPr>
        <w:t>elküldi az adatokat a járásértfelelős taszk számára:</w:t>
      </w:r>
    </w:p>
    <w:p w14:paraId="34D5A4CC" w14:textId="6206B90B" w:rsidR="00B176AE" w:rsidRDefault="00B176AE" w:rsidP="00B176AE">
      <w:pPr>
        <w:pStyle w:val="Kd"/>
        <w:rPr>
          <w:lang w:eastAsia="hu-HU"/>
        </w:rPr>
      </w:pPr>
      <w:proofErr w:type="spellStart"/>
      <w:proofErr w:type="gramStart"/>
      <w:r>
        <w:rPr>
          <w:b/>
          <w:bCs/>
          <w:color w:val="7F0055"/>
          <w:lang w:eastAsia="hu-HU"/>
        </w:rPr>
        <w:t>if</w:t>
      </w:r>
      <w:proofErr w:type="spellEnd"/>
      <w:r>
        <w:rPr>
          <w:color w:val="000000"/>
          <w:lang w:eastAsia="hu-HU"/>
        </w:rPr>
        <w:t>(</w:t>
      </w:r>
      <w:proofErr w:type="spellStart"/>
      <w:proofErr w:type="gramEnd"/>
      <w:r>
        <w:rPr>
          <w:b/>
          <w:bCs/>
          <w:color w:val="7F0055"/>
          <w:lang w:eastAsia="hu-HU"/>
        </w:rPr>
        <w:t>true</w:t>
      </w:r>
      <w:proofErr w:type="spellEnd"/>
      <w:r>
        <w:rPr>
          <w:color w:val="000000"/>
          <w:lang w:eastAsia="hu-HU"/>
        </w:rPr>
        <w:t xml:space="preserve"> == </w:t>
      </w:r>
      <w:proofErr w:type="spellStart"/>
      <w:r>
        <w:rPr>
          <w:color w:val="0000C0"/>
          <w:lang w:eastAsia="hu-HU"/>
        </w:rPr>
        <w:t>node</w:t>
      </w:r>
      <w:r>
        <w:rPr>
          <w:color w:val="000000"/>
          <w:lang w:eastAsia="hu-HU"/>
        </w:rPr>
        <w:t>.GetWalk_commandRequest</w:t>
      </w:r>
      <w:proofErr w:type="spellEnd"/>
      <w:r>
        <w:rPr>
          <w:color w:val="000000"/>
          <w:lang w:eastAsia="hu-HU"/>
        </w:rPr>
        <w:t>())</w:t>
      </w:r>
    </w:p>
    <w:p w14:paraId="031FFA1C" w14:textId="0DB0EA31" w:rsidR="00B176AE" w:rsidRDefault="00B176AE" w:rsidP="00B176AE">
      <w:pPr>
        <w:pStyle w:val="Kd"/>
        <w:rPr>
          <w:lang w:eastAsia="hu-HU"/>
        </w:rPr>
      </w:pPr>
      <w:r>
        <w:rPr>
          <w:color w:val="000000"/>
          <w:lang w:eastAsia="hu-HU"/>
        </w:rPr>
        <w:t>{</w:t>
      </w:r>
    </w:p>
    <w:p w14:paraId="7CCAA909" w14:textId="23BCB595" w:rsidR="00B176AE" w:rsidRDefault="00B176AE" w:rsidP="00B176AE">
      <w:pPr>
        <w:pStyle w:val="Kd"/>
        <w:rPr>
          <w:lang w:eastAsia="hu-HU"/>
        </w:rPr>
      </w:pPr>
      <w:r>
        <w:rPr>
          <w:color w:val="000000"/>
          <w:lang w:eastAsia="hu-HU"/>
        </w:rPr>
        <w:tab/>
      </w:r>
      <w:proofErr w:type="gramStart"/>
      <w:r>
        <w:rPr>
          <w:color w:val="000000"/>
          <w:shd w:val="clear" w:color="auto" w:fill="D4D4D4"/>
          <w:lang w:eastAsia="hu-HU"/>
        </w:rPr>
        <w:t>xMessageBufferSend</w:t>
      </w:r>
      <w:r>
        <w:rPr>
          <w:color w:val="000000"/>
          <w:lang w:eastAsia="hu-HU"/>
        </w:rPr>
        <w:t>(</w:t>
      </w:r>
      <w:proofErr w:type="gramEnd"/>
      <w:r>
        <w:rPr>
          <w:color w:val="0000C0"/>
          <w:lang w:eastAsia="hu-HU"/>
        </w:rPr>
        <w:t>RosToWalkMessage</w:t>
      </w:r>
      <w:r>
        <w:rPr>
          <w:color w:val="000000"/>
          <w:lang w:eastAsia="hu-HU"/>
        </w:rPr>
        <w:t>,</w:t>
      </w:r>
      <w:r>
        <w:rPr>
          <w:b/>
          <w:bCs/>
          <w:color w:val="7F0055"/>
          <w:lang w:eastAsia="hu-HU"/>
        </w:rPr>
        <w:t>void</w:t>
      </w:r>
      <w:r>
        <w:rPr>
          <w:color w:val="000000"/>
          <w:lang w:eastAsia="hu-HU"/>
        </w:rPr>
        <w:t>*)&amp;(</w:t>
      </w:r>
      <w:r>
        <w:rPr>
          <w:color w:val="0000C0"/>
          <w:lang w:eastAsia="hu-HU"/>
        </w:rPr>
        <w:t>node</w:t>
      </w:r>
      <w:r>
        <w:rPr>
          <w:color w:val="000000"/>
          <w:lang w:eastAsia="hu-HU"/>
        </w:rPr>
        <w:t xml:space="preserve">.GetWalk_Command()), </w:t>
      </w:r>
      <w:proofErr w:type="spellStart"/>
      <w:r>
        <w:rPr>
          <w:b/>
          <w:bCs/>
          <w:color w:val="7F0055"/>
          <w:lang w:eastAsia="hu-HU"/>
        </w:rPr>
        <w:t>sizeof</w:t>
      </w:r>
      <w:proofErr w:type="spellEnd"/>
      <w:r>
        <w:rPr>
          <w:color w:val="000000"/>
          <w:lang w:eastAsia="hu-HU"/>
        </w:rPr>
        <w:t>(</w:t>
      </w:r>
      <w:proofErr w:type="spellStart"/>
      <w:r>
        <w:rPr>
          <w:color w:val="005032"/>
          <w:lang w:eastAsia="hu-HU"/>
        </w:rPr>
        <w:t>WalkCommand</w:t>
      </w:r>
      <w:proofErr w:type="spellEnd"/>
      <w:r>
        <w:rPr>
          <w:color w:val="000000"/>
          <w:lang w:eastAsia="hu-HU"/>
        </w:rPr>
        <w:t>), 0u);</w:t>
      </w:r>
    </w:p>
    <w:p w14:paraId="4BBFE299" w14:textId="38E97EA4" w:rsidR="00B176AE" w:rsidRDefault="00B176AE" w:rsidP="00B176AE">
      <w:pPr>
        <w:pStyle w:val="Kd"/>
        <w:rPr>
          <w:lang w:eastAsia="hu-HU"/>
        </w:rPr>
      </w:pPr>
      <w:r>
        <w:rPr>
          <w:color w:val="0000C0"/>
          <w:lang w:eastAsia="hu-HU"/>
        </w:rPr>
        <w:tab/>
      </w:r>
      <w:proofErr w:type="spellStart"/>
      <w:proofErr w:type="gramStart"/>
      <w:r>
        <w:rPr>
          <w:color w:val="0000C0"/>
          <w:lang w:eastAsia="hu-HU"/>
        </w:rPr>
        <w:t>node</w:t>
      </w:r>
      <w:r>
        <w:rPr>
          <w:color w:val="000000"/>
          <w:lang w:eastAsia="hu-HU"/>
        </w:rPr>
        <w:t>.GetWalk</w:t>
      </w:r>
      <w:proofErr w:type="gramEnd"/>
      <w:r>
        <w:rPr>
          <w:color w:val="000000"/>
          <w:lang w:eastAsia="hu-HU"/>
        </w:rPr>
        <w:t>_commandRequest</w:t>
      </w:r>
      <w:proofErr w:type="spellEnd"/>
      <w:r>
        <w:rPr>
          <w:color w:val="000000"/>
          <w:lang w:eastAsia="hu-HU"/>
        </w:rPr>
        <w:t xml:space="preserve">() = </w:t>
      </w:r>
      <w:proofErr w:type="spellStart"/>
      <w:r>
        <w:rPr>
          <w:b/>
          <w:bCs/>
          <w:color w:val="7F0055"/>
          <w:lang w:eastAsia="hu-HU"/>
        </w:rPr>
        <w:t>false</w:t>
      </w:r>
      <w:proofErr w:type="spellEnd"/>
      <w:r>
        <w:rPr>
          <w:color w:val="000000"/>
          <w:lang w:eastAsia="hu-HU"/>
        </w:rPr>
        <w:t>;</w:t>
      </w:r>
    </w:p>
    <w:p w14:paraId="38766E39" w14:textId="4D47BCE7" w:rsidR="00B176AE" w:rsidRDefault="00B176AE" w:rsidP="00B176AE">
      <w:pPr>
        <w:pStyle w:val="Kd"/>
        <w:rPr>
          <w:color w:val="000000"/>
          <w:lang w:eastAsia="hu-HU"/>
        </w:rPr>
      </w:pPr>
      <w:r>
        <w:rPr>
          <w:color w:val="000000"/>
          <w:lang w:eastAsia="hu-HU"/>
        </w:rPr>
        <w:t>}</w:t>
      </w:r>
    </w:p>
    <w:p w14:paraId="5426B85E" w14:textId="09956A62" w:rsidR="00D17B0F" w:rsidRDefault="00D17B0F" w:rsidP="00D17B0F">
      <w:pPr>
        <w:rPr>
          <w:lang w:eastAsia="hu-HU"/>
        </w:rPr>
      </w:pPr>
      <w:r>
        <w:rPr>
          <w:lang w:eastAsia="hu-HU"/>
        </w:rPr>
        <w:t>Majd a járás működtetésért felelős taszk fogadja az üzenetet</w:t>
      </w:r>
      <w:r w:rsidR="007B68CC">
        <w:rPr>
          <w:lang w:eastAsia="hu-HU"/>
        </w:rPr>
        <w:t xml:space="preserve">, végül a </w:t>
      </w:r>
      <w:proofErr w:type="spellStart"/>
      <w:proofErr w:type="gramStart"/>
      <w:r w:rsidR="007B68CC">
        <w:rPr>
          <w:lang w:eastAsia="hu-HU"/>
        </w:rPr>
        <w:t>walk.</w:t>
      </w:r>
      <w:r w:rsidR="004F1E1C">
        <w:rPr>
          <w:lang w:eastAsia="hu-HU"/>
        </w:rPr>
        <w:t>S</w:t>
      </w:r>
      <w:r w:rsidR="007B68CC">
        <w:rPr>
          <w:lang w:eastAsia="hu-HU"/>
        </w:rPr>
        <w:t>toreCommand</w:t>
      </w:r>
      <w:proofErr w:type="spellEnd"/>
      <w:proofErr w:type="gramEnd"/>
      <w:r w:rsidR="007B68CC">
        <w:rPr>
          <w:lang w:eastAsia="hu-HU"/>
        </w:rPr>
        <w:t>() függvény segítségével eltárolja azt:</w:t>
      </w:r>
    </w:p>
    <w:p w14:paraId="5624CE47" w14:textId="77777777" w:rsidR="007B68CC" w:rsidRDefault="007B68CC" w:rsidP="007B68CC">
      <w:pPr>
        <w:pStyle w:val="Kd"/>
        <w:rPr>
          <w:lang w:eastAsia="hu-HU"/>
        </w:rPr>
      </w:pPr>
      <w:proofErr w:type="spellStart"/>
      <w:proofErr w:type="gramStart"/>
      <w:r>
        <w:rPr>
          <w:b/>
          <w:bCs/>
          <w:color w:val="7F0055"/>
          <w:lang w:eastAsia="hu-HU"/>
        </w:rPr>
        <w:t>while</w:t>
      </w:r>
      <w:proofErr w:type="spellEnd"/>
      <w:r>
        <w:rPr>
          <w:lang w:eastAsia="hu-HU"/>
        </w:rPr>
        <w:t>(</w:t>
      </w:r>
      <w:proofErr w:type="spellStart"/>
      <w:proofErr w:type="gramEnd"/>
      <w:r>
        <w:rPr>
          <w:lang w:eastAsia="hu-HU"/>
        </w:rPr>
        <w:t>pdFALSE</w:t>
      </w:r>
      <w:proofErr w:type="spellEnd"/>
      <w:r>
        <w:rPr>
          <w:lang w:eastAsia="hu-HU"/>
        </w:rPr>
        <w:t xml:space="preserve"> == </w:t>
      </w:r>
      <w:proofErr w:type="spellStart"/>
      <w:r>
        <w:rPr>
          <w:lang w:eastAsia="hu-HU"/>
        </w:rPr>
        <w:t>xMessageBufferIsEmpty</w:t>
      </w:r>
      <w:proofErr w:type="spellEnd"/>
      <w:r>
        <w:rPr>
          <w:lang w:eastAsia="hu-HU"/>
        </w:rPr>
        <w:t>(</w:t>
      </w:r>
      <w:proofErr w:type="spellStart"/>
      <w:r>
        <w:rPr>
          <w:color w:val="0000C0"/>
          <w:lang w:eastAsia="hu-HU"/>
        </w:rPr>
        <w:t>RosToWalkMessage</w:t>
      </w:r>
      <w:proofErr w:type="spellEnd"/>
      <w:r>
        <w:rPr>
          <w:lang w:eastAsia="hu-HU"/>
        </w:rPr>
        <w:t>))</w:t>
      </w:r>
    </w:p>
    <w:p w14:paraId="5D0A6636" w14:textId="55FD8B44" w:rsidR="007B68CC" w:rsidRDefault="007B68CC" w:rsidP="007B68CC">
      <w:pPr>
        <w:pStyle w:val="Kd"/>
        <w:rPr>
          <w:lang w:eastAsia="hu-HU"/>
        </w:rPr>
      </w:pPr>
      <w:r>
        <w:rPr>
          <w:lang w:eastAsia="hu-HU"/>
        </w:rPr>
        <w:t>{</w:t>
      </w:r>
    </w:p>
    <w:p w14:paraId="73001F73" w14:textId="6FC6AE8D" w:rsidR="007B68CC" w:rsidRDefault="007B68CC" w:rsidP="007B68CC">
      <w:pPr>
        <w:pStyle w:val="Kd"/>
        <w:rPr>
          <w:lang w:eastAsia="hu-HU"/>
        </w:rPr>
      </w:pPr>
      <w:r>
        <w:rPr>
          <w:lang w:eastAsia="hu-HU"/>
        </w:rPr>
        <w:tab/>
      </w:r>
      <w:proofErr w:type="spellStart"/>
      <w:proofErr w:type="gramStart"/>
      <w:r>
        <w:rPr>
          <w:lang w:eastAsia="hu-HU"/>
        </w:rPr>
        <w:t>xMessageBufferReceive</w:t>
      </w:r>
      <w:proofErr w:type="spellEnd"/>
      <w:r>
        <w:rPr>
          <w:lang w:eastAsia="hu-HU"/>
        </w:rPr>
        <w:t>(</w:t>
      </w:r>
      <w:proofErr w:type="spellStart"/>
      <w:proofErr w:type="gramEnd"/>
      <w:r>
        <w:rPr>
          <w:color w:val="0000C0"/>
          <w:lang w:eastAsia="hu-HU"/>
        </w:rPr>
        <w:t>RosToWalkMessage</w:t>
      </w:r>
      <w:proofErr w:type="spellEnd"/>
      <w:r>
        <w:rPr>
          <w:lang w:eastAsia="hu-HU"/>
        </w:rPr>
        <w:t>,(</w:t>
      </w:r>
      <w:proofErr w:type="spellStart"/>
      <w:r>
        <w:rPr>
          <w:b/>
          <w:bCs/>
          <w:color w:val="7F0055"/>
          <w:lang w:eastAsia="hu-HU"/>
        </w:rPr>
        <w:t>void</w:t>
      </w:r>
      <w:proofErr w:type="spellEnd"/>
      <w:r>
        <w:rPr>
          <w:lang w:eastAsia="hu-HU"/>
        </w:rPr>
        <w:t>*)&amp;(</w:t>
      </w:r>
      <w:proofErr w:type="spellStart"/>
      <w:r>
        <w:rPr>
          <w:color w:val="0000C0"/>
          <w:lang w:eastAsia="hu-HU"/>
        </w:rPr>
        <w:t>walk_Command</w:t>
      </w:r>
      <w:proofErr w:type="spellEnd"/>
      <w:r>
        <w:rPr>
          <w:lang w:eastAsia="hu-HU"/>
        </w:rPr>
        <w:t xml:space="preserve">), </w:t>
      </w:r>
      <w:proofErr w:type="spellStart"/>
      <w:r>
        <w:rPr>
          <w:b/>
          <w:bCs/>
          <w:color w:val="7F0055"/>
          <w:lang w:eastAsia="hu-HU"/>
        </w:rPr>
        <w:t>sizeof</w:t>
      </w:r>
      <w:proofErr w:type="spellEnd"/>
      <w:r>
        <w:rPr>
          <w:lang w:eastAsia="hu-HU"/>
        </w:rPr>
        <w:t>(</w:t>
      </w:r>
      <w:proofErr w:type="spellStart"/>
      <w:r>
        <w:rPr>
          <w:color w:val="005032"/>
          <w:lang w:eastAsia="hu-HU"/>
        </w:rPr>
        <w:t>WalkCommand</w:t>
      </w:r>
      <w:proofErr w:type="spellEnd"/>
      <w:r>
        <w:rPr>
          <w:lang w:eastAsia="hu-HU"/>
        </w:rPr>
        <w:t>), 0u);</w:t>
      </w:r>
    </w:p>
    <w:p w14:paraId="66C365F4" w14:textId="49093759" w:rsidR="007B68CC" w:rsidRDefault="007B68CC" w:rsidP="007B68CC">
      <w:pPr>
        <w:pStyle w:val="Kd"/>
        <w:rPr>
          <w:lang w:eastAsia="hu-HU"/>
        </w:rPr>
      </w:pPr>
      <w:r>
        <w:rPr>
          <w:lang w:eastAsia="hu-HU"/>
        </w:rPr>
        <w:tab/>
      </w:r>
      <w:proofErr w:type="spellStart"/>
      <w:proofErr w:type="gramStart"/>
      <w:r>
        <w:rPr>
          <w:color w:val="0000C0"/>
          <w:lang w:eastAsia="hu-HU"/>
        </w:rPr>
        <w:t>walk</w:t>
      </w:r>
      <w:r>
        <w:rPr>
          <w:lang w:eastAsia="hu-HU"/>
        </w:rPr>
        <w:t>.StoreCommand</w:t>
      </w:r>
      <w:proofErr w:type="spellEnd"/>
      <w:proofErr w:type="gramEnd"/>
      <w:r>
        <w:rPr>
          <w:lang w:eastAsia="hu-HU"/>
        </w:rPr>
        <w:t>(</w:t>
      </w:r>
      <w:proofErr w:type="spellStart"/>
      <w:r>
        <w:rPr>
          <w:color w:val="0000C0"/>
          <w:lang w:eastAsia="hu-HU"/>
        </w:rPr>
        <w:t>walk_Command</w:t>
      </w:r>
      <w:proofErr w:type="spellEnd"/>
      <w:r>
        <w:rPr>
          <w:lang w:eastAsia="hu-HU"/>
        </w:rPr>
        <w:t>);</w:t>
      </w:r>
    </w:p>
    <w:p w14:paraId="2C343C9C" w14:textId="5D1E7436" w:rsidR="007B68CC" w:rsidRDefault="007B68CC" w:rsidP="007B68CC">
      <w:pPr>
        <w:pStyle w:val="Kd"/>
        <w:rPr>
          <w:lang w:eastAsia="hu-HU"/>
        </w:rPr>
      </w:pPr>
      <w:r>
        <w:rPr>
          <w:lang w:eastAsia="hu-HU"/>
        </w:rPr>
        <w:t>}</w:t>
      </w:r>
    </w:p>
    <w:p w14:paraId="0D574159" w14:textId="6772A54F" w:rsidR="0005320C" w:rsidRDefault="004F1E1C" w:rsidP="0005320C">
      <w:pPr>
        <w:rPr>
          <w:lang w:eastAsia="hu-HU"/>
        </w:rPr>
      </w:pPr>
      <w:r>
        <w:rPr>
          <w:lang w:eastAsia="hu-HU"/>
        </w:rPr>
        <w:t xml:space="preserve">A </w:t>
      </w:r>
      <w:proofErr w:type="spellStart"/>
      <w:proofErr w:type="gramStart"/>
      <w:r>
        <w:rPr>
          <w:lang w:eastAsia="hu-HU"/>
        </w:rPr>
        <w:t>StoreCommand</w:t>
      </w:r>
      <w:proofErr w:type="spellEnd"/>
      <w:r>
        <w:rPr>
          <w:lang w:eastAsia="hu-HU"/>
        </w:rPr>
        <w:t>(</w:t>
      </w:r>
      <w:proofErr w:type="gramEnd"/>
      <w:r>
        <w:rPr>
          <w:lang w:eastAsia="hu-HU"/>
        </w:rPr>
        <w:t xml:space="preserve">) függvény már csak az általam készített </w:t>
      </w:r>
      <w:proofErr w:type="spellStart"/>
      <w:r>
        <w:rPr>
          <w:lang w:eastAsia="hu-HU"/>
        </w:rPr>
        <w:t>AddPathElementMove</w:t>
      </w:r>
      <w:proofErr w:type="spellEnd"/>
      <w:r>
        <w:rPr>
          <w:lang w:eastAsia="hu-HU"/>
        </w:rPr>
        <w:t xml:space="preserve">() függvényt hívja meg, mely </w:t>
      </w:r>
      <w:r w:rsidR="0005320C">
        <w:rPr>
          <w:lang w:eastAsia="hu-HU"/>
        </w:rPr>
        <w:t>végrehajtja a szükséges számításokat és elmenti a lábak és a test pozícióit a mozgás végrehajtásához.</w:t>
      </w:r>
    </w:p>
    <w:p w14:paraId="5ADAF350" w14:textId="77777777" w:rsidR="0005320C" w:rsidRDefault="0005320C" w:rsidP="0005320C">
      <w:pPr>
        <w:pStyle w:val="Kd"/>
        <w:rPr>
          <w:lang w:eastAsia="hu-HU"/>
        </w:rPr>
      </w:pPr>
      <w:proofErr w:type="spellStart"/>
      <w:r>
        <w:rPr>
          <w:b/>
          <w:bCs/>
          <w:color w:val="7F0055"/>
          <w:lang w:eastAsia="hu-HU"/>
        </w:rPr>
        <w:t>void</w:t>
      </w:r>
      <w:proofErr w:type="spellEnd"/>
      <w:r>
        <w:rPr>
          <w:lang w:eastAsia="hu-HU"/>
        </w:rPr>
        <w:t xml:space="preserve"> </w:t>
      </w:r>
      <w:proofErr w:type="spellStart"/>
      <w:proofErr w:type="gramStart"/>
      <w:r>
        <w:rPr>
          <w:b/>
          <w:bCs/>
          <w:lang w:eastAsia="hu-HU"/>
        </w:rPr>
        <w:t>Walk</w:t>
      </w:r>
      <w:proofErr w:type="spellEnd"/>
      <w:r>
        <w:rPr>
          <w:b/>
          <w:bCs/>
          <w:lang w:eastAsia="hu-HU"/>
        </w:rPr>
        <w:t>::</w:t>
      </w:r>
      <w:proofErr w:type="spellStart"/>
      <w:proofErr w:type="gramEnd"/>
      <w:r>
        <w:rPr>
          <w:b/>
          <w:bCs/>
          <w:shd w:val="clear" w:color="auto" w:fill="D4D4D4"/>
          <w:lang w:eastAsia="hu-HU"/>
        </w:rPr>
        <w:t>StoreCommand</w:t>
      </w:r>
      <w:proofErr w:type="spellEnd"/>
      <w:r>
        <w:rPr>
          <w:lang w:eastAsia="hu-HU"/>
        </w:rPr>
        <w:t>(</w:t>
      </w:r>
      <w:proofErr w:type="spellStart"/>
      <w:r>
        <w:rPr>
          <w:color w:val="005032"/>
          <w:lang w:eastAsia="hu-HU"/>
        </w:rPr>
        <w:t>WalkCommand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command</w:t>
      </w:r>
      <w:proofErr w:type="spellEnd"/>
      <w:r>
        <w:rPr>
          <w:lang w:eastAsia="hu-HU"/>
        </w:rPr>
        <w:t>)</w:t>
      </w:r>
    </w:p>
    <w:p w14:paraId="1CB52C84" w14:textId="77777777" w:rsidR="0005320C" w:rsidRDefault="0005320C" w:rsidP="0005320C">
      <w:pPr>
        <w:pStyle w:val="Kd"/>
        <w:rPr>
          <w:lang w:eastAsia="hu-HU"/>
        </w:rPr>
      </w:pPr>
      <w:r>
        <w:rPr>
          <w:lang w:eastAsia="hu-HU"/>
        </w:rPr>
        <w:t>{</w:t>
      </w:r>
    </w:p>
    <w:p w14:paraId="77F7D782" w14:textId="76359FBC" w:rsidR="004F1E1C" w:rsidRDefault="0005320C" w:rsidP="0005320C">
      <w:pPr>
        <w:pStyle w:val="Kd"/>
        <w:rPr>
          <w:lang w:eastAsia="hu-HU"/>
        </w:rPr>
      </w:pPr>
      <w:r>
        <w:rPr>
          <w:lang w:eastAsia="hu-HU"/>
        </w:rPr>
        <w:tab/>
      </w:r>
      <w:proofErr w:type="spellStart"/>
      <w:r>
        <w:rPr>
          <w:color w:val="0000C0"/>
          <w:lang w:eastAsia="hu-HU"/>
        </w:rPr>
        <w:t>m_walkScipt</w:t>
      </w:r>
      <w:r>
        <w:rPr>
          <w:lang w:eastAsia="hu-HU"/>
        </w:rPr>
        <w:t>.AddPathElementMove</w:t>
      </w:r>
      <w:proofErr w:type="spellEnd"/>
      <w:r>
        <w:rPr>
          <w:lang w:eastAsia="hu-HU"/>
        </w:rPr>
        <w:t>(</w:t>
      </w:r>
      <w:proofErr w:type="spellStart"/>
      <w:proofErr w:type="gramStart"/>
      <w:r>
        <w:rPr>
          <w:lang w:eastAsia="hu-HU"/>
        </w:rPr>
        <w:t>mth</w:t>
      </w:r>
      <w:proofErr w:type="spellEnd"/>
      <w:r>
        <w:rPr>
          <w:lang w:eastAsia="hu-HU"/>
        </w:rPr>
        <w:t>::</w:t>
      </w:r>
      <w:proofErr w:type="gramEnd"/>
      <w:r>
        <w:rPr>
          <w:color w:val="005032"/>
          <w:lang w:eastAsia="hu-HU"/>
        </w:rPr>
        <w:t>float2</w:t>
      </w:r>
      <w:r>
        <w:rPr>
          <w:lang w:eastAsia="hu-HU"/>
        </w:rPr>
        <w:t>(</w:t>
      </w:r>
      <w:proofErr w:type="spellStart"/>
      <w:r>
        <w:rPr>
          <w:lang w:eastAsia="hu-HU"/>
        </w:rPr>
        <w:t>command.</w:t>
      </w:r>
      <w:r>
        <w:rPr>
          <w:color w:val="0000C0"/>
          <w:lang w:eastAsia="hu-HU"/>
        </w:rPr>
        <w:t>x</w:t>
      </w:r>
      <w:r>
        <w:rPr>
          <w:lang w:eastAsia="hu-HU"/>
        </w:rPr>
        <w:t>,command.y</w:t>
      </w:r>
      <w:proofErr w:type="spellEnd"/>
      <w:r>
        <w:rPr>
          <w:lang w:eastAsia="hu-HU"/>
        </w:rPr>
        <w:t xml:space="preserve">), </w:t>
      </w:r>
      <w:proofErr w:type="spellStart"/>
      <w:r>
        <w:rPr>
          <w:lang w:eastAsia="hu-HU"/>
        </w:rPr>
        <w:t>command.</w:t>
      </w:r>
      <w:r>
        <w:rPr>
          <w:color w:val="0000C0"/>
          <w:lang w:eastAsia="hu-HU"/>
        </w:rPr>
        <w:t>phi</w:t>
      </w:r>
      <w:proofErr w:type="spellEnd"/>
      <w:r>
        <w:rPr>
          <w:lang w:eastAsia="hu-HU"/>
        </w:rPr>
        <w:t>);</w:t>
      </w:r>
    </w:p>
    <w:p w14:paraId="023DE311" w14:textId="1B3CA8B8" w:rsidR="0005320C" w:rsidRDefault="0005320C" w:rsidP="0005320C">
      <w:pPr>
        <w:pStyle w:val="Kd"/>
        <w:rPr>
          <w:lang w:eastAsia="hu-HU"/>
        </w:rPr>
      </w:pPr>
      <w:r>
        <w:rPr>
          <w:lang w:eastAsia="hu-HU"/>
        </w:rPr>
        <w:t>}</w:t>
      </w:r>
    </w:p>
    <w:p w14:paraId="548CD71A" w14:textId="47AAC754" w:rsidR="004F1E1C" w:rsidRPr="0018174E" w:rsidRDefault="0005320C" w:rsidP="004F1E1C">
      <w:pPr>
        <w:rPr>
          <w:lang w:eastAsia="hu-HU"/>
        </w:rPr>
      </w:pPr>
      <w:r>
        <w:rPr>
          <w:lang w:eastAsia="hu-HU"/>
        </w:rPr>
        <w:t xml:space="preserve">A paraméterek kitalálása és a folyamat megértése igen egyszerű volt, már ebből az egy példából </w:t>
      </w:r>
      <w:r w:rsidR="009C512D">
        <w:rPr>
          <w:lang w:eastAsia="hu-HU"/>
        </w:rPr>
        <w:t>jól látszik, hogy miért ennyire elterjedt a ROS használata és milyen egyszerű megérteni az alapjait. A robot ROS-</w:t>
      </w:r>
      <w:proofErr w:type="spellStart"/>
      <w:r w:rsidR="009C512D">
        <w:rPr>
          <w:lang w:eastAsia="hu-HU"/>
        </w:rPr>
        <w:t>on</w:t>
      </w:r>
      <w:proofErr w:type="spellEnd"/>
      <w:r w:rsidR="009C512D">
        <w:rPr>
          <w:lang w:eastAsia="hu-HU"/>
        </w:rPr>
        <w:t xml:space="preserve"> keresztüli tesztelése is hasonlóan könnyed, egyértelmű volt</w:t>
      </w:r>
      <w:r w:rsidR="001333CA">
        <w:rPr>
          <w:lang w:eastAsia="hu-HU"/>
        </w:rPr>
        <w:t xml:space="preserve">, ezt a </w:t>
      </w:r>
      <w:r w:rsidR="001333CA">
        <w:rPr>
          <w:lang w:eastAsia="hu-HU"/>
        </w:rPr>
        <w:fldChar w:fldCharType="begin"/>
      </w:r>
      <w:r w:rsidR="001333CA">
        <w:rPr>
          <w:lang w:eastAsia="hu-HU"/>
        </w:rPr>
        <w:instrText xml:space="preserve"> REF _Ref104415005 \r \h </w:instrText>
      </w:r>
      <w:r w:rsidR="001333CA">
        <w:rPr>
          <w:lang w:eastAsia="hu-HU"/>
        </w:rPr>
      </w:r>
      <w:r w:rsidR="001333CA">
        <w:rPr>
          <w:lang w:eastAsia="hu-HU"/>
        </w:rPr>
        <w:fldChar w:fldCharType="separate"/>
      </w:r>
      <w:r w:rsidR="0011376A">
        <w:rPr>
          <w:lang w:eastAsia="hu-HU"/>
        </w:rPr>
        <w:t>7</w:t>
      </w:r>
      <w:r w:rsidR="001333CA">
        <w:rPr>
          <w:lang w:eastAsia="hu-HU"/>
        </w:rPr>
        <w:fldChar w:fldCharType="end"/>
      </w:r>
      <w:r w:rsidR="001333CA">
        <w:rPr>
          <w:lang w:eastAsia="hu-HU"/>
        </w:rPr>
        <w:t xml:space="preserve"> fejezetben fejtem ki bővebben.</w:t>
      </w:r>
    </w:p>
    <w:p w14:paraId="6E7042BD" w14:textId="193C005F" w:rsidR="003E7037" w:rsidRPr="003E7037" w:rsidRDefault="003E7037" w:rsidP="003E7037">
      <w:pPr>
        <w:pStyle w:val="Cmsor1"/>
      </w:pPr>
      <w:bookmarkStart w:id="145" w:name="_Ref104415005"/>
      <w:bookmarkStart w:id="146" w:name="_Toc104453431"/>
      <w:r>
        <w:lastRenderedPageBreak/>
        <w:t>ROS alapú vezérlés tesztelése</w:t>
      </w:r>
      <w:bookmarkEnd w:id="145"/>
      <w:bookmarkEnd w:id="146"/>
    </w:p>
    <w:p w14:paraId="5E2DE117" w14:textId="187E33A3" w:rsidR="00225F65" w:rsidRDefault="00224E29" w:rsidP="00224E29">
      <w:pPr>
        <w:pStyle w:val="Cmsor1"/>
      </w:pPr>
      <w:bookmarkStart w:id="147" w:name="_Toc104453432"/>
      <w:r>
        <w:lastRenderedPageBreak/>
        <w:t>Fejlesztési lehetőségek</w:t>
      </w:r>
      <w:bookmarkEnd w:id="147"/>
    </w:p>
    <w:bookmarkStart w:id="148" w:name="_Toc104453433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EndPr/>
      <w:sdtContent>
        <w:p w14:paraId="66E4F42D" w14:textId="633F8E41" w:rsidR="009B2EED" w:rsidRDefault="009B2EED">
          <w:pPr>
            <w:pStyle w:val="Cmsor1"/>
          </w:pPr>
          <w:r>
            <w:t>Irodalomjegyzék</w:t>
          </w:r>
          <w:bookmarkEnd w:id="148"/>
        </w:p>
        <w:sdt>
          <w:sdtPr>
            <w:id w:val="111145805"/>
            <w:bibliography/>
          </w:sdtPr>
          <w:sdtEndPr/>
          <w:sdtContent>
            <w:p w14:paraId="29055798" w14:textId="77777777" w:rsidR="0011376A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029"/>
              </w:tblGrid>
              <w:tr w:rsidR="0011376A" w14:paraId="59BD0298" w14:textId="77777777">
                <w:trPr>
                  <w:divId w:val="18800522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8640D2" w14:textId="24534185" w:rsidR="0011376A" w:rsidRDefault="0011376A">
                    <w:pPr>
                      <w:pStyle w:val="Irodalomjegyzk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71AB15" w14:textId="77777777" w:rsidR="0011376A" w:rsidRDefault="0011376A">
                    <w:pPr>
                      <w:pStyle w:val="Irodalomjegyzk"/>
                    </w:pPr>
                    <w:r>
                      <w:t>S. Komáromi, „Pókszerű, járó robot fejlesztése,” 2021.</w:t>
                    </w:r>
                  </w:p>
                </w:tc>
              </w:tr>
              <w:tr w:rsidR="0011376A" w14:paraId="48B00884" w14:textId="77777777">
                <w:trPr>
                  <w:divId w:val="18800522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3196360" w14:textId="77777777" w:rsidR="0011376A" w:rsidRDefault="0011376A">
                    <w:pPr>
                      <w:pStyle w:val="Irodalomjegyzk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0631C4" w14:textId="77777777" w:rsidR="0011376A" w:rsidRDefault="0011376A">
                    <w:pPr>
                      <w:pStyle w:val="Irodalomjegyzk"/>
                    </w:pPr>
                    <w:r>
                      <w:t>ROS, „Robot Operating System,” [Online]. Available: https://www.ros.org/.</w:t>
                    </w:r>
                  </w:p>
                </w:tc>
              </w:tr>
              <w:tr w:rsidR="0011376A" w14:paraId="323D4882" w14:textId="77777777">
                <w:trPr>
                  <w:divId w:val="18800522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4438167" w14:textId="77777777" w:rsidR="0011376A" w:rsidRDefault="0011376A">
                    <w:pPr>
                      <w:pStyle w:val="Irodalomjegyzk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CC810E7" w14:textId="77777777" w:rsidR="0011376A" w:rsidRDefault="0011376A">
                    <w:pPr>
                      <w:pStyle w:val="Irodalomjegyzk"/>
                    </w:pPr>
                    <w:r>
                      <w:t>M. Babits, „Járó robot készítése,” 2018.</w:t>
                    </w:r>
                  </w:p>
                </w:tc>
              </w:tr>
              <w:tr w:rsidR="0011376A" w14:paraId="0F50547F" w14:textId="77777777">
                <w:trPr>
                  <w:divId w:val="18800522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4136DDA" w14:textId="77777777" w:rsidR="0011376A" w:rsidRDefault="0011376A">
                    <w:pPr>
                      <w:pStyle w:val="Irodalomjegyzk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6A411A" w14:textId="77777777" w:rsidR="0011376A" w:rsidRDefault="0011376A">
                    <w:pPr>
                      <w:pStyle w:val="Irodalomjegyzk"/>
                    </w:pPr>
                    <w:r>
                      <w:t>L. M. Massár, „Pókszerű, járó robot fejlesztése,” 2020.</w:t>
                    </w:r>
                  </w:p>
                </w:tc>
              </w:tr>
              <w:tr w:rsidR="0011376A" w14:paraId="10027BF1" w14:textId="77777777">
                <w:trPr>
                  <w:divId w:val="18800522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7C63BA5" w14:textId="77777777" w:rsidR="0011376A" w:rsidRDefault="0011376A">
                    <w:pPr>
                      <w:pStyle w:val="Irodalomjegyzk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EAE290" w14:textId="77777777" w:rsidR="0011376A" w:rsidRDefault="0011376A">
                    <w:pPr>
                      <w:pStyle w:val="Irodalomjegyzk"/>
                    </w:pPr>
                    <w:r>
                      <w:t>Wikipedia, „Lidar,” [Online]. Available: https://en.wikipedia.org/wiki/Lidar. [Hozzáférés dátuma: 25 05 2022].</w:t>
                    </w:r>
                  </w:p>
                </w:tc>
              </w:tr>
              <w:tr w:rsidR="0011376A" w14:paraId="13264B50" w14:textId="77777777">
                <w:trPr>
                  <w:divId w:val="18800522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A5986EB" w14:textId="77777777" w:rsidR="0011376A" w:rsidRDefault="0011376A">
                    <w:pPr>
                      <w:pStyle w:val="Irodalomjegyzk"/>
                    </w:pPr>
                    <w: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99D251" w14:textId="77777777" w:rsidR="0011376A" w:rsidRDefault="0011376A">
                    <w:pPr>
                      <w:pStyle w:val="Irodalomjegyzk"/>
                    </w:pPr>
                    <w:r>
                      <w:t>Wikipedia, „Inertial measurement unit,” [Online]. Available: https://en.wikipedia.org/wiki/Inertial_measurement_unit. [Hozzáférés dátuma: 25 05 2022].</w:t>
                    </w:r>
                  </w:p>
                </w:tc>
              </w:tr>
              <w:tr w:rsidR="0011376A" w14:paraId="3CBEAAE1" w14:textId="77777777">
                <w:trPr>
                  <w:divId w:val="18800522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F240664" w14:textId="77777777" w:rsidR="0011376A" w:rsidRDefault="0011376A">
                    <w:pPr>
                      <w:pStyle w:val="Irodalomjegyzk"/>
                    </w:pPr>
                    <w: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160B5C" w14:textId="77777777" w:rsidR="0011376A" w:rsidRDefault="0011376A">
                    <w:pPr>
                      <w:pStyle w:val="Irodalomjegyzk"/>
                    </w:pPr>
                    <w:r>
                      <w:t>ROS, „ROS Serial,” 01 10 2018. [Online]. Available: http://wiki.ros.org/rosserial. [Hozzáférés dátuma: 26 05 2022].</w:t>
                    </w:r>
                  </w:p>
                </w:tc>
              </w:tr>
              <w:tr w:rsidR="0011376A" w14:paraId="512BC63A" w14:textId="77777777">
                <w:trPr>
                  <w:divId w:val="18800522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AE4723" w14:textId="77777777" w:rsidR="0011376A" w:rsidRDefault="0011376A">
                    <w:pPr>
                      <w:pStyle w:val="Irodalomjegyzk"/>
                    </w:pPr>
                    <w: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EBFBE8" w14:textId="77777777" w:rsidR="0011376A" w:rsidRDefault="0011376A">
                    <w:pPr>
                      <w:pStyle w:val="Irodalomjegyzk"/>
                    </w:pPr>
                    <w:r>
                      <w:t>ROS, „RVIZ,” 16 05 2018. [Online]. Available: http://wiki.ros.org/rviz. [Hozzáférés dátuma: 26 05 2022].</w:t>
                    </w:r>
                  </w:p>
                </w:tc>
              </w:tr>
              <w:tr w:rsidR="0011376A" w14:paraId="7968A28C" w14:textId="77777777">
                <w:trPr>
                  <w:divId w:val="18800522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7607BD6" w14:textId="77777777" w:rsidR="0011376A" w:rsidRDefault="0011376A">
                    <w:pPr>
                      <w:pStyle w:val="Irodalomjegyzk"/>
                    </w:pPr>
                    <w: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7B6F45" w14:textId="77777777" w:rsidR="0011376A" w:rsidRDefault="0011376A">
                    <w:pPr>
                      <w:pStyle w:val="Irodalomjegyzk"/>
                    </w:pPr>
                    <w:r>
                      <w:t>ROS, „Hector SLAM,” 14 04 2014. [Online]. Available: http://wiki.ros.org/hector_slam. [Hozzáférés dátuma: 26 05 2022].</w:t>
                    </w:r>
                  </w:p>
                </w:tc>
              </w:tr>
              <w:tr w:rsidR="0011376A" w14:paraId="396C11EF" w14:textId="77777777">
                <w:trPr>
                  <w:divId w:val="18800522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30D80F" w14:textId="77777777" w:rsidR="0011376A" w:rsidRDefault="0011376A">
                    <w:pPr>
                      <w:pStyle w:val="Irodalomjegyzk"/>
                    </w:pPr>
                    <w: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DD9362" w14:textId="77777777" w:rsidR="0011376A" w:rsidRDefault="0011376A">
                    <w:pPr>
                      <w:pStyle w:val="Irodalomjegyzk"/>
                    </w:pPr>
                    <w:r>
                      <w:t xml:space="preserve">M. Babits, „Direkt és inverz geometria,” in </w:t>
                    </w:r>
                    <w:r>
                      <w:rPr>
                        <w:i/>
                        <w:iCs/>
                      </w:rPr>
                      <w:t>Járó robot készítése</w:t>
                    </w:r>
                    <w:r>
                      <w:t>, 2018, pp. 6-9..</w:t>
                    </w:r>
                  </w:p>
                </w:tc>
              </w:tr>
              <w:tr w:rsidR="0011376A" w14:paraId="6111143A" w14:textId="77777777">
                <w:trPr>
                  <w:divId w:val="18800522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1F8D711" w14:textId="77777777" w:rsidR="0011376A" w:rsidRDefault="0011376A">
                    <w:pPr>
                      <w:pStyle w:val="Irodalomjegyzk"/>
                    </w:pPr>
                    <w: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25F6777" w14:textId="77777777" w:rsidR="0011376A" w:rsidRDefault="0011376A">
                    <w:pPr>
                      <w:pStyle w:val="Irodalomjegyzk"/>
                    </w:pPr>
                    <w:r>
                      <w:t>Tappex, „Multisert brass threaded insert,” [Online]. Available: https://www.tappex.co.uk/products/brass-threaded-inserts/multisert. [Hozzáférés dátuma: 20 05 2022].</w:t>
                    </w:r>
                  </w:p>
                </w:tc>
              </w:tr>
              <w:tr w:rsidR="0011376A" w14:paraId="29E75A92" w14:textId="77777777">
                <w:trPr>
                  <w:divId w:val="18800522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741D74D" w14:textId="77777777" w:rsidR="0011376A" w:rsidRDefault="0011376A">
                    <w:pPr>
                      <w:pStyle w:val="Irodalomjegyzk"/>
                    </w:pPr>
                    <w: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3ED83D4" w14:textId="77777777" w:rsidR="0011376A" w:rsidRDefault="0011376A">
                    <w:pPr>
                      <w:pStyle w:val="Irodalomjegyzk"/>
                    </w:pPr>
                    <w:r>
                      <w:t xml:space="preserve">M. Babits, „Szimulátor,” in </w:t>
                    </w:r>
                    <w:r>
                      <w:rPr>
                        <w:i/>
                        <w:iCs/>
                      </w:rPr>
                      <w:t>Járó robot készítése</w:t>
                    </w:r>
                    <w:r>
                      <w:t>, 2018, pp. 14-15..</w:t>
                    </w:r>
                  </w:p>
                </w:tc>
              </w:tr>
              <w:tr w:rsidR="0011376A" w14:paraId="4156E43C" w14:textId="77777777">
                <w:trPr>
                  <w:divId w:val="18800522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8A64DD" w14:textId="77777777" w:rsidR="0011376A" w:rsidRDefault="0011376A">
                    <w:pPr>
                      <w:pStyle w:val="Irodalomjegyzk"/>
                    </w:pPr>
                    <w: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4C333F" w14:textId="77777777" w:rsidR="0011376A" w:rsidRDefault="0011376A">
                    <w:pPr>
                      <w:pStyle w:val="Irodalomjegyzk"/>
                    </w:pPr>
                    <w:r>
                      <w:t>Savöx, „SH0255MG - Micro Digital Servo,” [Online]. Available: https://www.savoxusa.com/collections/micro-servos/products/savsh0255mg-micro-digital-mg-servo-13-54#technical-details. [Hozzáférés dátuma: 20 05 2022].</w:t>
                    </w:r>
                  </w:p>
                </w:tc>
              </w:tr>
              <w:tr w:rsidR="0011376A" w14:paraId="1034DA1A" w14:textId="77777777">
                <w:trPr>
                  <w:divId w:val="18800522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7E9E73" w14:textId="77777777" w:rsidR="0011376A" w:rsidRDefault="0011376A">
                    <w:pPr>
                      <w:pStyle w:val="Irodalomjegyzk"/>
                    </w:pPr>
                    <w:r>
                      <w:lastRenderedPageBreak/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9174A6" w14:textId="77777777" w:rsidR="0011376A" w:rsidRDefault="0011376A">
                    <w:pPr>
                      <w:pStyle w:val="Irodalomjegyzk"/>
                    </w:pPr>
                    <w:r>
                      <w:t xml:space="preserve">M. Babits, „Áttérés fizikai robotra,” in </w:t>
                    </w:r>
                    <w:r>
                      <w:rPr>
                        <w:i/>
                        <w:iCs/>
                      </w:rPr>
                      <w:t>Járó robot készítése</w:t>
                    </w:r>
                    <w:r>
                      <w:t>, 2018, p. 15..</w:t>
                    </w:r>
                  </w:p>
                </w:tc>
              </w:tr>
              <w:tr w:rsidR="0011376A" w14:paraId="17288F60" w14:textId="77777777">
                <w:trPr>
                  <w:divId w:val="18800522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9FCA19" w14:textId="77777777" w:rsidR="0011376A" w:rsidRDefault="0011376A">
                    <w:pPr>
                      <w:pStyle w:val="Irodalomjegyzk"/>
                    </w:pPr>
                    <w: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18F2D4" w14:textId="77777777" w:rsidR="0011376A" w:rsidRDefault="0011376A">
                    <w:pPr>
                      <w:pStyle w:val="Irodalomjegyzk"/>
                    </w:pPr>
                    <w:r>
                      <w:t>ROS, „geometry_msgs/Pose Message,” 02 03 2022. [Online]. Available: http://docs.ros.org/en/api/geometry_msgs/html/msg/Pose.html. [Hozzáférés dátuma: 25 05 2022].</w:t>
                    </w:r>
                  </w:p>
                </w:tc>
              </w:tr>
            </w:tbl>
            <w:p w14:paraId="0A111FFC" w14:textId="77777777" w:rsidR="0011376A" w:rsidRDefault="0011376A">
              <w:pPr>
                <w:divId w:val="1880052251"/>
                <w:rPr>
                  <w:noProof/>
                </w:rPr>
              </w:pPr>
            </w:p>
            <w:p w14:paraId="787848B2" w14:textId="0DBB79C4" w:rsidR="009B2EED" w:rsidRDefault="009B2EE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FDF7C1D" w14:textId="77777777" w:rsidR="009B2EED" w:rsidRPr="009B2EED" w:rsidRDefault="009B2EED" w:rsidP="009B2EED"/>
    <w:sectPr w:rsidR="009B2EED" w:rsidRPr="009B2EED" w:rsidSect="00D23BFC"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Bence Kővári" w:date="2015-10-19T10:54:00Z" w:initials="KB">
    <w:p w14:paraId="5F6EDECA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konzulens(</w:t>
      </w:r>
      <w:proofErr w:type="spellStart"/>
      <w:r>
        <w:t>ek</w:t>
      </w:r>
      <w:proofErr w:type="spellEnd"/>
      <w:r>
        <w:t>) nevei</w:t>
      </w:r>
    </w:p>
  </w:comment>
  <w:comment w:id="1" w:author="Bence Kővári" w:date="2015-10-19T10:50:00Z" w:initials="KB">
    <w:p w14:paraId="3497861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Csak az egyiket hagyd a szövegben</w:t>
      </w:r>
    </w:p>
    <w:p w14:paraId="3400C567" w14:textId="77777777" w:rsidR="009B2EED" w:rsidRDefault="009B2EED">
      <w:pPr>
        <w:pStyle w:val="Jegyzetszveg"/>
      </w:pPr>
      <w:proofErr w:type="spellStart"/>
      <w:r>
        <w:t>BSc</w:t>
      </w:r>
      <w:proofErr w:type="spellEnd"/>
      <w:r>
        <w:t>: szakdolgozatot</w:t>
      </w:r>
    </w:p>
    <w:p w14:paraId="1CA1C31B" w14:textId="77777777" w:rsidR="009B2EED" w:rsidRDefault="009B2EED">
      <w:pPr>
        <w:pStyle w:val="Jegyzetszveg"/>
      </w:pPr>
      <w:proofErr w:type="spellStart"/>
      <w:r>
        <w:t>MSc</w:t>
      </w:r>
      <w:proofErr w:type="spellEnd"/>
      <w:r>
        <w:t>: diplomatervet</w:t>
      </w:r>
    </w:p>
  </w:comment>
  <w:comment w:id="2" w:author="Bence Kővári" w:date="2015-10-19T10:52:00Z" w:initials="KB">
    <w:p w14:paraId="04C6AF9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Ne felejtsd le frissíteni</w:t>
      </w:r>
    </w:p>
  </w:comment>
  <w:comment w:id="4" w:author="Bence Kővári" w:date="2015-10-19T11:12:00Z" w:initials="KB">
    <w:p w14:paraId="5923403C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motiváció</w:t>
      </w:r>
    </w:p>
  </w:comment>
  <w:comment w:id="5" w:author="Bence Kővári" w:date="2015-10-19T11:12:00Z" w:initials="KB">
    <w:p w14:paraId="38641790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probléma bemutatása</w:t>
      </w:r>
    </w:p>
  </w:comment>
  <w:comment w:id="6" w:author="Bence Kővári" w:date="2015-10-19T11:13:00Z" w:initials="KB">
    <w:p w14:paraId="72E8BA03" w14:textId="70DAF4B4" w:rsidR="009B2EED" w:rsidRDefault="009B2EED">
      <w:pPr>
        <w:pStyle w:val="Jegyzetszveg"/>
      </w:pPr>
      <w:r>
        <w:rPr>
          <w:rStyle w:val="Jegyzethivatkozs"/>
        </w:rPr>
        <w:annotationRef/>
      </w:r>
      <w:r>
        <w:t>megoldás bemutatása</w:t>
      </w:r>
    </w:p>
  </w:comment>
  <w:comment w:id="7" w:author="Bence Kővári" w:date="2015-10-19T11:17:00Z" w:initials="KB">
    <w:p w14:paraId="653508F6" w14:textId="1AEA834C" w:rsidR="009B2EED" w:rsidRDefault="009B2EED">
      <w:pPr>
        <w:pStyle w:val="Jegyzetszveg"/>
      </w:pPr>
      <w:r>
        <w:rPr>
          <w:rStyle w:val="Jegyzethivatkozs"/>
        </w:rPr>
        <w:annotationRef/>
      </w:r>
      <w:r>
        <w:t>eredmény összefoglalása</w:t>
      </w:r>
    </w:p>
  </w:comment>
  <w:comment w:id="8" w:author="Bence Kővári" w:date="2015-10-19T11:17:00Z" w:initials="KB">
    <w:p w14:paraId="3EA5B995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konklúzió, kitekintés</w:t>
      </w:r>
    </w:p>
  </w:comment>
  <w:comment w:id="20" w:author="Sándor Komáromi" w:date="2022-05-21T16:27:00Z" w:initials="SK">
    <w:p w14:paraId="41BB9C50" w14:textId="77777777" w:rsidR="00316047" w:rsidRDefault="00316047" w:rsidP="00316047">
      <w:pPr>
        <w:pStyle w:val="Jegyzetszveg"/>
      </w:pPr>
      <w:r>
        <w:rPr>
          <w:rStyle w:val="Jegyzethivatkozs"/>
        </w:rPr>
        <w:annotationRef/>
      </w:r>
      <w:r>
        <w:t>Ide lehet érdemes betenni egy képet a kész robotról</w:t>
      </w:r>
    </w:p>
  </w:comment>
  <w:comment w:id="21" w:author="Nagy Ákos" w:date="2022-05-24T09:46:00Z" w:initials="NÁ">
    <w:p w14:paraId="556872F1" w14:textId="77777777" w:rsidR="00316047" w:rsidRDefault="00316047" w:rsidP="00316047">
      <w:pPr>
        <w:pStyle w:val="Jegyzetszveg"/>
      </w:pPr>
      <w:r>
        <w:rPr>
          <w:rStyle w:val="Jegyzethivatkozs"/>
        </w:rPr>
        <w:annotationRef/>
      </w:r>
      <w:r>
        <w:t>Jó ötlet!</w:t>
      </w:r>
    </w:p>
  </w:comment>
  <w:comment w:id="28" w:author="Nagy Ákos" w:date="2022-05-24T09:53:00Z" w:initials="NÁ">
    <w:p w14:paraId="7AB70D2D" w14:textId="77777777" w:rsidR="00ED366D" w:rsidRDefault="00ED366D" w:rsidP="00ED366D">
      <w:pPr>
        <w:pStyle w:val="Jegyzetszveg"/>
      </w:pPr>
      <w:r>
        <w:rPr>
          <w:rStyle w:val="Jegyzethivatkozs"/>
        </w:rPr>
        <w:annotationRef/>
      </w:r>
      <w:r>
        <w:t xml:space="preserve">Szerencsés lenne ezt úgy leírni, hogy látszódjon, hogy ez a trafó miből, mit csinál. </w:t>
      </w:r>
      <w:proofErr w:type="spellStart"/>
      <w:r>
        <w:t>Pl</w:t>
      </w:r>
      <w:proofErr w:type="spellEnd"/>
      <w:r>
        <w:t xml:space="preserve"> x = M(q), ahol x az </w:t>
      </w:r>
      <w:proofErr w:type="spellStart"/>
      <w:proofErr w:type="gramStart"/>
      <w:r>
        <w:t>x,y</w:t>
      </w:r>
      <w:proofErr w:type="gramEnd"/>
      <w:r>
        <w:t>,z</w:t>
      </w:r>
      <w:proofErr w:type="spellEnd"/>
      <w:r>
        <w:t xml:space="preserve"> </w:t>
      </w:r>
      <w:proofErr w:type="spellStart"/>
      <w:r>
        <w:t>világkoord</w:t>
      </w:r>
      <w:proofErr w:type="spellEnd"/>
      <w:r>
        <w:t xml:space="preserve">., q pedig a csukló szögek, M pedig a </w:t>
      </w:r>
      <w:proofErr w:type="spellStart"/>
      <w:r>
        <w:t>nemlin</w:t>
      </w:r>
      <w:proofErr w:type="spellEnd"/>
      <w:r>
        <w:t xml:space="preserve">. trafó. Ennek akár utánanézhetsz cikkekben is, itt egy pl. </w:t>
      </w:r>
      <w:r w:rsidRPr="003D46EA">
        <w:t>https://motion.cs.illinois.edu/RoboticSystems/InverseKinematics.html</w:t>
      </w:r>
    </w:p>
  </w:comment>
  <w:comment w:id="30" w:author="Sándor Komáromi" w:date="2022-05-20T21:04:00Z" w:initials="SK">
    <w:p w14:paraId="56F1B4A9" w14:textId="26B3C28B" w:rsidR="00B542DA" w:rsidRDefault="00B542DA">
      <w:pPr>
        <w:pStyle w:val="Jegyzetszveg"/>
      </w:pPr>
      <w:r>
        <w:rPr>
          <w:rStyle w:val="Jegyzethivatkozs"/>
        </w:rPr>
        <w:annotationRef/>
      </w:r>
      <w:proofErr w:type="spellStart"/>
      <w:r>
        <w:t>Idéglenes</w:t>
      </w:r>
      <w:proofErr w:type="spellEnd"/>
      <w:r>
        <w:t>, Készül az új</w:t>
      </w:r>
    </w:p>
  </w:comment>
  <w:comment w:id="51" w:author="Sándor Komáromi" w:date="2022-05-05T10:34:00Z" w:initials="SK">
    <w:p w14:paraId="03C336DC" w14:textId="0BE01A7B" w:rsidR="0050564C" w:rsidRDefault="0050564C">
      <w:pPr>
        <w:pStyle w:val="Jegyzetszveg"/>
      </w:pPr>
      <w:r>
        <w:rPr>
          <w:rStyle w:val="Jegyzethivatkozs"/>
        </w:rPr>
        <w:annotationRef/>
      </w:r>
      <w:r>
        <w:t xml:space="preserve">Kiírni </w:t>
      </w:r>
      <w:proofErr w:type="gramStart"/>
      <w:r>
        <w:t>teljesen</w:t>
      </w:r>
      <w:proofErr w:type="gramEnd"/>
      <w:r>
        <w:t xml:space="preserve"> ha ez az első</w:t>
      </w:r>
    </w:p>
  </w:comment>
  <w:comment w:id="52" w:author="Sándor Komáromi" w:date="2022-05-05T10:35:00Z" w:initials="SK">
    <w:p w14:paraId="44685F23" w14:textId="77777777" w:rsidR="0050564C" w:rsidRDefault="0050564C">
      <w:pPr>
        <w:pStyle w:val="Jegyzetszveg"/>
      </w:pPr>
      <w:r>
        <w:rPr>
          <w:rStyle w:val="Jegyzethivatkozs"/>
        </w:rPr>
        <w:annotationRef/>
      </w:r>
      <w:r>
        <w:t xml:space="preserve">Az a </w:t>
      </w:r>
      <w:proofErr w:type="gramStart"/>
      <w:r>
        <w:t>pont</w:t>
      </w:r>
      <w:proofErr w:type="gramEnd"/>
      <w:r>
        <w:t xml:space="preserve"> ahol a </w:t>
      </w:r>
      <w:proofErr w:type="spellStart"/>
      <w:r>
        <w:t>rosról</w:t>
      </w:r>
      <w:proofErr w:type="spellEnd"/>
      <w:r>
        <w:t xml:space="preserve"> írok</w:t>
      </w:r>
    </w:p>
    <w:p w14:paraId="46444208" w14:textId="00046A23" w:rsidR="0050564C" w:rsidRDefault="0050564C" w:rsidP="0050564C">
      <w:pPr>
        <w:pStyle w:val="Jegyzetszveg"/>
        <w:ind w:firstLine="0"/>
      </w:pPr>
    </w:p>
  </w:comment>
  <w:comment w:id="53" w:author="Sándor Komáromi" w:date="2022-05-05T11:08:00Z" w:initials="SK">
    <w:p w14:paraId="0996FC46" w14:textId="229FFA53" w:rsidR="00096618" w:rsidRDefault="00096618">
      <w:pPr>
        <w:pStyle w:val="Jegyzetszveg"/>
      </w:pPr>
      <w:r>
        <w:rPr>
          <w:rStyle w:val="Jegyzethivatkozs"/>
        </w:rPr>
        <w:annotationRef/>
      </w:r>
      <w:r>
        <w:t>Kép beszúrása szemléltetésre</w:t>
      </w:r>
    </w:p>
  </w:comment>
  <w:comment w:id="54" w:author="Sándor Komáromi" w:date="2022-05-05T10:47:00Z" w:initials="SK">
    <w:p w14:paraId="1694039B" w14:textId="562E8B8B" w:rsidR="008A51E5" w:rsidRDefault="008A51E5" w:rsidP="008A51E5">
      <w:pPr>
        <w:pStyle w:val="Jegyzetszveg"/>
      </w:pPr>
      <w:r>
        <w:rPr>
          <w:rStyle w:val="Jegyzethivatkozs"/>
        </w:rPr>
        <w:annotationRef/>
      </w:r>
      <w:r>
        <w:t>Lehet ezt a részt újra kellene fogalmazni</w:t>
      </w:r>
    </w:p>
  </w:comment>
  <w:comment w:id="59" w:author="Sándor Komáromi" w:date="2022-05-05T12:46:00Z" w:initials="SK">
    <w:p w14:paraId="3682164F" w14:textId="58A447EE" w:rsidR="00D84C7E" w:rsidRDefault="00D84C7E">
      <w:pPr>
        <w:pStyle w:val="Jegyzetszveg"/>
      </w:pPr>
      <w:r>
        <w:rPr>
          <w:rStyle w:val="Jegyzethivatkozs"/>
        </w:rPr>
        <w:annotationRef/>
      </w:r>
      <w:r>
        <w:t xml:space="preserve">hivatkozzon a pontra, és </w:t>
      </w:r>
      <w:proofErr w:type="gramStart"/>
      <w:r>
        <w:t>változzon</w:t>
      </w:r>
      <w:proofErr w:type="gramEnd"/>
      <w:r>
        <w:t xml:space="preserve"> ha kell neki</w:t>
      </w:r>
    </w:p>
  </w:comment>
  <w:comment w:id="58" w:author="Sándor Komáromi" w:date="2022-05-05T12:58:00Z" w:initials="SK">
    <w:p w14:paraId="15DF7416" w14:textId="7F41FAA9" w:rsidR="004941C3" w:rsidRDefault="004941C3">
      <w:pPr>
        <w:pStyle w:val="Jegyzetszveg"/>
      </w:pPr>
      <w:r>
        <w:rPr>
          <w:rStyle w:val="Jegyzethivatkozs"/>
        </w:rPr>
        <w:annotationRef/>
      </w:r>
      <w:r>
        <w:t xml:space="preserve">Itt még az összes lábról kell beszélni, a </w:t>
      </w:r>
      <w:proofErr w:type="spellStart"/>
      <w:r>
        <w:t>kövi</w:t>
      </w:r>
      <w:proofErr w:type="spellEnd"/>
      <w:r>
        <w:t xml:space="preserve"> </w:t>
      </w:r>
      <w:proofErr w:type="spellStart"/>
      <w:r>
        <w:t>fejeztben</w:t>
      </w:r>
      <w:proofErr w:type="spellEnd"/>
      <w:r>
        <w:t xml:space="preserve"> leszűkítem egy lábra a </w:t>
      </w:r>
      <w:proofErr w:type="spellStart"/>
      <w:r>
        <w:t>szimetria</w:t>
      </w:r>
      <w:proofErr w:type="spellEnd"/>
      <w:r>
        <w:t xml:space="preserve"> miatt</w:t>
      </w:r>
    </w:p>
  </w:comment>
  <w:comment w:id="64" w:author="Sándor Komáromi" w:date="2022-05-05T15:02:00Z" w:initials="SK">
    <w:p w14:paraId="09FAD310" w14:textId="5E1FEB76" w:rsidR="00252E1C" w:rsidRDefault="00252E1C">
      <w:pPr>
        <w:pStyle w:val="Jegyzetszveg"/>
      </w:pPr>
      <w:r>
        <w:rPr>
          <w:rStyle w:val="Jegyzethivatkozs"/>
        </w:rPr>
        <w:annotationRef/>
      </w:r>
      <w:r>
        <w:t>Esetlegesen hozzá tartozó kép beszúrása, vagy a paraméterek pontosítása</w:t>
      </w:r>
    </w:p>
  </w:comment>
  <w:comment w:id="65" w:author="Sándor Komáromi" w:date="2022-05-05T16:04:00Z" w:initials="SK">
    <w:p w14:paraId="3C7AEE19" w14:textId="15AB8D14" w:rsidR="00B610BB" w:rsidRDefault="00B610BB">
      <w:pPr>
        <w:pStyle w:val="Jegyzetszveg"/>
      </w:pPr>
      <w:r>
        <w:rPr>
          <w:rStyle w:val="Jegyzethivatkozs"/>
        </w:rPr>
        <w:annotationRef/>
      </w:r>
      <w:proofErr w:type="spellStart"/>
      <w:r>
        <w:t>Hivatkozniiiiiiiiii</w:t>
      </w:r>
      <w:proofErr w:type="spellEnd"/>
      <w:r>
        <w:t xml:space="preserve"> vagy az </w:t>
      </w:r>
      <w:proofErr w:type="spellStart"/>
      <w:r>
        <w:t>önlabomra</w:t>
      </w:r>
      <w:proofErr w:type="spellEnd"/>
      <w:r>
        <w:t>, vagy a szervo adatlapra, vagy egy korábbi pontra</w:t>
      </w:r>
    </w:p>
  </w:comment>
  <w:comment w:id="69" w:author="Sándor Komáromi" w:date="2022-05-11T13:38:00Z" w:initials="SK">
    <w:p w14:paraId="7E061880" w14:textId="5B590F38" w:rsidR="00D01138" w:rsidRDefault="00D01138">
      <w:pPr>
        <w:pStyle w:val="Jegyzetszveg"/>
      </w:pPr>
      <w:r>
        <w:rPr>
          <w:rStyle w:val="Jegyzethivatkozs"/>
        </w:rPr>
        <w:annotationRef/>
      </w:r>
      <w:proofErr w:type="spellStart"/>
      <w:r>
        <w:t>Ci</w:t>
      </w:r>
      <w:proofErr w:type="spellEnd"/>
      <w:r>
        <w:t xml:space="preserve"> pontot meghatározó egyenlet leírása</w:t>
      </w:r>
    </w:p>
  </w:comment>
  <w:comment w:id="70" w:author="Sándor Komáromi" w:date="2022-05-11T13:37:00Z" w:initials="SK">
    <w:p w14:paraId="5CA60287" w14:textId="77777777" w:rsidR="00D01138" w:rsidRDefault="00D01138">
      <w:pPr>
        <w:pStyle w:val="Jegyzetszveg"/>
      </w:pPr>
      <w:r>
        <w:rPr>
          <w:rStyle w:val="Jegyzethivatkozs"/>
        </w:rPr>
        <w:annotationRef/>
      </w:r>
      <w:r>
        <w:t>Kiegészíteni</w:t>
      </w:r>
    </w:p>
    <w:p w14:paraId="1F51780B" w14:textId="38D05E8E" w:rsidR="00D01138" w:rsidRDefault="00D01138">
      <w:pPr>
        <w:pStyle w:val="Jegyzetszveg"/>
      </w:pPr>
      <w:proofErr w:type="gramStart"/>
      <w:r>
        <w:t>Lehet</w:t>
      </w:r>
      <w:proofErr w:type="gramEnd"/>
      <w:r>
        <w:t xml:space="preserve"> hogy a fejlesztési lehetőségekben kéne erről írnom</w:t>
      </w:r>
    </w:p>
  </w:comment>
  <w:comment w:id="73" w:author="Sándor Komáromi" w:date="2022-05-12T00:20:00Z" w:initials="SK">
    <w:p w14:paraId="3330A26A" w14:textId="77777777" w:rsidR="00125D5D" w:rsidRDefault="00125D5D">
      <w:pPr>
        <w:pStyle w:val="Jegyzetszveg"/>
      </w:pPr>
      <w:r>
        <w:rPr>
          <w:rStyle w:val="Jegyzethivatkozs"/>
        </w:rPr>
        <w:annotationRef/>
      </w:r>
      <w:r>
        <w:t>A láb elérési tartománya 6 láb esetén</w:t>
      </w:r>
    </w:p>
    <w:p w14:paraId="785D57F5" w14:textId="109F9387" w:rsidR="00125D5D" w:rsidRDefault="00125D5D">
      <w:pPr>
        <w:pStyle w:val="Jegyzetszveg"/>
      </w:pPr>
      <w:proofErr w:type="gramStart"/>
      <w:r>
        <w:t>Lehet</w:t>
      </w:r>
      <w:proofErr w:type="gramEnd"/>
      <w:r>
        <w:t xml:space="preserve"> hogy a végére kéne tennem</w:t>
      </w:r>
    </w:p>
  </w:comment>
  <w:comment w:id="81" w:author="Sándor Komáromi" w:date="2022-05-12T01:11:00Z" w:initials="SK">
    <w:p w14:paraId="100E6AC6" w14:textId="3956BF63" w:rsidR="00405EF6" w:rsidRDefault="00405EF6">
      <w:pPr>
        <w:pStyle w:val="Jegyzetszveg"/>
      </w:pPr>
      <w:r>
        <w:rPr>
          <w:rStyle w:val="Jegyzethivatkozs"/>
        </w:rPr>
        <w:annotationRef/>
      </w:r>
      <w:r>
        <w:t>Talán inkább maximális lépéstávolság?</w:t>
      </w:r>
    </w:p>
  </w:comment>
  <w:comment w:id="82" w:author="Sándor Komáromi" w:date="2022-05-12T01:14:00Z" w:initials="SK">
    <w:p w14:paraId="7A2BF6CB" w14:textId="765E4615" w:rsidR="001377FA" w:rsidRDefault="001377FA">
      <w:pPr>
        <w:pStyle w:val="Jegyzetszveg"/>
      </w:pPr>
      <w:r>
        <w:rPr>
          <w:rStyle w:val="Jegyzethivatkozs"/>
        </w:rPr>
        <w:annotationRef/>
      </w:r>
      <w:r>
        <w:t xml:space="preserve">Ideírni a képen megjelölt két pontot, illetve átírni a szöveget </w:t>
      </w:r>
      <w:proofErr w:type="gramStart"/>
      <w:r>
        <w:t>úgy</w:t>
      </w:r>
      <w:proofErr w:type="gramEnd"/>
      <w:r>
        <w:t xml:space="preserve"> hogy a képet is belevegye</w:t>
      </w:r>
    </w:p>
  </w:comment>
  <w:comment w:id="92" w:author="Sándor Komáromi" w:date="2022-05-22T16:26:00Z" w:initials="SK">
    <w:p w14:paraId="39BB6C86" w14:textId="77777777" w:rsidR="009D2EBB" w:rsidRDefault="009D2EBB" w:rsidP="009D2EBB">
      <w:pPr>
        <w:pStyle w:val="Jegyzetszveg"/>
      </w:pPr>
      <w:r>
        <w:rPr>
          <w:rStyle w:val="Jegyzethivatkozs"/>
        </w:rPr>
        <w:annotationRef/>
      </w:r>
      <w:r>
        <w:t>Esetleg kép róluk</w:t>
      </w:r>
    </w:p>
  </w:comment>
  <w:comment w:id="93" w:author="Sándor Komáromi" w:date="2022-05-22T16:35:00Z" w:initials="SK">
    <w:p w14:paraId="663F2A84" w14:textId="77777777" w:rsidR="009D2EBB" w:rsidRDefault="009D2EBB" w:rsidP="009D2EBB">
      <w:pPr>
        <w:pStyle w:val="Jegyzetszveg"/>
      </w:pPr>
      <w:r>
        <w:rPr>
          <w:rStyle w:val="Jegyzethivatkozs"/>
        </w:rPr>
        <w:annotationRef/>
      </w:r>
      <w:r>
        <w:t xml:space="preserve">képek </w:t>
      </w:r>
    </w:p>
  </w:comment>
  <w:comment w:id="96" w:author="Sándor Komáromi" w:date="2022-05-22T22:34:00Z" w:initials="SK">
    <w:p w14:paraId="7ED9F91D" w14:textId="77777777" w:rsidR="009D2EBB" w:rsidRDefault="009D2EBB" w:rsidP="009D2EBB">
      <w:pPr>
        <w:pStyle w:val="Jegyzetszveg"/>
      </w:pPr>
      <w:r>
        <w:rPr>
          <w:rStyle w:val="Jegyzethivatkozs"/>
        </w:rPr>
        <w:annotationRef/>
      </w:r>
      <w:r>
        <w:t>Kép a konverterről</w:t>
      </w:r>
    </w:p>
  </w:comment>
  <w:comment w:id="98" w:author="Sándor Komáromi" w:date="2022-05-22T22:44:00Z" w:initials="SK">
    <w:p w14:paraId="0B36D861" w14:textId="77777777" w:rsidR="009D2EBB" w:rsidRDefault="009D2EBB" w:rsidP="009D2EBB">
      <w:pPr>
        <w:pStyle w:val="Jegyzetszveg"/>
      </w:pPr>
      <w:r>
        <w:rPr>
          <w:rStyle w:val="Jegyzethivatkozs"/>
        </w:rPr>
        <w:annotationRef/>
      </w:r>
      <w:proofErr w:type="spellStart"/>
      <w:r>
        <w:t>Szinoníma</w:t>
      </w:r>
      <w:proofErr w:type="spellEnd"/>
      <w:r>
        <w:t xml:space="preserve"> keresése</w:t>
      </w:r>
    </w:p>
  </w:comment>
  <w:comment w:id="97" w:author="Sándor Komáromi" w:date="2022-05-22T22:34:00Z" w:initials="SK">
    <w:p w14:paraId="5217CB0B" w14:textId="77777777" w:rsidR="009D2EBB" w:rsidRDefault="009D2EBB" w:rsidP="009D2EBB">
      <w:pPr>
        <w:pStyle w:val="Jegyzetszveg"/>
      </w:pPr>
      <w:r>
        <w:rPr>
          <w:rStyle w:val="Jegyzethivatkozs"/>
        </w:rPr>
        <w:annotationRef/>
      </w:r>
      <w:r>
        <w:t>Esetleg kép a méretarányhibás fájlokról?</w:t>
      </w:r>
    </w:p>
    <w:p w14:paraId="75D53B9C" w14:textId="77777777" w:rsidR="009D2EBB" w:rsidRDefault="009D2EBB" w:rsidP="009D2EBB">
      <w:pPr>
        <w:pStyle w:val="Jegyzetszveg"/>
      </w:pPr>
      <w:r>
        <w:t>UML diagram</w:t>
      </w:r>
    </w:p>
  </w:comment>
  <w:comment w:id="99" w:author="Sándor Komáromi" w:date="2022-05-22T23:11:00Z" w:initials="SK">
    <w:p w14:paraId="105CCEFA" w14:textId="77777777" w:rsidR="009D2EBB" w:rsidRDefault="009D2EBB" w:rsidP="009D2EBB">
      <w:pPr>
        <w:pStyle w:val="Jegyzetszveg"/>
      </w:pPr>
      <w:r>
        <w:rPr>
          <w:rStyle w:val="Jegyzethivatkozs"/>
        </w:rPr>
        <w:annotationRef/>
      </w:r>
      <w:r>
        <w:t>Kép készítése a két koordináta rendszerről</w:t>
      </w:r>
    </w:p>
  </w:comment>
  <w:comment w:id="100" w:author="Sándor Komáromi" w:date="2022-05-22T23:39:00Z" w:initials="SK">
    <w:p w14:paraId="537D17AC" w14:textId="77777777" w:rsidR="009D2EBB" w:rsidRDefault="009D2EBB" w:rsidP="009D2EBB">
      <w:pPr>
        <w:pStyle w:val="Jegyzetszveg"/>
      </w:pPr>
      <w:r>
        <w:rPr>
          <w:rStyle w:val="Jegyzethivatkozs"/>
        </w:rPr>
        <w:annotationRef/>
      </w:r>
      <w:r>
        <w:t xml:space="preserve">Megkeresni hol </w:t>
      </w:r>
      <w:proofErr w:type="spellStart"/>
      <w:r>
        <w:t>hasznéltam</w:t>
      </w:r>
      <w:proofErr w:type="spellEnd"/>
      <w:r>
        <w:t xml:space="preserve"> a tervező programot először és ott definiálni az </w:t>
      </w:r>
      <w:proofErr w:type="spellStart"/>
      <w:r>
        <w:t>inventort</w:t>
      </w:r>
      <w:proofErr w:type="spellEnd"/>
    </w:p>
  </w:comment>
  <w:comment w:id="112" w:author="Sándor Komáromi" w:date="2022-05-26T13:20:00Z" w:initials="SK">
    <w:p w14:paraId="1724D551" w14:textId="235F97D5" w:rsidR="00261F7B" w:rsidRDefault="00261F7B">
      <w:pPr>
        <w:pStyle w:val="Jegyzetszveg"/>
      </w:pPr>
      <w:r>
        <w:rPr>
          <w:rStyle w:val="Jegyzethivatkozs"/>
        </w:rPr>
        <w:annotationRef/>
      </w:r>
      <w:r>
        <w:t>UML diagrammok</w:t>
      </w:r>
    </w:p>
  </w:comment>
  <w:comment w:id="115" w:author="Komáromi Sándor" w:date="2022-05-25T09:24:00Z" w:initials="KS">
    <w:p w14:paraId="4759EF01" w14:textId="77777777" w:rsidR="00B21428" w:rsidRDefault="00B21428" w:rsidP="00B21428">
      <w:pPr>
        <w:pStyle w:val="Jegyzetszveg"/>
      </w:pPr>
      <w:r>
        <w:rPr>
          <w:rStyle w:val="Jegyzethivatkozs"/>
        </w:rPr>
        <w:annotationRef/>
      </w:r>
      <w:r>
        <w:t>Lehet le kell hivatkozni a szervos bekezdést</w:t>
      </w:r>
    </w:p>
  </w:comment>
  <w:comment w:id="129" w:author="Komáromi Sándor" w:date="2022-05-25T12:36:00Z" w:initials="KS">
    <w:p w14:paraId="4C211B2C" w14:textId="77777777" w:rsidR="00B21428" w:rsidRDefault="00B21428" w:rsidP="00B21428">
      <w:pPr>
        <w:pStyle w:val="Jegyzetszveg"/>
      </w:pPr>
      <w:r>
        <w:rPr>
          <w:rStyle w:val="Jegyzethivatkozs"/>
        </w:rPr>
        <w:annotationRef/>
      </w:r>
      <w:r>
        <w:t>Hivatkozni?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6EDECA" w15:done="1"/>
  <w15:commentEx w15:paraId="1CA1C31B" w15:done="1"/>
  <w15:commentEx w15:paraId="04C6AF9D" w15:done="0"/>
  <w15:commentEx w15:paraId="5923403C" w15:done="0"/>
  <w15:commentEx w15:paraId="38641790" w15:done="0"/>
  <w15:commentEx w15:paraId="72E8BA03" w15:done="0"/>
  <w15:commentEx w15:paraId="653508F6" w15:done="0"/>
  <w15:commentEx w15:paraId="3EA5B995" w15:done="0"/>
  <w15:commentEx w15:paraId="41BB9C50" w15:done="0"/>
  <w15:commentEx w15:paraId="556872F1" w15:paraIdParent="41BB9C50" w15:done="0"/>
  <w15:commentEx w15:paraId="7AB70D2D" w15:done="0"/>
  <w15:commentEx w15:paraId="56F1B4A9" w15:done="1"/>
  <w15:commentEx w15:paraId="03C336DC" w15:done="0"/>
  <w15:commentEx w15:paraId="46444208" w15:done="0"/>
  <w15:commentEx w15:paraId="0996FC46" w15:done="0"/>
  <w15:commentEx w15:paraId="1694039B" w15:done="0"/>
  <w15:commentEx w15:paraId="3682164F" w15:done="0"/>
  <w15:commentEx w15:paraId="15DF7416" w15:done="0"/>
  <w15:commentEx w15:paraId="09FAD310" w15:done="0"/>
  <w15:commentEx w15:paraId="3C7AEE19" w15:done="0"/>
  <w15:commentEx w15:paraId="7E061880" w15:done="0"/>
  <w15:commentEx w15:paraId="1F51780B" w15:done="0"/>
  <w15:commentEx w15:paraId="785D57F5" w15:done="0"/>
  <w15:commentEx w15:paraId="100E6AC6" w15:done="0"/>
  <w15:commentEx w15:paraId="7A2BF6CB" w15:done="0"/>
  <w15:commentEx w15:paraId="39BB6C86" w15:done="0"/>
  <w15:commentEx w15:paraId="663F2A84" w15:done="0"/>
  <w15:commentEx w15:paraId="7ED9F91D" w15:done="0"/>
  <w15:commentEx w15:paraId="0B36D861" w15:done="0"/>
  <w15:commentEx w15:paraId="75D53B9C" w15:done="0"/>
  <w15:commentEx w15:paraId="105CCEFA" w15:done="0"/>
  <w15:commentEx w15:paraId="537D17AC" w15:done="0"/>
  <w15:commentEx w15:paraId="1724D551" w15:done="0"/>
  <w15:commentEx w15:paraId="4759EF01" w15:done="0"/>
  <w15:commentEx w15:paraId="4C211B2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12291F6" w16cex:dateUtc="2015-10-19T08:54:00Z"/>
  <w16cex:commentExtensible w16cex:durableId="212291F9" w16cex:dateUtc="2015-10-19T08:50:00Z"/>
  <w16cex:commentExtensible w16cex:durableId="212291FA" w16cex:dateUtc="2015-10-19T08:52:00Z"/>
  <w16cex:commentExtensible w16cex:durableId="212291FC" w16cex:dateUtc="2015-10-19T09:12:00Z"/>
  <w16cex:commentExtensible w16cex:durableId="212291FD" w16cex:dateUtc="2015-10-19T09:12:00Z"/>
  <w16cex:commentExtensible w16cex:durableId="212291FE" w16cex:dateUtc="2015-10-19T09:13:00Z"/>
  <w16cex:commentExtensible w16cex:durableId="212291FF" w16cex:dateUtc="2015-10-19T09:17:00Z"/>
  <w16cex:commentExtensible w16cex:durableId="21229200" w16cex:dateUtc="2015-10-19T09:17:00Z"/>
  <w16cex:commentExtensible w16cex:durableId="26339169" w16cex:dateUtc="2022-05-21T14:27:00Z"/>
  <w16cex:commentExtensible w16cex:durableId="263727E6" w16cex:dateUtc="2022-05-24T07:46:00Z"/>
  <w16cex:commentExtensible w16cex:durableId="263729A4" w16cex:dateUtc="2022-05-24T07:53:00Z"/>
  <w16cex:commentExtensible w16cex:durableId="263280E6" w16cex:dateUtc="2022-05-20T19:04:00Z"/>
  <w16cex:commentExtensible w16cex:durableId="261E26C6" w16cex:dateUtc="2022-05-05T08:34:00Z"/>
  <w16cex:commentExtensible w16cex:durableId="261E2706" w16cex:dateUtc="2022-05-05T08:35:00Z"/>
  <w16cex:commentExtensible w16cex:durableId="261E2EA1" w16cex:dateUtc="2022-05-05T09:08:00Z"/>
  <w16cex:commentExtensible w16cex:durableId="261E29C1" w16cex:dateUtc="2022-05-05T08:47:00Z"/>
  <w16cex:commentExtensible w16cex:durableId="261E45A1" w16cex:dateUtc="2022-05-05T10:46:00Z"/>
  <w16cex:commentExtensible w16cex:durableId="261E4874" w16cex:dateUtc="2022-05-05T10:58:00Z"/>
  <w16cex:commentExtensible w16cex:durableId="261E656B" w16cex:dateUtc="2022-05-05T13:02:00Z"/>
  <w16cex:commentExtensible w16cex:durableId="261E73F9" w16cex:dateUtc="2022-05-05T14:04:00Z"/>
  <w16cex:commentExtensible w16cex:durableId="26263ACF" w16cex:dateUtc="2022-05-11T11:38:00Z"/>
  <w16cex:commentExtensible w16cex:durableId="26263AA5" w16cex:dateUtc="2022-05-11T11:37:00Z"/>
  <w16cex:commentExtensible w16cex:durableId="2626D16E" w16cex:dateUtc="2022-05-11T22:20:00Z"/>
  <w16cex:commentExtensible w16cex:durableId="2626DD28" w16cex:dateUtc="2022-05-11T23:11:00Z"/>
  <w16cex:commentExtensible w16cex:durableId="2626DDF6" w16cex:dateUtc="2022-05-11T23:14:00Z"/>
  <w16cex:commentExtensible w16cex:durableId="2634E2A5" w16cex:dateUtc="2022-05-22T14:26:00Z"/>
  <w16cex:commentExtensible w16cex:durableId="2634E4D5" w16cex:dateUtc="2022-05-22T14:35:00Z"/>
  <w16cex:commentExtensible w16cex:durableId="263538F0" w16cex:dateUtc="2022-05-22T20:34:00Z"/>
  <w16cex:commentExtensible w16cex:durableId="26353B3F" w16cex:dateUtc="2022-05-22T20:44:00Z"/>
  <w16cex:commentExtensible w16cex:durableId="2635390D" w16cex:dateUtc="2022-05-22T20:34:00Z"/>
  <w16cex:commentExtensible w16cex:durableId="26354187" w16cex:dateUtc="2022-05-22T21:11:00Z"/>
  <w16cex:commentExtensible w16cex:durableId="2635481C" w16cex:dateUtc="2022-05-22T21:39:00Z"/>
  <w16cex:commentExtensible w16cex:durableId="2639FD08" w16cex:dateUtc="2022-05-26T11:20:00Z"/>
  <w16cex:commentExtensible w16cex:durableId="26387453" w16cex:dateUtc="2022-05-25T07:24:00Z"/>
  <w16cex:commentExtensible w16cex:durableId="2638A158" w16cex:dateUtc="2022-05-25T10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6EDECA" w16cid:durableId="212291F6"/>
  <w16cid:commentId w16cid:paraId="1CA1C31B" w16cid:durableId="212291F9"/>
  <w16cid:commentId w16cid:paraId="04C6AF9D" w16cid:durableId="212291FA"/>
  <w16cid:commentId w16cid:paraId="5923403C" w16cid:durableId="212291FC"/>
  <w16cid:commentId w16cid:paraId="38641790" w16cid:durableId="212291FD"/>
  <w16cid:commentId w16cid:paraId="72E8BA03" w16cid:durableId="212291FE"/>
  <w16cid:commentId w16cid:paraId="653508F6" w16cid:durableId="212291FF"/>
  <w16cid:commentId w16cid:paraId="3EA5B995" w16cid:durableId="21229200"/>
  <w16cid:commentId w16cid:paraId="41BB9C50" w16cid:durableId="26339169"/>
  <w16cid:commentId w16cid:paraId="556872F1" w16cid:durableId="263727E6"/>
  <w16cid:commentId w16cid:paraId="7AB70D2D" w16cid:durableId="263729A4"/>
  <w16cid:commentId w16cid:paraId="56F1B4A9" w16cid:durableId="263280E6"/>
  <w16cid:commentId w16cid:paraId="03C336DC" w16cid:durableId="261E26C6"/>
  <w16cid:commentId w16cid:paraId="46444208" w16cid:durableId="261E2706"/>
  <w16cid:commentId w16cid:paraId="0996FC46" w16cid:durableId="261E2EA1"/>
  <w16cid:commentId w16cid:paraId="1694039B" w16cid:durableId="261E29C1"/>
  <w16cid:commentId w16cid:paraId="3682164F" w16cid:durableId="261E45A1"/>
  <w16cid:commentId w16cid:paraId="15DF7416" w16cid:durableId="261E4874"/>
  <w16cid:commentId w16cid:paraId="09FAD310" w16cid:durableId="261E656B"/>
  <w16cid:commentId w16cid:paraId="3C7AEE19" w16cid:durableId="261E73F9"/>
  <w16cid:commentId w16cid:paraId="7E061880" w16cid:durableId="26263ACF"/>
  <w16cid:commentId w16cid:paraId="1F51780B" w16cid:durableId="26263AA5"/>
  <w16cid:commentId w16cid:paraId="785D57F5" w16cid:durableId="2626D16E"/>
  <w16cid:commentId w16cid:paraId="100E6AC6" w16cid:durableId="2626DD28"/>
  <w16cid:commentId w16cid:paraId="7A2BF6CB" w16cid:durableId="2626DDF6"/>
  <w16cid:commentId w16cid:paraId="39BB6C86" w16cid:durableId="2634E2A5"/>
  <w16cid:commentId w16cid:paraId="663F2A84" w16cid:durableId="2634E4D5"/>
  <w16cid:commentId w16cid:paraId="7ED9F91D" w16cid:durableId="263538F0"/>
  <w16cid:commentId w16cid:paraId="0B36D861" w16cid:durableId="26353B3F"/>
  <w16cid:commentId w16cid:paraId="75D53B9C" w16cid:durableId="2635390D"/>
  <w16cid:commentId w16cid:paraId="105CCEFA" w16cid:durableId="26354187"/>
  <w16cid:commentId w16cid:paraId="537D17AC" w16cid:durableId="2635481C"/>
  <w16cid:commentId w16cid:paraId="1724D551" w16cid:durableId="2639FD08"/>
  <w16cid:commentId w16cid:paraId="4759EF01" w16cid:durableId="26387453"/>
  <w16cid:commentId w16cid:paraId="4C211B2C" w16cid:durableId="2638A15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F4ED5C" w14:textId="77777777" w:rsidR="00DD0478" w:rsidRDefault="00DD0478">
      <w:r>
        <w:separator/>
      </w:r>
    </w:p>
  </w:endnote>
  <w:endnote w:type="continuationSeparator" w:id="0">
    <w:p w14:paraId="6864B829" w14:textId="77777777" w:rsidR="00DD0478" w:rsidRDefault="00DD04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56E33" w14:textId="77777777" w:rsidR="00DD0478" w:rsidRDefault="00DD0478">
      <w:r>
        <w:separator/>
      </w:r>
    </w:p>
  </w:footnote>
  <w:footnote w:type="continuationSeparator" w:id="0">
    <w:p w14:paraId="0D9D78A0" w14:textId="77777777" w:rsidR="00DD0478" w:rsidRDefault="00DD04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CD51F0A"/>
    <w:multiLevelType w:val="hybridMultilevel"/>
    <w:tmpl w:val="D58E5DD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99C3B84"/>
    <w:multiLevelType w:val="multilevel"/>
    <w:tmpl w:val="F12CA766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62366291">
    <w:abstractNumId w:val="10"/>
  </w:num>
  <w:num w:numId="2" w16cid:durableId="103036837">
    <w:abstractNumId w:val="26"/>
  </w:num>
  <w:num w:numId="3" w16cid:durableId="1573466024">
    <w:abstractNumId w:val="14"/>
  </w:num>
  <w:num w:numId="4" w16cid:durableId="1509248208">
    <w:abstractNumId w:val="20"/>
  </w:num>
  <w:num w:numId="5" w16cid:durableId="1188174653">
    <w:abstractNumId w:val="21"/>
  </w:num>
  <w:num w:numId="6" w16cid:durableId="390927133">
    <w:abstractNumId w:val="22"/>
  </w:num>
  <w:num w:numId="7" w16cid:durableId="1527526415">
    <w:abstractNumId w:val="17"/>
  </w:num>
  <w:num w:numId="8" w16cid:durableId="1061515152">
    <w:abstractNumId w:val="13"/>
  </w:num>
  <w:num w:numId="9" w16cid:durableId="2129007593">
    <w:abstractNumId w:val="18"/>
  </w:num>
  <w:num w:numId="10" w16cid:durableId="78212550">
    <w:abstractNumId w:val="27"/>
  </w:num>
  <w:num w:numId="11" w16cid:durableId="1534807049">
    <w:abstractNumId w:val="19"/>
  </w:num>
  <w:num w:numId="12" w16cid:durableId="643894804">
    <w:abstractNumId w:val="25"/>
  </w:num>
  <w:num w:numId="13" w16cid:durableId="407076738">
    <w:abstractNumId w:val="9"/>
  </w:num>
  <w:num w:numId="14" w16cid:durableId="556667128">
    <w:abstractNumId w:val="7"/>
  </w:num>
  <w:num w:numId="15" w16cid:durableId="418407166">
    <w:abstractNumId w:val="6"/>
  </w:num>
  <w:num w:numId="16" w16cid:durableId="2087336271">
    <w:abstractNumId w:val="5"/>
  </w:num>
  <w:num w:numId="17" w16cid:durableId="201745863">
    <w:abstractNumId w:val="4"/>
  </w:num>
  <w:num w:numId="18" w16cid:durableId="481116274">
    <w:abstractNumId w:val="8"/>
  </w:num>
  <w:num w:numId="19" w16cid:durableId="983853700">
    <w:abstractNumId w:val="3"/>
  </w:num>
  <w:num w:numId="20" w16cid:durableId="517232212">
    <w:abstractNumId w:val="2"/>
  </w:num>
  <w:num w:numId="21" w16cid:durableId="682436198">
    <w:abstractNumId w:val="1"/>
  </w:num>
  <w:num w:numId="22" w16cid:durableId="225646690">
    <w:abstractNumId w:val="0"/>
  </w:num>
  <w:num w:numId="23" w16cid:durableId="1626892050">
    <w:abstractNumId w:val="11"/>
  </w:num>
  <w:num w:numId="24" w16cid:durableId="479466147">
    <w:abstractNumId w:val="16"/>
  </w:num>
  <w:num w:numId="25" w16cid:durableId="1415589069">
    <w:abstractNumId w:val="12"/>
  </w:num>
  <w:num w:numId="26" w16cid:durableId="631592462">
    <w:abstractNumId w:val="15"/>
  </w:num>
  <w:num w:numId="27" w16cid:durableId="1065228487">
    <w:abstractNumId w:val="24"/>
  </w:num>
  <w:num w:numId="28" w16cid:durableId="1008950725">
    <w:abstractNumId w:val="23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ence Kővári">
    <w15:presenceInfo w15:providerId="Windows Live" w15:userId="5be86d7ee7dc6027"/>
  </w15:person>
  <w15:person w15:author="Sándor Komáromi">
    <w15:presenceInfo w15:providerId="Windows Live" w15:userId="4db9883b3a43d303"/>
  </w15:person>
  <w15:person w15:author="Nagy Ákos">
    <w15:presenceInfo w15:providerId="None" w15:userId="Nagy Ákos"/>
  </w15:person>
  <w15:person w15:author="Komáromi Sándor">
    <w15:presenceInfo w15:providerId="AD" w15:userId="S::komaromi@progen.hu::d2bb71a5-2f93-4944-b5dd-01b50519bbb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0270"/>
    <w:rsid w:val="00006172"/>
    <w:rsid w:val="000062F4"/>
    <w:rsid w:val="0001192F"/>
    <w:rsid w:val="00012040"/>
    <w:rsid w:val="00013554"/>
    <w:rsid w:val="00025E8B"/>
    <w:rsid w:val="00025F5A"/>
    <w:rsid w:val="00032298"/>
    <w:rsid w:val="0003595A"/>
    <w:rsid w:val="000361B4"/>
    <w:rsid w:val="0003623B"/>
    <w:rsid w:val="000364F9"/>
    <w:rsid w:val="0003758D"/>
    <w:rsid w:val="0004304E"/>
    <w:rsid w:val="00046992"/>
    <w:rsid w:val="0005320C"/>
    <w:rsid w:val="00061F7A"/>
    <w:rsid w:val="0007409F"/>
    <w:rsid w:val="00076797"/>
    <w:rsid w:val="0007766A"/>
    <w:rsid w:val="00082D2E"/>
    <w:rsid w:val="0008782E"/>
    <w:rsid w:val="00090B58"/>
    <w:rsid w:val="00094BD6"/>
    <w:rsid w:val="00096618"/>
    <w:rsid w:val="00096999"/>
    <w:rsid w:val="000A18CD"/>
    <w:rsid w:val="000A3802"/>
    <w:rsid w:val="000A3B32"/>
    <w:rsid w:val="000A7483"/>
    <w:rsid w:val="000B078F"/>
    <w:rsid w:val="000B08E1"/>
    <w:rsid w:val="000B18EE"/>
    <w:rsid w:val="000B2781"/>
    <w:rsid w:val="000B53E0"/>
    <w:rsid w:val="000C08AA"/>
    <w:rsid w:val="000C1BA6"/>
    <w:rsid w:val="000C5DC9"/>
    <w:rsid w:val="000C7D98"/>
    <w:rsid w:val="000D3E88"/>
    <w:rsid w:val="000D71A8"/>
    <w:rsid w:val="000E72D8"/>
    <w:rsid w:val="000F35C3"/>
    <w:rsid w:val="000F3BA5"/>
    <w:rsid w:val="000F3EA7"/>
    <w:rsid w:val="000F4BAD"/>
    <w:rsid w:val="000F6905"/>
    <w:rsid w:val="000F6F01"/>
    <w:rsid w:val="001018F3"/>
    <w:rsid w:val="0010640A"/>
    <w:rsid w:val="0011376A"/>
    <w:rsid w:val="00114F59"/>
    <w:rsid w:val="00115D77"/>
    <w:rsid w:val="001223BD"/>
    <w:rsid w:val="001237E5"/>
    <w:rsid w:val="0012562C"/>
    <w:rsid w:val="00125D5D"/>
    <w:rsid w:val="001278B7"/>
    <w:rsid w:val="001305D0"/>
    <w:rsid w:val="001333CA"/>
    <w:rsid w:val="00134002"/>
    <w:rsid w:val="001341F4"/>
    <w:rsid w:val="00134B9C"/>
    <w:rsid w:val="00135F87"/>
    <w:rsid w:val="001377FA"/>
    <w:rsid w:val="001418CF"/>
    <w:rsid w:val="00142143"/>
    <w:rsid w:val="00144EBD"/>
    <w:rsid w:val="001456C5"/>
    <w:rsid w:val="001522F2"/>
    <w:rsid w:val="00153800"/>
    <w:rsid w:val="001575AD"/>
    <w:rsid w:val="0016075F"/>
    <w:rsid w:val="001676C5"/>
    <w:rsid w:val="0016794E"/>
    <w:rsid w:val="00171054"/>
    <w:rsid w:val="001808E4"/>
    <w:rsid w:val="00181664"/>
    <w:rsid w:val="0018174E"/>
    <w:rsid w:val="00182E53"/>
    <w:rsid w:val="00184A77"/>
    <w:rsid w:val="00185D07"/>
    <w:rsid w:val="00185D93"/>
    <w:rsid w:val="00187734"/>
    <w:rsid w:val="00187BF2"/>
    <w:rsid w:val="00192127"/>
    <w:rsid w:val="00192C57"/>
    <w:rsid w:val="00193C53"/>
    <w:rsid w:val="00195251"/>
    <w:rsid w:val="001A39F7"/>
    <w:rsid w:val="001A57BC"/>
    <w:rsid w:val="001A7EC8"/>
    <w:rsid w:val="001B01D7"/>
    <w:rsid w:val="001C1124"/>
    <w:rsid w:val="001C1E78"/>
    <w:rsid w:val="001D0CC7"/>
    <w:rsid w:val="001D333D"/>
    <w:rsid w:val="001D4C8D"/>
    <w:rsid w:val="001D7491"/>
    <w:rsid w:val="001E250E"/>
    <w:rsid w:val="001F0442"/>
    <w:rsid w:val="001F09FE"/>
    <w:rsid w:val="001F4150"/>
    <w:rsid w:val="001F48B9"/>
    <w:rsid w:val="001F77F3"/>
    <w:rsid w:val="00203E00"/>
    <w:rsid w:val="00204CEC"/>
    <w:rsid w:val="00207585"/>
    <w:rsid w:val="002102C3"/>
    <w:rsid w:val="00212973"/>
    <w:rsid w:val="00213C4C"/>
    <w:rsid w:val="002141EF"/>
    <w:rsid w:val="00217D10"/>
    <w:rsid w:val="00224E29"/>
    <w:rsid w:val="00225F65"/>
    <w:rsid w:val="00227347"/>
    <w:rsid w:val="00235115"/>
    <w:rsid w:val="0023727C"/>
    <w:rsid w:val="00240617"/>
    <w:rsid w:val="00244F44"/>
    <w:rsid w:val="002507A7"/>
    <w:rsid w:val="00252E1C"/>
    <w:rsid w:val="00254001"/>
    <w:rsid w:val="0025708E"/>
    <w:rsid w:val="00257980"/>
    <w:rsid w:val="00261F7B"/>
    <w:rsid w:val="00264A0D"/>
    <w:rsid w:val="00266916"/>
    <w:rsid w:val="00266A20"/>
    <w:rsid w:val="00267677"/>
    <w:rsid w:val="002809F6"/>
    <w:rsid w:val="00283135"/>
    <w:rsid w:val="002841F9"/>
    <w:rsid w:val="002916D5"/>
    <w:rsid w:val="0029309C"/>
    <w:rsid w:val="00297F03"/>
    <w:rsid w:val="002A3247"/>
    <w:rsid w:val="002B37E5"/>
    <w:rsid w:val="002B5B06"/>
    <w:rsid w:val="002B66D7"/>
    <w:rsid w:val="002B7893"/>
    <w:rsid w:val="002C0D3C"/>
    <w:rsid w:val="002C6F36"/>
    <w:rsid w:val="002D0621"/>
    <w:rsid w:val="002D095C"/>
    <w:rsid w:val="002D2C06"/>
    <w:rsid w:val="002D3031"/>
    <w:rsid w:val="002D43C1"/>
    <w:rsid w:val="002D6BCD"/>
    <w:rsid w:val="002D6DD8"/>
    <w:rsid w:val="002D7DA9"/>
    <w:rsid w:val="002E1D2A"/>
    <w:rsid w:val="002E267B"/>
    <w:rsid w:val="002E5B86"/>
    <w:rsid w:val="002E5DC1"/>
    <w:rsid w:val="002F0CAC"/>
    <w:rsid w:val="003027DD"/>
    <w:rsid w:val="00302BB3"/>
    <w:rsid w:val="00303CD0"/>
    <w:rsid w:val="003048F4"/>
    <w:rsid w:val="00304980"/>
    <w:rsid w:val="00305E08"/>
    <w:rsid w:val="00310B90"/>
    <w:rsid w:val="00313013"/>
    <w:rsid w:val="00313DE0"/>
    <w:rsid w:val="00314349"/>
    <w:rsid w:val="00316047"/>
    <w:rsid w:val="003229C9"/>
    <w:rsid w:val="00323F27"/>
    <w:rsid w:val="003248DF"/>
    <w:rsid w:val="003262E0"/>
    <w:rsid w:val="00327C91"/>
    <w:rsid w:val="00330CF9"/>
    <w:rsid w:val="00331480"/>
    <w:rsid w:val="00336F8E"/>
    <w:rsid w:val="00344F8D"/>
    <w:rsid w:val="00347127"/>
    <w:rsid w:val="00350AEC"/>
    <w:rsid w:val="00355ED8"/>
    <w:rsid w:val="003568D2"/>
    <w:rsid w:val="00357CEE"/>
    <w:rsid w:val="0036329D"/>
    <w:rsid w:val="003676ED"/>
    <w:rsid w:val="0037381F"/>
    <w:rsid w:val="00375D74"/>
    <w:rsid w:val="00380372"/>
    <w:rsid w:val="00381BF3"/>
    <w:rsid w:val="003831A9"/>
    <w:rsid w:val="00383377"/>
    <w:rsid w:val="0038450B"/>
    <w:rsid w:val="00384AE8"/>
    <w:rsid w:val="00386C59"/>
    <w:rsid w:val="00390F28"/>
    <w:rsid w:val="003A430B"/>
    <w:rsid w:val="003A4CDB"/>
    <w:rsid w:val="003B3BBC"/>
    <w:rsid w:val="003B58C9"/>
    <w:rsid w:val="003B77D0"/>
    <w:rsid w:val="003C0226"/>
    <w:rsid w:val="003C0C5C"/>
    <w:rsid w:val="003C23FA"/>
    <w:rsid w:val="003C3900"/>
    <w:rsid w:val="003D0BF6"/>
    <w:rsid w:val="003D253B"/>
    <w:rsid w:val="003D2B46"/>
    <w:rsid w:val="003D35ED"/>
    <w:rsid w:val="003D6B04"/>
    <w:rsid w:val="003E2ECB"/>
    <w:rsid w:val="003E30F0"/>
    <w:rsid w:val="003E63A0"/>
    <w:rsid w:val="003E6408"/>
    <w:rsid w:val="003E7037"/>
    <w:rsid w:val="003E70B1"/>
    <w:rsid w:val="003F05EE"/>
    <w:rsid w:val="003F4DD8"/>
    <w:rsid w:val="003F5425"/>
    <w:rsid w:val="004045D6"/>
    <w:rsid w:val="00405EF6"/>
    <w:rsid w:val="0040715F"/>
    <w:rsid w:val="00410924"/>
    <w:rsid w:val="004172D0"/>
    <w:rsid w:val="004322E5"/>
    <w:rsid w:val="00435744"/>
    <w:rsid w:val="00436F07"/>
    <w:rsid w:val="0044012F"/>
    <w:rsid w:val="00442782"/>
    <w:rsid w:val="00442BA8"/>
    <w:rsid w:val="00456384"/>
    <w:rsid w:val="00463BC0"/>
    <w:rsid w:val="00476815"/>
    <w:rsid w:val="0048395A"/>
    <w:rsid w:val="00483BD8"/>
    <w:rsid w:val="00483CFD"/>
    <w:rsid w:val="00484D08"/>
    <w:rsid w:val="00484E45"/>
    <w:rsid w:val="004851C7"/>
    <w:rsid w:val="00485F1C"/>
    <w:rsid w:val="004863A0"/>
    <w:rsid w:val="00487E25"/>
    <w:rsid w:val="00491D1C"/>
    <w:rsid w:val="00492A1A"/>
    <w:rsid w:val="004941C3"/>
    <w:rsid w:val="00495A50"/>
    <w:rsid w:val="004967B6"/>
    <w:rsid w:val="004A2922"/>
    <w:rsid w:val="004A6720"/>
    <w:rsid w:val="004B2C4C"/>
    <w:rsid w:val="004B71A4"/>
    <w:rsid w:val="004B758E"/>
    <w:rsid w:val="004D352E"/>
    <w:rsid w:val="004D385F"/>
    <w:rsid w:val="004D5A3D"/>
    <w:rsid w:val="004E1053"/>
    <w:rsid w:val="004E7E47"/>
    <w:rsid w:val="004F02D7"/>
    <w:rsid w:val="004F03AA"/>
    <w:rsid w:val="004F1E1C"/>
    <w:rsid w:val="004F1FD0"/>
    <w:rsid w:val="004F2F35"/>
    <w:rsid w:val="004F382F"/>
    <w:rsid w:val="00502632"/>
    <w:rsid w:val="00502A30"/>
    <w:rsid w:val="0050564C"/>
    <w:rsid w:val="0051187E"/>
    <w:rsid w:val="005125E5"/>
    <w:rsid w:val="0051604A"/>
    <w:rsid w:val="00526A1B"/>
    <w:rsid w:val="00527863"/>
    <w:rsid w:val="00530363"/>
    <w:rsid w:val="005304D3"/>
    <w:rsid w:val="0053186E"/>
    <w:rsid w:val="005334AD"/>
    <w:rsid w:val="00535626"/>
    <w:rsid w:val="00535B6C"/>
    <w:rsid w:val="00542878"/>
    <w:rsid w:val="00546796"/>
    <w:rsid w:val="00551D6D"/>
    <w:rsid w:val="005524FC"/>
    <w:rsid w:val="00553886"/>
    <w:rsid w:val="005543F7"/>
    <w:rsid w:val="0055747B"/>
    <w:rsid w:val="0055762C"/>
    <w:rsid w:val="005621E9"/>
    <w:rsid w:val="00565173"/>
    <w:rsid w:val="00566040"/>
    <w:rsid w:val="00570D18"/>
    <w:rsid w:val="00572A2B"/>
    <w:rsid w:val="005758F4"/>
    <w:rsid w:val="005759AA"/>
    <w:rsid w:val="00576495"/>
    <w:rsid w:val="005777C9"/>
    <w:rsid w:val="005839E5"/>
    <w:rsid w:val="00585683"/>
    <w:rsid w:val="00593B70"/>
    <w:rsid w:val="005A45E5"/>
    <w:rsid w:val="005B74F1"/>
    <w:rsid w:val="005C08D0"/>
    <w:rsid w:val="005C5108"/>
    <w:rsid w:val="005C529C"/>
    <w:rsid w:val="005D0E4C"/>
    <w:rsid w:val="005D3443"/>
    <w:rsid w:val="005D5518"/>
    <w:rsid w:val="005D5D9F"/>
    <w:rsid w:val="005E01E0"/>
    <w:rsid w:val="005E41CE"/>
    <w:rsid w:val="005F537E"/>
    <w:rsid w:val="005F5381"/>
    <w:rsid w:val="005F7F9C"/>
    <w:rsid w:val="00601C8F"/>
    <w:rsid w:val="006034C7"/>
    <w:rsid w:val="0060426A"/>
    <w:rsid w:val="00613CB7"/>
    <w:rsid w:val="0061606D"/>
    <w:rsid w:val="0062185B"/>
    <w:rsid w:val="0062582F"/>
    <w:rsid w:val="006270AE"/>
    <w:rsid w:val="00627F81"/>
    <w:rsid w:val="00630A92"/>
    <w:rsid w:val="00631385"/>
    <w:rsid w:val="006351BD"/>
    <w:rsid w:val="0063585C"/>
    <w:rsid w:val="00641018"/>
    <w:rsid w:val="006427AB"/>
    <w:rsid w:val="0064446C"/>
    <w:rsid w:val="00645579"/>
    <w:rsid w:val="006459E6"/>
    <w:rsid w:val="00647B53"/>
    <w:rsid w:val="00650C7C"/>
    <w:rsid w:val="00651157"/>
    <w:rsid w:val="00653165"/>
    <w:rsid w:val="00657C40"/>
    <w:rsid w:val="0066506E"/>
    <w:rsid w:val="00665B3D"/>
    <w:rsid w:val="006715FF"/>
    <w:rsid w:val="006729AA"/>
    <w:rsid w:val="00672D7E"/>
    <w:rsid w:val="00673A59"/>
    <w:rsid w:val="0067426B"/>
    <w:rsid w:val="00675281"/>
    <w:rsid w:val="006776AF"/>
    <w:rsid w:val="00681E99"/>
    <w:rsid w:val="00686885"/>
    <w:rsid w:val="00692117"/>
    <w:rsid w:val="00692605"/>
    <w:rsid w:val="0069313E"/>
    <w:rsid w:val="006A1B7F"/>
    <w:rsid w:val="006A5031"/>
    <w:rsid w:val="006B063D"/>
    <w:rsid w:val="006B19A4"/>
    <w:rsid w:val="006B4569"/>
    <w:rsid w:val="006B5FB9"/>
    <w:rsid w:val="006C25EB"/>
    <w:rsid w:val="006C4600"/>
    <w:rsid w:val="006C5AC1"/>
    <w:rsid w:val="006C7773"/>
    <w:rsid w:val="006C7ABC"/>
    <w:rsid w:val="006D338C"/>
    <w:rsid w:val="006D3864"/>
    <w:rsid w:val="006D4B0E"/>
    <w:rsid w:val="006D5DD0"/>
    <w:rsid w:val="006E0786"/>
    <w:rsid w:val="006E3115"/>
    <w:rsid w:val="006E4E19"/>
    <w:rsid w:val="006E52B8"/>
    <w:rsid w:val="006E73FA"/>
    <w:rsid w:val="006F512E"/>
    <w:rsid w:val="006F655F"/>
    <w:rsid w:val="006F7D85"/>
    <w:rsid w:val="00700E3A"/>
    <w:rsid w:val="00701AA9"/>
    <w:rsid w:val="007054B1"/>
    <w:rsid w:val="00711375"/>
    <w:rsid w:val="00714D2E"/>
    <w:rsid w:val="00724679"/>
    <w:rsid w:val="007249F8"/>
    <w:rsid w:val="00730B3C"/>
    <w:rsid w:val="00731F06"/>
    <w:rsid w:val="00737560"/>
    <w:rsid w:val="007375F0"/>
    <w:rsid w:val="00746DA6"/>
    <w:rsid w:val="007502E4"/>
    <w:rsid w:val="00751B57"/>
    <w:rsid w:val="00756D62"/>
    <w:rsid w:val="007676A0"/>
    <w:rsid w:val="00772046"/>
    <w:rsid w:val="0077717D"/>
    <w:rsid w:val="007805B1"/>
    <w:rsid w:val="00785C69"/>
    <w:rsid w:val="00787D50"/>
    <w:rsid w:val="007901E9"/>
    <w:rsid w:val="0079423B"/>
    <w:rsid w:val="00794F5E"/>
    <w:rsid w:val="0079727D"/>
    <w:rsid w:val="007A1951"/>
    <w:rsid w:val="007A34D7"/>
    <w:rsid w:val="007A4576"/>
    <w:rsid w:val="007A6955"/>
    <w:rsid w:val="007A774A"/>
    <w:rsid w:val="007B130E"/>
    <w:rsid w:val="007B5CF7"/>
    <w:rsid w:val="007B633D"/>
    <w:rsid w:val="007B668A"/>
    <w:rsid w:val="007B68CC"/>
    <w:rsid w:val="007C05C9"/>
    <w:rsid w:val="007C0D18"/>
    <w:rsid w:val="007C1EF7"/>
    <w:rsid w:val="007C373F"/>
    <w:rsid w:val="007C3C01"/>
    <w:rsid w:val="007C4721"/>
    <w:rsid w:val="007D0736"/>
    <w:rsid w:val="007D3C53"/>
    <w:rsid w:val="007D65E5"/>
    <w:rsid w:val="007E0B10"/>
    <w:rsid w:val="007E0D9A"/>
    <w:rsid w:val="007E4A8D"/>
    <w:rsid w:val="007E5354"/>
    <w:rsid w:val="007E581D"/>
    <w:rsid w:val="007E654C"/>
    <w:rsid w:val="007E774C"/>
    <w:rsid w:val="007F185C"/>
    <w:rsid w:val="007F4BFF"/>
    <w:rsid w:val="007F5C2E"/>
    <w:rsid w:val="00800BF6"/>
    <w:rsid w:val="00803D8E"/>
    <w:rsid w:val="0080639D"/>
    <w:rsid w:val="00816BCB"/>
    <w:rsid w:val="00817AD6"/>
    <w:rsid w:val="008236DE"/>
    <w:rsid w:val="008306C6"/>
    <w:rsid w:val="0083743D"/>
    <w:rsid w:val="008400BB"/>
    <w:rsid w:val="00843159"/>
    <w:rsid w:val="008451EF"/>
    <w:rsid w:val="00850089"/>
    <w:rsid w:val="00851667"/>
    <w:rsid w:val="008518C8"/>
    <w:rsid w:val="00854BDC"/>
    <w:rsid w:val="008563B8"/>
    <w:rsid w:val="00856D4A"/>
    <w:rsid w:val="0086471C"/>
    <w:rsid w:val="0086492A"/>
    <w:rsid w:val="00870721"/>
    <w:rsid w:val="008739AA"/>
    <w:rsid w:val="0087509E"/>
    <w:rsid w:val="00877820"/>
    <w:rsid w:val="00881277"/>
    <w:rsid w:val="0088367A"/>
    <w:rsid w:val="0088649E"/>
    <w:rsid w:val="008918E2"/>
    <w:rsid w:val="00891A2D"/>
    <w:rsid w:val="008A2CFC"/>
    <w:rsid w:val="008A30EE"/>
    <w:rsid w:val="008A3762"/>
    <w:rsid w:val="008A394A"/>
    <w:rsid w:val="008A51E5"/>
    <w:rsid w:val="008C50F2"/>
    <w:rsid w:val="008C5639"/>
    <w:rsid w:val="008C5682"/>
    <w:rsid w:val="008C686D"/>
    <w:rsid w:val="008C7CE3"/>
    <w:rsid w:val="008D1BD1"/>
    <w:rsid w:val="008D2E24"/>
    <w:rsid w:val="008D4788"/>
    <w:rsid w:val="008E0C7B"/>
    <w:rsid w:val="008E7228"/>
    <w:rsid w:val="008F0BD3"/>
    <w:rsid w:val="009005F9"/>
    <w:rsid w:val="00901F4D"/>
    <w:rsid w:val="009027FA"/>
    <w:rsid w:val="00904161"/>
    <w:rsid w:val="0090541F"/>
    <w:rsid w:val="0090609C"/>
    <w:rsid w:val="00906450"/>
    <w:rsid w:val="0091152B"/>
    <w:rsid w:val="009152C4"/>
    <w:rsid w:val="00916515"/>
    <w:rsid w:val="00916883"/>
    <w:rsid w:val="00916D74"/>
    <w:rsid w:val="00920E8A"/>
    <w:rsid w:val="0092502A"/>
    <w:rsid w:val="009331C0"/>
    <w:rsid w:val="00940CB1"/>
    <w:rsid w:val="00940E1D"/>
    <w:rsid w:val="00945B77"/>
    <w:rsid w:val="00951407"/>
    <w:rsid w:val="0095263C"/>
    <w:rsid w:val="00952DB1"/>
    <w:rsid w:val="009546A6"/>
    <w:rsid w:val="009569F9"/>
    <w:rsid w:val="00956F7A"/>
    <w:rsid w:val="00961A87"/>
    <w:rsid w:val="00962BAB"/>
    <w:rsid w:val="00974472"/>
    <w:rsid w:val="009746AE"/>
    <w:rsid w:val="00975061"/>
    <w:rsid w:val="00980069"/>
    <w:rsid w:val="009840DF"/>
    <w:rsid w:val="0098532E"/>
    <w:rsid w:val="00990374"/>
    <w:rsid w:val="00991BAA"/>
    <w:rsid w:val="00992B70"/>
    <w:rsid w:val="00995204"/>
    <w:rsid w:val="0099694B"/>
    <w:rsid w:val="009A0A26"/>
    <w:rsid w:val="009A7F40"/>
    <w:rsid w:val="009B1AB8"/>
    <w:rsid w:val="009B2EED"/>
    <w:rsid w:val="009C03D0"/>
    <w:rsid w:val="009C19FB"/>
    <w:rsid w:val="009C1C93"/>
    <w:rsid w:val="009C1E8C"/>
    <w:rsid w:val="009C512D"/>
    <w:rsid w:val="009D2EBB"/>
    <w:rsid w:val="009D2FD8"/>
    <w:rsid w:val="009D401F"/>
    <w:rsid w:val="009D435A"/>
    <w:rsid w:val="009E2607"/>
    <w:rsid w:val="009E3BB2"/>
    <w:rsid w:val="009E6097"/>
    <w:rsid w:val="009F31BC"/>
    <w:rsid w:val="009F5E63"/>
    <w:rsid w:val="009F6023"/>
    <w:rsid w:val="009F6703"/>
    <w:rsid w:val="00A0387A"/>
    <w:rsid w:val="00A04627"/>
    <w:rsid w:val="00A116FD"/>
    <w:rsid w:val="00A1247F"/>
    <w:rsid w:val="00A12907"/>
    <w:rsid w:val="00A16134"/>
    <w:rsid w:val="00A17B9D"/>
    <w:rsid w:val="00A201C1"/>
    <w:rsid w:val="00A22406"/>
    <w:rsid w:val="00A33609"/>
    <w:rsid w:val="00A34DC4"/>
    <w:rsid w:val="00A366EB"/>
    <w:rsid w:val="00A44DE0"/>
    <w:rsid w:val="00A469C6"/>
    <w:rsid w:val="00A4759A"/>
    <w:rsid w:val="00A50F43"/>
    <w:rsid w:val="00A5312C"/>
    <w:rsid w:val="00A554E6"/>
    <w:rsid w:val="00A56B7B"/>
    <w:rsid w:val="00A616AC"/>
    <w:rsid w:val="00A6231A"/>
    <w:rsid w:val="00A630BF"/>
    <w:rsid w:val="00A65AD4"/>
    <w:rsid w:val="00A66899"/>
    <w:rsid w:val="00A72BAB"/>
    <w:rsid w:val="00A73111"/>
    <w:rsid w:val="00A7331E"/>
    <w:rsid w:val="00A749E2"/>
    <w:rsid w:val="00A800BF"/>
    <w:rsid w:val="00A82CB5"/>
    <w:rsid w:val="00A83F4B"/>
    <w:rsid w:val="00A878AD"/>
    <w:rsid w:val="00A96664"/>
    <w:rsid w:val="00A9757F"/>
    <w:rsid w:val="00AA344F"/>
    <w:rsid w:val="00AA4C6A"/>
    <w:rsid w:val="00AA6D9C"/>
    <w:rsid w:val="00AA731B"/>
    <w:rsid w:val="00AB1AAA"/>
    <w:rsid w:val="00AB2CE9"/>
    <w:rsid w:val="00AB511F"/>
    <w:rsid w:val="00AB5C2A"/>
    <w:rsid w:val="00AC123B"/>
    <w:rsid w:val="00AC1A78"/>
    <w:rsid w:val="00AD0139"/>
    <w:rsid w:val="00AD1813"/>
    <w:rsid w:val="00AD2F82"/>
    <w:rsid w:val="00AD49D8"/>
    <w:rsid w:val="00AD6101"/>
    <w:rsid w:val="00AD6F4A"/>
    <w:rsid w:val="00AD75D7"/>
    <w:rsid w:val="00AD7B77"/>
    <w:rsid w:val="00AE05C4"/>
    <w:rsid w:val="00AE175C"/>
    <w:rsid w:val="00AE354F"/>
    <w:rsid w:val="00AE4DAD"/>
    <w:rsid w:val="00AE6B81"/>
    <w:rsid w:val="00AF09B2"/>
    <w:rsid w:val="00AF2CA4"/>
    <w:rsid w:val="00AF3B98"/>
    <w:rsid w:val="00AF7D44"/>
    <w:rsid w:val="00B004ED"/>
    <w:rsid w:val="00B01044"/>
    <w:rsid w:val="00B01DE5"/>
    <w:rsid w:val="00B03CD8"/>
    <w:rsid w:val="00B077EA"/>
    <w:rsid w:val="00B079AC"/>
    <w:rsid w:val="00B12569"/>
    <w:rsid w:val="00B13FD0"/>
    <w:rsid w:val="00B17499"/>
    <w:rsid w:val="00B176AE"/>
    <w:rsid w:val="00B21428"/>
    <w:rsid w:val="00B2272C"/>
    <w:rsid w:val="00B22F8B"/>
    <w:rsid w:val="00B2318A"/>
    <w:rsid w:val="00B252D4"/>
    <w:rsid w:val="00B323F1"/>
    <w:rsid w:val="00B33F86"/>
    <w:rsid w:val="00B34326"/>
    <w:rsid w:val="00B3587D"/>
    <w:rsid w:val="00B4104A"/>
    <w:rsid w:val="00B42A1F"/>
    <w:rsid w:val="00B509D5"/>
    <w:rsid w:val="00B50CAA"/>
    <w:rsid w:val="00B50F82"/>
    <w:rsid w:val="00B542DA"/>
    <w:rsid w:val="00B55646"/>
    <w:rsid w:val="00B57690"/>
    <w:rsid w:val="00B610BB"/>
    <w:rsid w:val="00B62F4B"/>
    <w:rsid w:val="00B659B4"/>
    <w:rsid w:val="00B70284"/>
    <w:rsid w:val="00B756E0"/>
    <w:rsid w:val="00B82C7D"/>
    <w:rsid w:val="00B944BD"/>
    <w:rsid w:val="00B96880"/>
    <w:rsid w:val="00BA0331"/>
    <w:rsid w:val="00BA0D30"/>
    <w:rsid w:val="00BA21D5"/>
    <w:rsid w:val="00BB1409"/>
    <w:rsid w:val="00BB162F"/>
    <w:rsid w:val="00BC145E"/>
    <w:rsid w:val="00BC1FE3"/>
    <w:rsid w:val="00BC21A6"/>
    <w:rsid w:val="00BC5A30"/>
    <w:rsid w:val="00BD0C31"/>
    <w:rsid w:val="00BD2B5B"/>
    <w:rsid w:val="00BD6F31"/>
    <w:rsid w:val="00BE2CBB"/>
    <w:rsid w:val="00BE48F1"/>
    <w:rsid w:val="00BE4A15"/>
    <w:rsid w:val="00BF412C"/>
    <w:rsid w:val="00BF41FE"/>
    <w:rsid w:val="00C00B3C"/>
    <w:rsid w:val="00C015EA"/>
    <w:rsid w:val="00C05A5A"/>
    <w:rsid w:val="00C130F4"/>
    <w:rsid w:val="00C1402B"/>
    <w:rsid w:val="00C20F27"/>
    <w:rsid w:val="00C23173"/>
    <w:rsid w:val="00C264B3"/>
    <w:rsid w:val="00C2686E"/>
    <w:rsid w:val="00C30A06"/>
    <w:rsid w:val="00C31260"/>
    <w:rsid w:val="00C32586"/>
    <w:rsid w:val="00C33D96"/>
    <w:rsid w:val="00C34CEA"/>
    <w:rsid w:val="00C4050D"/>
    <w:rsid w:val="00C43330"/>
    <w:rsid w:val="00C43856"/>
    <w:rsid w:val="00C43DB9"/>
    <w:rsid w:val="00C45B5A"/>
    <w:rsid w:val="00C45FBF"/>
    <w:rsid w:val="00C46933"/>
    <w:rsid w:val="00C53F92"/>
    <w:rsid w:val="00C56A1F"/>
    <w:rsid w:val="00C5734B"/>
    <w:rsid w:val="00C60807"/>
    <w:rsid w:val="00C73DEE"/>
    <w:rsid w:val="00C75262"/>
    <w:rsid w:val="00C83822"/>
    <w:rsid w:val="00C867FF"/>
    <w:rsid w:val="00C86D5D"/>
    <w:rsid w:val="00C93C09"/>
    <w:rsid w:val="00C94815"/>
    <w:rsid w:val="00C972A3"/>
    <w:rsid w:val="00C97D82"/>
    <w:rsid w:val="00CA2287"/>
    <w:rsid w:val="00CA270C"/>
    <w:rsid w:val="00CB0038"/>
    <w:rsid w:val="00CB25D4"/>
    <w:rsid w:val="00CB5626"/>
    <w:rsid w:val="00CC2118"/>
    <w:rsid w:val="00CC2432"/>
    <w:rsid w:val="00CC7B61"/>
    <w:rsid w:val="00CD07C1"/>
    <w:rsid w:val="00CD130D"/>
    <w:rsid w:val="00CE32D5"/>
    <w:rsid w:val="00CE42DD"/>
    <w:rsid w:val="00D00E94"/>
    <w:rsid w:val="00D01138"/>
    <w:rsid w:val="00D013AB"/>
    <w:rsid w:val="00D07335"/>
    <w:rsid w:val="00D10435"/>
    <w:rsid w:val="00D15A1F"/>
    <w:rsid w:val="00D1632F"/>
    <w:rsid w:val="00D17B0F"/>
    <w:rsid w:val="00D20A88"/>
    <w:rsid w:val="00D22B3E"/>
    <w:rsid w:val="00D23BFC"/>
    <w:rsid w:val="00D31570"/>
    <w:rsid w:val="00D3212C"/>
    <w:rsid w:val="00D33D76"/>
    <w:rsid w:val="00D35942"/>
    <w:rsid w:val="00D37464"/>
    <w:rsid w:val="00D375C4"/>
    <w:rsid w:val="00D37EC8"/>
    <w:rsid w:val="00D429F2"/>
    <w:rsid w:val="00D4484C"/>
    <w:rsid w:val="00D45D8C"/>
    <w:rsid w:val="00D536A4"/>
    <w:rsid w:val="00D53F5A"/>
    <w:rsid w:val="00D5403D"/>
    <w:rsid w:val="00D65879"/>
    <w:rsid w:val="00D67E29"/>
    <w:rsid w:val="00D70740"/>
    <w:rsid w:val="00D72AF2"/>
    <w:rsid w:val="00D802A8"/>
    <w:rsid w:val="00D802EA"/>
    <w:rsid w:val="00D81927"/>
    <w:rsid w:val="00D82044"/>
    <w:rsid w:val="00D82205"/>
    <w:rsid w:val="00D82423"/>
    <w:rsid w:val="00D82885"/>
    <w:rsid w:val="00D84C7E"/>
    <w:rsid w:val="00D85501"/>
    <w:rsid w:val="00D95C38"/>
    <w:rsid w:val="00D95E2C"/>
    <w:rsid w:val="00DA0C6C"/>
    <w:rsid w:val="00DA2BFC"/>
    <w:rsid w:val="00DA3719"/>
    <w:rsid w:val="00DA4355"/>
    <w:rsid w:val="00DA568A"/>
    <w:rsid w:val="00DA73D2"/>
    <w:rsid w:val="00DB1924"/>
    <w:rsid w:val="00DC0D77"/>
    <w:rsid w:val="00DC29F6"/>
    <w:rsid w:val="00DC2E8C"/>
    <w:rsid w:val="00DD0478"/>
    <w:rsid w:val="00DD2C26"/>
    <w:rsid w:val="00DD48C8"/>
    <w:rsid w:val="00DD6A58"/>
    <w:rsid w:val="00DD74A0"/>
    <w:rsid w:val="00DE10DC"/>
    <w:rsid w:val="00DE34E1"/>
    <w:rsid w:val="00DE3E62"/>
    <w:rsid w:val="00DE5913"/>
    <w:rsid w:val="00DF4BA5"/>
    <w:rsid w:val="00DF50B6"/>
    <w:rsid w:val="00DF67BC"/>
    <w:rsid w:val="00DF6FEA"/>
    <w:rsid w:val="00E03184"/>
    <w:rsid w:val="00E03AC2"/>
    <w:rsid w:val="00E06785"/>
    <w:rsid w:val="00E07711"/>
    <w:rsid w:val="00E07EE4"/>
    <w:rsid w:val="00E16169"/>
    <w:rsid w:val="00E162AF"/>
    <w:rsid w:val="00E1761C"/>
    <w:rsid w:val="00E179B9"/>
    <w:rsid w:val="00E20536"/>
    <w:rsid w:val="00E20AF3"/>
    <w:rsid w:val="00E267BF"/>
    <w:rsid w:val="00E26F89"/>
    <w:rsid w:val="00E27142"/>
    <w:rsid w:val="00E27E7A"/>
    <w:rsid w:val="00E31280"/>
    <w:rsid w:val="00E33094"/>
    <w:rsid w:val="00E34D27"/>
    <w:rsid w:val="00E37484"/>
    <w:rsid w:val="00E42F0D"/>
    <w:rsid w:val="00E448E2"/>
    <w:rsid w:val="00E47504"/>
    <w:rsid w:val="00E47EE0"/>
    <w:rsid w:val="00E50ABD"/>
    <w:rsid w:val="00E50EC1"/>
    <w:rsid w:val="00E518DF"/>
    <w:rsid w:val="00E56934"/>
    <w:rsid w:val="00E57202"/>
    <w:rsid w:val="00E57EE6"/>
    <w:rsid w:val="00E60561"/>
    <w:rsid w:val="00E60C58"/>
    <w:rsid w:val="00E614EE"/>
    <w:rsid w:val="00E6174E"/>
    <w:rsid w:val="00E775B1"/>
    <w:rsid w:val="00E8385C"/>
    <w:rsid w:val="00E83CF3"/>
    <w:rsid w:val="00E84908"/>
    <w:rsid w:val="00E85131"/>
    <w:rsid w:val="00E86A0C"/>
    <w:rsid w:val="00E87731"/>
    <w:rsid w:val="00E87C8C"/>
    <w:rsid w:val="00E90403"/>
    <w:rsid w:val="00E93191"/>
    <w:rsid w:val="00E9514D"/>
    <w:rsid w:val="00E97A93"/>
    <w:rsid w:val="00EA257F"/>
    <w:rsid w:val="00EA7CA1"/>
    <w:rsid w:val="00EB0EBB"/>
    <w:rsid w:val="00EB3228"/>
    <w:rsid w:val="00EB6B4C"/>
    <w:rsid w:val="00EB74FB"/>
    <w:rsid w:val="00EB7C21"/>
    <w:rsid w:val="00EC3532"/>
    <w:rsid w:val="00ED0419"/>
    <w:rsid w:val="00ED205A"/>
    <w:rsid w:val="00ED366D"/>
    <w:rsid w:val="00EE0D13"/>
    <w:rsid w:val="00EE1A1F"/>
    <w:rsid w:val="00EE2264"/>
    <w:rsid w:val="00EE3F6E"/>
    <w:rsid w:val="00EF3EBB"/>
    <w:rsid w:val="00F02ADC"/>
    <w:rsid w:val="00F04D8F"/>
    <w:rsid w:val="00F050F9"/>
    <w:rsid w:val="00F05A6B"/>
    <w:rsid w:val="00F22720"/>
    <w:rsid w:val="00F231C0"/>
    <w:rsid w:val="00F26023"/>
    <w:rsid w:val="00F26B15"/>
    <w:rsid w:val="00F26D5B"/>
    <w:rsid w:val="00F35614"/>
    <w:rsid w:val="00F36C48"/>
    <w:rsid w:val="00F400A3"/>
    <w:rsid w:val="00F40C75"/>
    <w:rsid w:val="00F42D81"/>
    <w:rsid w:val="00F42DDA"/>
    <w:rsid w:val="00F4492C"/>
    <w:rsid w:val="00F461CD"/>
    <w:rsid w:val="00F46C77"/>
    <w:rsid w:val="00F5489B"/>
    <w:rsid w:val="00F61BEE"/>
    <w:rsid w:val="00F721BE"/>
    <w:rsid w:val="00F761E6"/>
    <w:rsid w:val="00F7620A"/>
    <w:rsid w:val="00F80D78"/>
    <w:rsid w:val="00F819A6"/>
    <w:rsid w:val="00F83CFD"/>
    <w:rsid w:val="00F85638"/>
    <w:rsid w:val="00F86ACF"/>
    <w:rsid w:val="00F914FC"/>
    <w:rsid w:val="00F93858"/>
    <w:rsid w:val="00F95881"/>
    <w:rsid w:val="00F97B1D"/>
    <w:rsid w:val="00FA023A"/>
    <w:rsid w:val="00FA5A16"/>
    <w:rsid w:val="00FA764E"/>
    <w:rsid w:val="00FB0389"/>
    <w:rsid w:val="00FB4035"/>
    <w:rsid w:val="00FB63FC"/>
    <w:rsid w:val="00FC443D"/>
    <w:rsid w:val="00FD36D6"/>
    <w:rsid w:val="00FD6777"/>
    <w:rsid w:val="00FE34AD"/>
    <w:rsid w:val="00FE3656"/>
    <w:rsid w:val="00FE5943"/>
    <w:rsid w:val="00FF1630"/>
    <w:rsid w:val="00FF2B53"/>
    <w:rsid w:val="00FF6EDF"/>
    <w:rsid w:val="00FF6F91"/>
    <w:rsid w:val="00FF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36329D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D5403D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DC2E8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rsid w:val="00DC2E8C"/>
    <w:rPr>
      <w:color w:val="954F72" w:themeColor="followedHyperlink"/>
      <w:u w:val="single"/>
    </w:rPr>
  </w:style>
  <w:style w:type="paragraph" w:styleId="Vgjegyzetszvege">
    <w:name w:val="endnote text"/>
    <w:basedOn w:val="Norml"/>
    <w:link w:val="VgjegyzetszvegeChar"/>
    <w:rsid w:val="00357CEE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rsid w:val="00357CEE"/>
    <w:rPr>
      <w:lang w:eastAsia="en-US"/>
    </w:rPr>
  </w:style>
  <w:style w:type="character" w:styleId="Vgjegyzet-hivatkozs">
    <w:name w:val="endnote reference"/>
    <w:basedOn w:val="Bekezdsalapbettpusa"/>
    <w:rsid w:val="00357CEE"/>
    <w:rPr>
      <w:vertAlign w:val="superscript"/>
    </w:rPr>
  </w:style>
  <w:style w:type="table" w:styleId="Rcsostblzat">
    <w:name w:val="Table Grid"/>
    <w:basedOn w:val="Normltblzat"/>
    <w:rsid w:val="00FB40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B756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1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8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6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3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1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1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2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0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10" Type="http://schemas.microsoft.com/office/2011/relationships/commentsExtended" Target="commentsExtended.xml"/><Relationship Id="rId19" Type="http://schemas.openxmlformats.org/officeDocument/2006/relationships/header" Target="header1.xm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jpeg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Rob</b:Tag>
    <b:SourceType>InternetSite</b:SourceType>
    <b:Guid>{D81DF50C-B7B5-42F5-8631-C32D1826C7E5}</b:Guid>
    <b:URL>https://www.ros.org/</b:URL>
    <b:Author>
      <b:Author>
        <b:NameList>
          <b:Person>
            <b:Last>ROS</b:Last>
          </b:Person>
        </b:NameList>
      </b:Author>
    </b:Author>
    <b:Title>Robot Operating System</b:Title>
    <b:RefOrder>2</b:RefOrder>
  </b:Source>
  <b:Source>
    <b:Tag>Mát20</b:Tag>
    <b:SourceType>Report</b:SourceType>
    <b:Guid>{7F51744E-0128-4DA5-84F1-43CDEAC4D8A7}</b:Guid>
    <b:Title>Pókszerű, járó robot fejlesztése</b:Title>
    <b:Year>2020</b:Year>
    <b:Department>Automatizálási és Alkalmazott Informatikai Tanszék</b:Department>
    <b:ThesisType>Diplomaterv</b:ThesisType>
    <b:Author>
      <b:Author>
        <b:NameList>
          <b:Person>
            <b:Last>Massár</b:Last>
            <b:Middle>Mátyás</b:Middle>
            <b:First>Lóránt</b:First>
          </b:Person>
        </b:NameList>
      </b:Author>
    </b:Author>
    <b:RefOrder>4</b:RefOrder>
  </b:Source>
  <b:Source>
    <b:Tag>Kom21</b:Tag>
    <b:SourceType>Report</b:SourceType>
    <b:Guid>{2674E4CF-F7FD-424F-8937-713A9A317437}</b:Guid>
    <b:Title>Pókszerű, járó robot fejlesztése</b:Title>
    <b:Year>2021</b:Year>
    <b:Author>
      <b:Author>
        <b:NameList>
          <b:Person>
            <b:Last>Komáromi</b:Last>
            <b:First>Sándor</b:First>
          </b:Person>
        </b:NameList>
      </b:Author>
    </b:Author>
    <b:Department>Automatizálási és Alkalmazott Informatikai Tanszék</b:Department>
    <b:ThesisType>Önálló Laboratórium beszámoló</b:ThesisType>
    <b:RefOrder>1</b:RefOrder>
  </b:Source>
  <b:Source>
    <b:Tag>Bab18</b:Tag>
    <b:SourceType>Report</b:SourceType>
    <b:Guid>{8E9D26CD-5638-443A-B13D-82F13D9FCE0A}</b:Guid>
    <b:Title>Járó robot készítése</b:Title>
    <b:Year>2018</b:Year>
    <b:Author>
      <b:Author>
        <b:NameList>
          <b:Person>
            <b:Last>Babits</b:Last>
            <b:First>Mátyás</b:First>
          </b:Person>
        </b:NameList>
      </b:Author>
    </b:Author>
    <b:Department>Automatizálási és Alkalmazott Informatikai Tanszék</b:Department>
    <b:ThesisType>Önnálló Laboratórium beszámoló</b:ThesisType>
    <b:RefOrder>3</b:RefOrder>
  </b:Source>
  <b:Source>
    <b:Tag>Tap22</b:Tag>
    <b:SourceType>InternetSite</b:SourceType>
    <b:Guid>{685CD444-CE5E-47D1-B7FE-F38B5A268316}</b:Guid>
    <b:Title>Multisert brass threaded insert</b:Title>
    <b:Author>
      <b:Author>
        <b:NameList>
          <b:Person>
            <b:Last>Tappex</b:Last>
          </b:Person>
        </b:NameList>
      </b:Author>
    </b:Author>
    <b:YearAccessed>2022</b:YearAccessed>
    <b:MonthAccessed>05</b:MonthAccessed>
    <b:DayAccessed>20</b:DayAccessed>
    <b:URL>https://www.tappex.co.uk/products/brass-threaded-inserts/multisert</b:URL>
    <b:RefOrder>11</b:RefOrder>
  </b:Source>
  <b:Source>
    <b:Tag>Bab</b:Tag>
    <b:SourceType>BookSection</b:SourceType>
    <b:Guid>{B338B1EE-E4D2-4EE8-859C-900F3CF3FE47}</b:Guid>
    <b:Author>
      <b:Author>
        <b:NameList>
          <b:Person>
            <b:Last>Babits</b:Last>
            <b:First>Mátyás</b:First>
          </b:Person>
        </b:NameList>
      </b:Author>
    </b:Author>
    <b:Title>Direkt és inverz geometria</b:Title>
    <b:Year>2018</b:Year>
    <b:Pages>6-9.</b:Pages>
    <b:BookTitle>Járó robot készítése</b:BookTitle>
    <b:RefOrder>10</b:RefOrder>
  </b:Source>
  <b:Source>
    <b:Tag>Sav22</b:Tag>
    <b:SourceType>InternetSite</b:SourceType>
    <b:Guid>{D2AE607F-BCEB-4079-84C0-E23FE6E7C83C}</b:Guid>
    <b:Title>SH0255MG - Micro Digital Servo</b:Title>
    <b:Author>
      <b:Author>
        <b:NameList>
          <b:Person>
            <b:Last>Savöx</b:Last>
          </b:Person>
        </b:NameList>
      </b:Author>
    </b:Author>
    <b:YearAccessed>2022</b:YearAccessed>
    <b:MonthAccessed>05</b:MonthAccessed>
    <b:DayAccessed>20</b:DayAccessed>
    <b:URL>https://www.savoxusa.com/collections/micro-servos/products/savsh0255mg-micro-digital-mg-servo-13-54#technical-details</b:URL>
    <b:RefOrder>13</b:RefOrder>
  </b:Source>
  <b:Source>
    <b:Tag>Bab181</b:Tag>
    <b:SourceType>BookSection</b:SourceType>
    <b:Guid>{83403DB6-8262-4FCB-9194-C7B5EF021D05}</b:Guid>
    <b:Title>Szimulátor</b:Title>
    <b:Year>2018</b:Year>
    <b:BookTitle>Járó robot készítése</b:BookTitle>
    <b:Pages>14-15.</b:Pages>
    <b:Author>
      <b:Author>
        <b:NameList>
          <b:Person>
            <b:Last>Babits</b:Last>
            <b:First>Mátyás</b:First>
          </b:Person>
        </b:NameList>
      </b:Author>
    </b:Author>
    <b:RefOrder>12</b:RefOrder>
  </b:Source>
  <b:Source>
    <b:Tag>Bab182</b:Tag>
    <b:SourceType>BookSection</b:SourceType>
    <b:Guid>{B94902C7-FA47-453D-8BD6-F544FF09D180}</b:Guid>
    <b:Title>Áttérés fizikai robotra</b:Title>
    <b:BookTitle>Járó robot készítése</b:BookTitle>
    <b:Year>2018</b:Year>
    <b:Pages>15.</b:Pages>
    <b:Author>
      <b:Author>
        <b:NameList>
          <b:Person>
            <b:Last>Babits</b:Last>
            <b:First>Mátyás</b:First>
          </b:Person>
        </b:NameList>
      </b:Author>
    </b:Author>
    <b:RefOrder>14</b:RefOrder>
  </b:Source>
  <b:Source>
    <b:Tag>Lid22</b:Tag>
    <b:SourceType>InternetSite</b:SourceType>
    <b:Guid>{20FE089C-2EE1-4A32-AC0E-D50A5B925F36}</b:Guid>
    <b:Title>Lidar</b:Title>
    <b:YearAccessed>2022</b:YearAccessed>
    <b:MonthAccessed>05</b:MonthAccessed>
    <b:DayAccessed>25</b:DayAccessed>
    <b:URL>https://en.wikipedia.org/wiki/Lidar</b:URL>
    <b:Author>
      <b:Author>
        <b:NameList>
          <b:Person>
            <b:Last>Wikipedia</b:Last>
          </b:Person>
        </b:NameList>
      </b:Author>
    </b:Author>
    <b:RefOrder>5</b:RefOrder>
  </b:Source>
  <b:Source>
    <b:Tag>Wik22</b:Tag>
    <b:SourceType>InternetSite</b:SourceType>
    <b:Guid>{B6208145-DB8B-458E-BF06-4DA65D5FB588}</b:Guid>
    <b:Author>
      <b:Author>
        <b:NameList>
          <b:Person>
            <b:Last>Wikipedia</b:Last>
          </b:Person>
        </b:NameList>
      </b:Author>
    </b:Author>
    <b:Title>Inertial measurement unit</b:Title>
    <b:YearAccessed>2022</b:YearAccessed>
    <b:MonthAccessed>05</b:MonthAccessed>
    <b:DayAccessed>25</b:DayAccessed>
    <b:URL>https://en.wikipedia.org/wiki/Inertial_measurement_unit</b:URL>
    <b:RefOrder>6</b:RefOrder>
  </b:Source>
  <b:Source>
    <b:Tag>geo22</b:Tag>
    <b:SourceType>InternetSite</b:SourceType>
    <b:Guid>{C55A9982-AF04-4BB5-AA3C-9D10EDFBD9C9}</b:Guid>
    <b:Title>geometry_msgs/Pose Message</b:Title>
    <b:Year>2022</b:Year>
    <b:Month>03</b:Month>
    <b:Day>02</b:Day>
    <b:YearAccessed>2022</b:YearAccessed>
    <b:MonthAccessed>05</b:MonthAccessed>
    <b:DayAccessed>25</b:DayAccessed>
    <b:URL>http://docs.ros.org/en/api/geometry_msgs/html/msg/Pose.html</b:URL>
    <b:Author>
      <b:Author>
        <b:NameList>
          <b:Person>
            <b:Last>ROS</b:Last>
          </b:Person>
        </b:NameList>
      </b:Author>
    </b:Author>
    <b:RefOrder>15</b:RefOrder>
  </b:Source>
  <b:Source>
    <b:Tag>ROS18</b:Tag>
    <b:SourceType>InternetSite</b:SourceType>
    <b:Guid>{1A72A88D-2001-41FE-8E28-FEC70FAEC197}</b:Guid>
    <b:Author>
      <b:Author>
        <b:NameList>
          <b:Person>
            <b:Last>ROS</b:Last>
          </b:Person>
        </b:NameList>
      </b:Author>
    </b:Author>
    <b:Title>ROS Serial</b:Title>
    <b:Year>2018</b:Year>
    <b:Month>10</b:Month>
    <b:Day>01</b:Day>
    <b:YearAccessed>2022</b:YearAccessed>
    <b:MonthAccessed>05</b:MonthAccessed>
    <b:DayAccessed>26</b:DayAccessed>
    <b:URL>http://wiki.ros.org/rosserial</b:URL>
    <b:RefOrder>7</b:RefOrder>
  </b:Source>
  <b:Source>
    <b:Tag>ROS14</b:Tag>
    <b:SourceType>InternetSite</b:SourceType>
    <b:Guid>{1C9F6187-1F21-46CD-8D09-1C1E8012BB99}</b:Guid>
    <b:Author>
      <b:Author>
        <b:NameList>
          <b:Person>
            <b:Last>ROS</b:Last>
          </b:Person>
        </b:NameList>
      </b:Author>
    </b:Author>
    <b:Title>Hector SLAM</b:Title>
    <b:Year>2014</b:Year>
    <b:Month>04</b:Month>
    <b:Day>14</b:Day>
    <b:YearAccessed>2022</b:YearAccessed>
    <b:MonthAccessed>05</b:MonthAccessed>
    <b:DayAccessed>26</b:DayAccessed>
    <b:URL>http://wiki.ros.org/hector_slam</b:URL>
    <b:RefOrder>9</b:RefOrder>
  </b:Source>
  <b:Source>
    <b:Tag>ROS181</b:Tag>
    <b:SourceType>InternetSite</b:SourceType>
    <b:Guid>{29F1B291-A435-4BE9-BA40-7D709855927D}</b:Guid>
    <b:Author>
      <b:Author>
        <b:NameList>
          <b:Person>
            <b:Last>ROS</b:Last>
          </b:Person>
        </b:NameList>
      </b:Author>
    </b:Author>
    <b:Title>RVIZ</b:Title>
    <b:Year>2018</b:Year>
    <b:Month>05</b:Month>
    <b:Day>16</b:Day>
    <b:YearAccessed>2022</b:YearAccessed>
    <b:MonthAccessed>05</b:MonthAccessed>
    <b:DayAccessed>26</b:DayAccessed>
    <b:URL>http://wiki.ros.org/rviz</b:URL>
    <b:RefOrder>8</b:RefOrder>
  </b:Source>
</b:Sources>
</file>

<file path=customXml/itemProps1.xml><?xml version="1.0" encoding="utf-8"?>
<ds:datastoreItem xmlns:ds="http://schemas.openxmlformats.org/officeDocument/2006/customXml" ds:itemID="{726AA49B-6693-4FCD-9FC4-D0D384D9E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13674</TotalTime>
  <Pages>41</Pages>
  <Words>8065</Words>
  <Characters>52025</Characters>
  <Application>Microsoft Office Word</Application>
  <DocSecurity>0</DocSecurity>
  <Lines>1106</Lines>
  <Paragraphs>509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59581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Sándor Komáromi</cp:lastModifiedBy>
  <cp:revision>236</cp:revision>
  <cp:lastPrinted>2022-05-20T20:07:00Z</cp:lastPrinted>
  <dcterms:created xsi:type="dcterms:W3CDTF">2015-10-19T08:48:00Z</dcterms:created>
  <dcterms:modified xsi:type="dcterms:W3CDTF">2022-05-26T11:36:00Z</dcterms:modified>
</cp:coreProperties>
</file>