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3DCB6D22" w:rsidR="004851C7" w:rsidRDefault="008918E2" w:rsidP="00D429F2">
      <w:pPr>
        <w:pStyle w:val="Cmlapkarstanszk"/>
      </w:pPr>
      <w:fldSimple w:instr=" DOCPROPERTY  Company  \* MERGEFORMAT ">
        <w:r w:rsidR="00AE175C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2199E9C5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384F546B" w14:textId="7265901D" w:rsidR="00AE175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76095" w:history="1">
        <w:r w:rsidR="00AE175C" w:rsidRPr="00234791">
          <w:rPr>
            <w:rStyle w:val="Hiperhivatkozs"/>
            <w:noProof/>
          </w:rPr>
          <w:t>Összefoglaló</w:t>
        </w:r>
        <w:r w:rsidR="00AE175C">
          <w:rPr>
            <w:noProof/>
            <w:webHidden/>
          </w:rPr>
          <w:tab/>
        </w:r>
        <w:r w:rsidR="00AE175C">
          <w:rPr>
            <w:noProof/>
            <w:webHidden/>
          </w:rPr>
          <w:fldChar w:fldCharType="begin"/>
        </w:r>
        <w:r w:rsidR="00AE175C">
          <w:rPr>
            <w:noProof/>
            <w:webHidden/>
          </w:rPr>
          <w:instrText xml:space="preserve"> PAGEREF _Toc103976095 \h </w:instrText>
        </w:r>
        <w:r w:rsidR="00AE175C">
          <w:rPr>
            <w:noProof/>
            <w:webHidden/>
          </w:rPr>
        </w:r>
        <w:r w:rsidR="00AE175C"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6</w:t>
        </w:r>
        <w:r w:rsidR="00AE175C">
          <w:rPr>
            <w:noProof/>
            <w:webHidden/>
          </w:rPr>
          <w:fldChar w:fldCharType="end"/>
        </w:r>
      </w:hyperlink>
    </w:p>
    <w:p w14:paraId="566651E1" w14:textId="16BBDDA6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096" w:history="1">
        <w:r w:rsidRPr="00234791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6009BE" w14:textId="7A1BD886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097" w:history="1">
        <w:r w:rsidRPr="00234791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62922B" w14:textId="746E780E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098" w:history="1">
        <w:r w:rsidRPr="00234791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8E54CA" w14:textId="2FBAC8E7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099" w:history="1">
        <w:r w:rsidRPr="00234791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5782B3" w14:textId="1CC059E7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0" w:history="1">
        <w:r w:rsidRPr="00234791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3E0B81" w14:textId="004BFCFE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101" w:history="1">
        <w:r w:rsidRPr="00234791">
          <w:rPr>
            <w:rStyle w:val="Hiperhivatkozs"/>
            <w:noProof/>
          </w:rPr>
          <w:t>2 Nyomtatás, tesztelés, összeszerelés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4C4515" w14:textId="5DEDEE2C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2" w:history="1">
        <w:r w:rsidRPr="00234791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02FBCB" w14:textId="514B7B82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3" w:history="1">
        <w:r w:rsidRPr="00234791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8240F5" w14:textId="18BAAC9B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4" w:history="1">
        <w:r w:rsidRPr="00234791">
          <w:rPr>
            <w:rStyle w:val="Hiperhivatkozs"/>
            <w:noProof/>
          </w:rPr>
          <w:t>2.2.1 Csavarok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02E946" w14:textId="5C3DD254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5" w:history="1">
        <w:r w:rsidRPr="00234791">
          <w:rPr>
            <w:rStyle w:val="Hiperhivatkozs"/>
            <w:noProof/>
          </w:rPr>
          <w:t>2.2.2 Összeszerelési újra tervezések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BBD60F" w14:textId="79AB79CB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6" w:history="1">
        <w:r w:rsidRPr="00234791">
          <w:rPr>
            <w:rStyle w:val="Hiperhivatkozs"/>
            <w:noProof/>
          </w:rPr>
          <w:t>2.3 Összeszerelés és kalibrálás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0FB6B2" w14:textId="543A4BBA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107" w:history="1">
        <w:r w:rsidRPr="00234791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E09BD1" w14:textId="2827DBCA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8" w:history="1">
        <w:r w:rsidRPr="00234791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C64989" w14:textId="3403EF8D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09" w:history="1">
        <w:r w:rsidRPr="00234791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FFF7D9" w14:textId="100AFACF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0" w:history="1">
        <w:r w:rsidRPr="00234791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D3E2AC" w14:textId="30D67D07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1" w:history="1">
        <w:r w:rsidRPr="00234791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ABCC16" w14:textId="757E8E73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2" w:history="1">
        <w:r w:rsidRPr="00234791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C12C2E" w14:textId="140671CB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3" w:history="1">
        <w:r w:rsidRPr="00234791">
          <w:rPr>
            <w:rStyle w:val="Hiperhivatkozs"/>
            <w:noProof/>
          </w:rPr>
          <w:t>3.2 Maximális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C89F6D" w14:textId="290F014E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4" w:history="1">
        <w:r w:rsidRPr="00234791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990AB6" w14:textId="238C02B9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5" w:history="1">
        <w:r w:rsidRPr="00234791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3CDA88" w14:textId="42D4B93B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6" w:history="1">
        <w:r w:rsidRPr="00234791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987B41" w14:textId="35C7C963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7" w:history="1">
        <w:r w:rsidRPr="00234791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BD6361" w14:textId="41958793" w:rsidR="00AE175C" w:rsidRDefault="00AE175C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8" w:history="1">
        <w:r w:rsidRPr="00234791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9A2FE5" w14:textId="41A407E7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19" w:history="1">
        <w:r w:rsidRPr="00234791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2C2BC0" w14:textId="5FE1C25C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20" w:history="1">
        <w:r w:rsidRPr="00234791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972A21" w14:textId="1AD3209E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121" w:history="1">
        <w:r w:rsidRPr="00234791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383BD6" w14:textId="2DF7CCCE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22" w:history="1">
        <w:r w:rsidRPr="00234791">
          <w:rPr>
            <w:rStyle w:val="Hiperhivatkozs"/>
            <w:noProof/>
          </w:rPr>
          <w:t>4.1 Modell betöltése a szimulációba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5C405C" w14:textId="31B522DA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23" w:history="1">
        <w:r w:rsidRPr="00234791">
          <w:rPr>
            <w:rStyle w:val="Hiperhivatkozs"/>
            <w:noProof/>
          </w:rPr>
          <w:t>4.2 Algoritmus tervezése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1DC512" w14:textId="5AC13849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124" w:history="1">
        <w:r w:rsidRPr="00234791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1DE721" w14:textId="2E208E8E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125" w:history="1">
        <w:r w:rsidRPr="00234791">
          <w:rPr>
            <w:rStyle w:val="Hiperhivatkozs"/>
            <w:noProof/>
          </w:rPr>
          <w:t>6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38C18B" w14:textId="39AC23D2" w:rsidR="00AE175C" w:rsidRDefault="00AE175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76126" w:history="1">
        <w:r w:rsidRPr="00234791">
          <w:rPr>
            <w:rStyle w:val="Hiperhivatkozs"/>
            <w:noProof/>
          </w:rPr>
          <w:t>6.1 Kanyarodás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65C233" w14:textId="0AEE364D" w:rsidR="00AE175C" w:rsidRDefault="00AE175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76127" w:history="1">
        <w:r w:rsidRPr="00234791">
          <w:rPr>
            <w:rStyle w:val="Hiperhivatkozs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_Toc103976127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309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012F29" w14:textId="36D7C3B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13554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760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760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76097"/>
      <w:r>
        <w:lastRenderedPageBreak/>
        <w:t>Bevezetés</w:t>
      </w:r>
      <w:bookmarkEnd w:id="10"/>
      <w:bookmarkEnd w:id="11"/>
    </w:p>
    <w:p w14:paraId="5D5B2C68" w14:textId="5263041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71C7F52" w14:textId="1B4D7709" w:rsidR="00D375C4" w:rsidRDefault="008D1BD1" w:rsidP="00D375C4">
      <w:r>
        <w:t xml:space="preserve">Manapság egyre inkább előtérbe kerül a </w:t>
      </w:r>
      <w:r w:rsidR="003B58C9">
        <w:t>mobil robotok fejlesztése, egyre több helyen jelennek meg, elsődlegesen az iparban, de egyéb más alkalmazásterületük is feltör</w:t>
      </w:r>
      <w:r w:rsidR="008A30EE">
        <w:t>ekvőben</w:t>
      </w:r>
      <w:r w:rsidR="003B58C9">
        <w:t xml:space="preserve"> van. </w:t>
      </w:r>
      <w:r w:rsidR="008A30EE">
        <w:t xml:space="preserve">A mobil robotok egy speciális területe a járó robotok, ezeknek felépítésük bonyolultabb a hagyományos kerék meghajtású robotokkal szemben, viszont </w:t>
      </w:r>
      <w:r w:rsidR="00BC1FE3">
        <w:t>alkalmasabbak a talaj egyenetlenségeinek kompenzá</w:t>
      </w:r>
      <w:r w:rsidR="006729AA">
        <w:t>lás</w:t>
      </w:r>
      <w:r w:rsidR="003C3900">
        <w:t>á</w:t>
      </w:r>
      <w:r w:rsidR="006729AA">
        <w:t>ra</w:t>
      </w:r>
      <w:r w:rsidR="007B130E">
        <w:t xml:space="preserve"> mozgás közben.</w:t>
      </w:r>
      <w:r w:rsidR="00BC1FE3">
        <w:t xml:space="preserve"> </w:t>
      </w:r>
      <w:r w:rsidR="003C3900">
        <w:t>Ezen robotok elsődleges feladata</w:t>
      </w:r>
      <w:r w:rsidR="00B42A1F">
        <w:t xml:space="preserve"> általában környezetük feltérképezése és </w:t>
      </w:r>
      <w:r w:rsidR="00AE6B81">
        <w:t>bennük a problémamentes navigáció megvalósítása. Ezen robotok mechanikai kialakításából következik, hogy alkalmasak többirányú mozgás megvalósítására</w:t>
      </w:r>
      <w:r w:rsidR="00D375C4">
        <w:t>, például ugyanúgy tud előre és oldalra is lépkedni.</w:t>
      </w:r>
    </w:p>
    <w:p w14:paraId="3C0DA79D" w14:textId="08C84B72" w:rsidR="00D375C4" w:rsidRDefault="0004304E" w:rsidP="00E6174E">
      <w:r>
        <w:t>A szakdolgozatom során két másik hallgató munkáját folytattam</w:t>
      </w:r>
      <w:r w:rsidR="00D375C4">
        <w:t>.</w:t>
      </w:r>
      <w:r>
        <w:t xml:space="preserve"> </w:t>
      </w:r>
      <w:r w:rsidR="00D375C4">
        <w:t>E</w:t>
      </w:r>
      <w:r>
        <w:t>lsődleges feladatom az önálló laboratórium</w:t>
      </w:r>
      <w:r w:rsidR="00D375C4">
        <w:t>om</w:t>
      </w:r>
      <w:r>
        <w:t xml:space="preserve">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</w:t>
      </w:r>
      <w:r w:rsidR="00D375C4">
        <w:t xml:space="preserve">. Továbbá feladatom egy olyan új járási algoritmus készítése, mely megvalósítja a fent említett mozgási sémát, miközben a robot orientációjának változtatásáért is felel. </w:t>
      </w:r>
      <w:r w:rsidR="009F5E63">
        <w:t xml:space="preserve">Valamint feladatom, az új mechanikával rendelkező robot vissza integrálása Robot </w:t>
      </w:r>
      <w:proofErr w:type="spellStart"/>
      <w:r w:rsidR="009F5E63">
        <w:t>Operating</w:t>
      </w:r>
      <w:proofErr w:type="spellEnd"/>
      <w:r w:rsidR="009F5E63">
        <w:t xml:space="preserve"> System (ROS)</w:t>
      </w:r>
      <w:r w:rsidR="003229C9">
        <w:t xml:space="preserve"> </w:t>
      </w:r>
      <w:sdt>
        <w:sdtPr>
          <w:id w:val="-1397274964"/>
          <w:citation/>
        </w:sdtPr>
        <w:sdtContent>
          <w:r w:rsidR="003229C9">
            <w:fldChar w:fldCharType="begin"/>
          </w:r>
          <w:r w:rsidR="003229C9">
            <w:instrText xml:space="preserve"> CITATION Rob \l 1038 </w:instrText>
          </w:r>
          <w:r w:rsidR="003229C9">
            <w:fldChar w:fldCharType="separate"/>
          </w:r>
          <w:r w:rsidR="00AE175C">
            <w:rPr>
              <w:noProof/>
            </w:rPr>
            <w:t>[1]</w:t>
          </w:r>
          <w:r w:rsidR="003229C9">
            <w:fldChar w:fldCharType="end"/>
          </w:r>
        </w:sdtContent>
      </w:sdt>
      <w:r w:rsidR="009F5E63">
        <w:t xml:space="preserve"> interfész </w:t>
      </w:r>
      <w:r w:rsidR="00012040">
        <w:t>alá.</w:t>
      </w:r>
    </w:p>
    <w:p w14:paraId="30381D09" w14:textId="464F95D7" w:rsidR="009B2EED" w:rsidRDefault="004E1053" w:rsidP="009B2EED">
      <w:pPr>
        <w:pStyle w:val="Cmsor2"/>
      </w:pPr>
      <w:bookmarkStart w:id="12" w:name="_Ref103596470"/>
      <w:bookmarkStart w:id="13" w:name="_Ref103596983"/>
      <w:bookmarkStart w:id="14" w:name="_Toc103976098"/>
      <w:r>
        <w:t>Pókszerű járó robot</w:t>
      </w:r>
      <w:bookmarkEnd w:id="12"/>
      <w:bookmarkEnd w:id="13"/>
      <w:bookmarkEnd w:id="14"/>
    </w:p>
    <w:p w14:paraId="7637EE93" w14:textId="2C5557B1" w:rsidR="008451EF" w:rsidRDefault="008E0C7B" w:rsidP="00D802EA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</w:t>
      </w:r>
      <w:r w:rsidR="00012040">
        <w:t>.</w:t>
      </w:r>
      <w:sdt>
        <w:sdtPr>
          <w:id w:val="1074094051"/>
          <w:citation/>
        </w:sdtPr>
        <w:sdtContent>
          <w:r w:rsidR="00012040">
            <w:fldChar w:fldCharType="begin"/>
          </w:r>
          <w:r w:rsidR="008518C8">
            <w:instrText xml:space="preserve">CITATION Bab18 \l 1038 </w:instrText>
          </w:r>
          <w:r w:rsidR="00012040">
            <w:fldChar w:fldCharType="separate"/>
          </w:r>
          <w:r w:rsidR="00AE175C">
            <w:rPr>
              <w:noProof/>
            </w:rPr>
            <w:t xml:space="preserve"> [2]</w:t>
          </w:r>
          <w:r w:rsidR="00012040">
            <w:fldChar w:fldCharType="end"/>
          </w:r>
        </w:sdtContent>
      </w:sdt>
      <w:r w:rsidR="00187734">
        <w:t xml:space="preserve"> Aki</w:t>
      </w:r>
      <w:r w:rsidR="00012040">
        <w:t xml:space="preserve"> egy</w:t>
      </w:r>
      <w:r w:rsidR="00187734">
        <w:t xml:space="preserve">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 xml:space="preserve">robot </w:t>
      </w:r>
      <w:r w:rsidR="003C0226">
        <w:lastRenderedPageBreak/>
        <w:t>alkatrésze</w:t>
      </w:r>
      <w:r w:rsidR="00012040">
        <w:t>i</w:t>
      </w:r>
      <w:r w:rsidR="003C0226">
        <w:t xml:space="preserve"> 3D nyomtatással készült</w:t>
      </w:r>
      <w:r w:rsidR="00012040">
        <w:t>ek</w:t>
      </w:r>
      <w:r w:rsidR="003C0226">
        <w:t>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 xml:space="preserve">melyet a járási algoritmus megkövetel. A Mátyás által készített robot rendelkezett egy </w:t>
      </w:r>
      <w:r w:rsidR="008451EF">
        <w:t>olyan beágyazott programmal</w:t>
      </w:r>
      <w:r w:rsidR="00D802EA">
        <w:t>, mely be tudta mutatni a robot járási képességeit</w:t>
      </w:r>
      <w:r w:rsidR="008451EF">
        <w:t>. K</w:t>
      </w:r>
      <w:r w:rsidR="00D802EA">
        <w:t>ezelte a szervomotorok</w:t>
      </w:r>
      <w:r w:rsidR="008451EF">
        <w:t>at</w:t>
      </w:r>
      <w:r w:rsidR="00D37464">
        <w:t>,</w:t>
      </w:r>
      <w:r w:rsidR="00D802EA">
        <w:t xml:space="preserve"> valamint </w:t>
      </w:r>
      <w:r w:rsidR="008451EF">
        <w:t>a lábakra kiadott végpont</w:t>
      </w:r>
      <w:r w:rsidR="00F26D5B">
        <w:t>ok</w:t>
      </w:r>
      <w:r w:rsidR="008451EF">
        <w:t xml:space="preserve">ból kiszámolta </w:t>
      </w:r>
      <w:r w:rsidR="00F26D5B">
        <w:t>inverz geometriai algoritmus segítségével a motorok szögét. A robot mozgása limitált volt,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8E2" w14:textId="54F5CE37" w:rsidR="00D37464" w:rsidRPr="00651157" w:rsidRDefault="008918E2" w:rsidP="0001355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1</w:t>
      </w:r>
      <w:r>
        <w:rPr>
          <w:noProof/>
        </w:rPr>
        <w:fldChar w:fldCharType="end"/>
      </w:r>
      <w:r w:rsidR="00651157">
        <w:t>. ábra: Babits Mátyás által készített pókszerű robot.</w:t>
      </w:r>
    </w:p>
    <w:p w14:paraId="0B1B46E3" w14:textId="1366E5D2" w:rsidR="005304D3" w:rsidRDefault="009A7F40" w:rsidP="004863A0">
      <w:r>
        <w:t xml:space="preserve">Mátyás után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</w:t>
      </w:r>
      <w:r w:rsidR="00F26D5B">
        <w:t xml:space="preserve">. </w:t>
      </w:r>
      <w:sdt>
        <w:sdtPr>
          <w:id w:val="-458722682"/>
          <w:citation/>
        </w:sdtPr>
        <w:sdtContent>
          <w:r w:rsidR="00F26D5B">
            <w:fldChar w:fldCharType="begin"/>
          </w:r>
          <w:r w:rsidR="003D6B04">
            <w:instrText xml:space="preserve">CITATION Mát20 \l 1038 </w:instrText>
          </w:r>
          <w:r w:rsidR="00F26D5B">
            <w:fldChar w:fldCharType="separate"/>
          </w:r>
          <w:r w:rsidR="00AE175C">
            <w:rPr>
              <w:noProof/>
            </w:rPr>
            <w:t>[3]</w:t>
          </w:r>
          <w:r w:rsidR="00F26D5B">
            <w:fldChar w:fldCharType="end"/>
          </w:r>
        </w:sdtContent>
      </w:sdt>
      <w:r>
        <w:t xml:space="preserve">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t>Measurement</w:t>
      </w:r>
      <w:proofErr w:type="spellEnd"/>
      <w:r w:rsidR="00DD48C8">
        <w:t xml:space="preserve">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</w:t>
      </w:r>
      <w:r w:rsidR="00CC7B61">
        <w:t xml:space="preserve">robottal való kommunikációt egy </w:t>
      </w:r>
      <w:r w:rsidR="006F7D85">
        <w:t>ESP-01 wifi modullal a távoli vezérlés megvalósítása érdekében.</w:t>
      </w:r>
      <w:r w:rsidR="00CC7B61">
        <w:t xml:space="preserve"> Va</w:t>
      </w:r>
      <w:r w:rsidR="00CC7B61">
        <w:lastRenderedPageBreak/>
        <w:t xml:space="preserve">lamint </w:t>
      </w:r>
      <w:r w:rsidR="00C30A06">
        <w:t xml:space="preserve">megvalósította a robot irányítását ROS platformon keresztül. </w:t>
      </w:r>
      <w:proofErr w:type="spellStart"/>
      <w:r w:rsidR="00C30A06">
        <w:t>ROSSerial</w:t>
      </w:r>
      <w:proofErr w:type="spellEnd"/>
      <w:r w:rsidR="00C30A06">
        <w:t xml:space="preserve"> </w:t>
      </w:r>
      <w:proofErr w:type="spellStart"/>
      <w:r w:rsidR="00C30A06">
        <w:t>node</w:t>
      </w:r>
      <w:proofErr w:type="spellEnd"/>
      <w:r w:rsidR="00C30A06">
        <w:t xml:space="preserve"> segítségével kiépítette a robottal való kommunikációt</w:t>
      </w:r>
      <w:r w:rsidR="00C30A06">
        <w:t xml:space="preserve">. RVIZ és </w:t>
      </w:r>
      <w:proofErr w:type="spellStart"/>
      <w:r w:rsidR="00C30A06">
        <w:t>hector_slam</w:t>
      </w:r>
      <w:proofErr w:type="spellEnd"/>
      <w:r w:rsidR="00C30A06">
        <w:t xml:space="preserve"> segítségével környezet feltérképező algoritmust hozott létre</w:t>
      </w:r>
      <w:r w:rsidR="004863A0">
        <w:t>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4DC3F204" w:rsidR="006B5FB9" w:rsidRPr="00E6174E" w:rsidRDefault="008918E2" w:rsidP="0001355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05B44616" w:rsidR="00787D50" w:rsidRDefault="00787D50" w:rsidP="00787D50">
      <w:pPr>
        <w:pStyle w:val="Cmsor2"/>
      </w:pPr>
      <w:bookmarkStart w:id="16" w:name="_Toc103976099"/>
      <w:r>
        <w:t>Új mechanikai modell</w:t>
      </w:r>
      <w:bookmarkEnd w:id="16"/>
    </w:p>
    <w:p w14:paraId="530EA874" w14:textId="538569D7" w:rsidR="00C05A5A" w:rsidRDefault="00C05A5A" w:rsidP="00E6174E">
      <w:r>
        <w:t>Az önálló laboratóriumom kezdetekor, mikor kézhez kaptam a Lóránt által készített robotot, elsődleges</w:t>
      </w:r>
      <w:r w:rsidR="00076797">
        <w:t xml:space="preserve">en a robot mechanikai hibái voltak </w:t>
      </w:r>
      <w:r w:rsidR="00916883">
        <w:t>szembetűnőe. A robot</w:t>
      </w:r>
      <w:r w:rsidR="00076797">
        <w:t xml:space="preserve"> több helyen el volt törve</w:t>
      </w:r>
      <w:r w:rsidR="00916883">
        <w:t xml:space="preserve"> és a szervomotorjai nehezen bírták a LIDAR</w:t>
      </w:r>
      <w:r w:rsidR="005F537E">
        <w:t xml:space="preserve"> által megnövelt terhet</w:t>
      </w:r>
      <w:r w:rsidR="00076797">
        <w:t>. Ezért mechanikailag teljesen újra terveztem a robotot, erősebb illesztéseket használtam a csuklóknál, valamint a szerelhetőség megtartása érdekében réz betéteket használtam a csavarok</w:t>
      </w:r>
      <w:r w:rsidR="005F537E">
        <w:t xml:space="preserve"> rögzítésére</w:t>
      </w:r>
      <w:r w:rsidR="00076797">
        <w:t xml:space="preserve">. A </w:t>
      </w:r>
      <w:r w:rsidR="00E83CF3">
        <w:t>szervo karok rögzítését jobban megerősítettem, új</w:t>
      </w:r>
      <w:r w:rsidR="005F537E">
        <w:t>, erősebb</w:t>
      </w:r>
      <w:r w:rsidR="00E83CF3">
        <w:t xml:space="preserve"> </w:t>
      </w:r>
      <w:r w:rsidR="005F537E">
        <w:t>szervomotorokat</w:t>
      </w:r>
      <w:r w:rsidR="00E83CF3">
        <w:t xml:space="preserve"> választottam a robothoz</w:t>
      </w:r>
      <w:r w:rsidR="005F537E">
        <w:t>.</w:t>
      </w:r>
      <w:r w:rsidR="00E83CF3">
        <w:t xml:space="preserve"> </w:t>
      </w:r>
      <w:r w:rsidR="005F537E">
        <w:t>Valamint</w:t>
      </w:r>
      <w:r w:rsidR="00F95881">
        <w:t xml:space="preserve"> további két lábbal kiegészíthetővé tettem a robot modelljét.</w:t>
      </w:r>
      <w:r w:rsidR="00E83CF3">
        <w:t xml:space="preserve"> Az újra tervezés során fontos célkitűzésem volt, hogy a robot lábainak </w:t>
      </w:r>
      <w:r w:rsidR="00565173">
        <w:t>kinematikai kialakításá</w:t>
      </w:r>
      <w:r w:rsidR="00F95881">
        <w:t>t ne változtassam</w:t>
      </w:r>
      <w:r w:rsidR="00565173">
        <w:t xml:space="preserve">, azaz a robot </w:t>
      </w:r>
      <w:r w:rsidR="00627F81">
        <w:t>lábainak mozgási</w:t>
      </w:r>
      <w:r w:rsidR="00565173">
        <w:t xml:space="preserve"> </w:t>
      </w:r>
      <w:r w:rsidR="00F95881">
        <w:t>algoritmusa</w:t>
      </w:r>
      <w:r w:rsidR="00631385">
        <w:t xml:space="preserve"> ugyanolyan maradjon, csak paraméterei változzanak.</w:t>
      </w:r>
    </w:p>
    <w:p w14:paraId="075EBFA8" w14:textId="6985E512" w:rsidR="00631385" w:rsidRDefault="00631385" w:rsidP="00E6174E">
      <w:r>
        <w:lastRenderedPageBreak/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E33094">
        <w:rPr>
          <w:noProof/>
        </w:rPr>
        <w:t>3</w:t>
      </w:r>
      <w:r w:rsidR="00E33094">
        <w:t>. ábra</w:t>
      </w:r>
      <w:r w:rsidR="00046992">
        <w:fldChar w:fldCharType="end"/>
      </w:r>
      <w:r w:rsidR="009840DF">
        <w:t xml:space="preserve"> mutatok be</w:t>
      </w:r>
      <w:r>
        <w:t>. Ezen kívül kiválasztottam</w:t>
      </w:r>
      <w:r w:rsidR="004967B6">
        <w:t xml:space="preserve"> a robot új meghajtó motorját, valamint az inverz kinematikai modell paramétereit, melye</w:t>
      </w:r>
      <w:r w:rsidR="00CB0038">
        <w:t>ket</w:t>
      </w:r>
      <w:r w:rsidR="004967B6">
        <w:t xml:space="preserve"> a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E33094">
        <w:t>2.1</w:t>
      </w:r>
      <w:r w:rsidR="004967B6">
        <w:fldChar w:fldCharType="end"/>
      </w:r>
      <w:r w:rsidR="004967B6">
        <w:t xml:space="preserve"> pont</w:t>
      </w:r>
      <w:r w:rsidR="009840DF">
        <w:t>ban részletezem</w:t>
      </w:r>
      <w:r w:rsidR="004967B6">
        <w:t>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7" w:name="_Ref103555643"/>
    <w:p w14:paraId="6790B851" w14:textId="0626CE12" w:rsidR="004967B6" w:rsidRPr="004967B6" w:rsidRDefault="004967B6" w:rsidP="0001355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3</w:t>
      </w:r>
      <w:r>
        <w:fldChar w:fldCharType="end"/>
      </w:r>
      <w:r>
        <w:t>. ábra</w:t>
      </w:r>
      <w:bookmarkEnd w:id="17"/>
      <w:r>
        <w:t>: Önálló laborom alatt tervezett robot</w:t>
      </w:r>
      <w:r w:rsidR="000C08AA">
        <w:t xml:space="preserve"> 3D-s terve.</w:t>
      </w:r>
    </w:p>
    <w:p w14:paraId="04CB4FAE" w14:textId="2B3441D6" w:rsidR="000F4BAD" w:rsidRDefault="004E1053" w:rsidP="000F4BAD">
      <w:pPr>
        <w:pStyle w:val="Cmsor2"/>
      </w:pPr>
      <w:bookmarkStart w:id="18" w:name="_Toc103976100"/>
      <w:r>
        <w:t>Célkitűzések</w:t>
      </w:r>
      <w:bookmarkEnd w:id="18"/>
    </w:p>
    <w:p w14:paraId="27F508A9" w14:textId="1E10B690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D67E29">
        <w:t>, ez nagyban kiegészítené a robot mozgási lehetőségeit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E33094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r w:rsidR="004B758E">
        <w:t>,</w:t>
      </w:r>
      <w:r w:rsidR="0023727C">
        <w:t xml:space="preserve"> újra működésbe hozni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</w:t>
      </w:r>
      <w:r w:rsidR="00A0387A">
        <w:t>z alábbi</w:t>
      </w:r>
      <w:r w:rsidR="007D0736">
        <w:t xml:space="preserve"> követelményeket:</w:t>
      </w:r>
    </w:p>
    <w:p w14:paraId="524D0973" w14:textId="144110BD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</w:t>
      </w:r>
      <w:r w:rsidR="00530363">
        <w:t>.</w:t>
      </w:r>
    </w:p>
    <w:p w14:paraId="25185AE6" w14:textId="56A7BCA3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alkalmas 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</w:t>
      </w:r>
      <w:r w:rsidR="00530363">
        <w:t xml:space="preserve">ható legyen ROS </w:t>
      </w:r>
      <w:r w:rsidR="009027FA">
        <w:t>platform alá</w:t>
      </w:r>
      <w:r w:rsidR="00530363">
        <w:t>.</w:t>
      </w:r>
    </w:p>
    <w:p w14:paraId="740B88BE" w14:textId="2CB87F01" w:rsidR="00530363" w:rsidRDefault="004A2922" w:rsidP="00530363">
      <w:pPr>
        <w:pStyle w:val="Listaszerbekezds"/>
        <w:numPr>
          <w:ilvl w:val="0"/>
          <w:numId w:val="28"/>
        </w:numPr>
      </w:pPr>
      <w:r>
        <w:lastRenderedPageBreak/>
        <w:t xml:space="preserve">A robot </w:t>
      </w:r>
      <w:r w:rsidR="009027FA">
        <w:t>vezérelhető legyen</w:t>
      </w:r>
      <w:r>
        <w:t xml:space="preserve"> ROS </w:t>
      </w:r>
      <w:r w:rsidR="009027FA">
        <w:t>platformon</w:t>
      </w:r>
      <w:r>
        <w:t xml:space="preserve"> keresztül.</w:t>
      </w:r>
    </w:p>
    <w:p w14:paraId="766F475F" w14:textId="13A89031" w:rsidR="00336F8E" w:rsidRPr="00E6174E" w:rsidRDefault="00336F8E" w:rsidP="00530363">
      <w:r>
        <w:t xml:space="preserve">A fentebb megfogalmazott céljaim eléréséhez először tesztelnem kell a robot tervének szerkezeti paramétereit és összeszerelhetőségét. </w:t>
      </w:r>
      <w:r w:rsidR="00456384">
        <w:t xml:space="preserve">Be kell kalibrálnom a robot motorjain lévő szervokarokat, hogy azok megfelelő tartományban mozogjanak. </w:t>
      </w:r>
      <w:r>
        <w:t>A</w:t>
      </w:r>
      <w:r w:rsidR="00D67E29">
        <w:t>z általam tervezett</w:t>
      </w:r>
      <w:r w:rsidR="0051604A">
        <w:t xml:space="preserve"> járási algoritmus</w:t>
      </w:r>
      <w:r w:rsidR="00D67E29">
        <w:t xml:space="preserve"> működését meg</w:t>
      </w:r>
      <w:r w:rsidR="0051604A">
        <w:t xml:space="preserve"> kell </w:t>
      </w:r>
      <w:r w:rsidR="00D67E29">
        <w:t>vizsgálnom</w:t>
      </w:r>
      <w:r w:rsidR="00456384">
        <w:t>.</w:t>
      </w:r>
      <w:r w:rsidR="00D67E29">
        <w:t xml:space="preserve"> </w:t>
      </w:r>
      <w:r w:rsidR="00456384">
        <w:t>egy a</w:t>
      </w:r>
      <w:r w:rsidR="0051604A">
        <w:t xml:space="preserve"> </w:t>
      </w:r>
      <w:r w:rsidR="0051604A" w:rsidRPr="0051604A">
        <w:t>Babits Mátyás</w:t>
      </w:r>
      <w:r w:rsidR="0051604A">
        <w:t xml:space="preserve"> által készített szimulációban</w:t>
      </w:r>
      <w:r w:rsidR="00456384">
        <w:t>,</w:t>
      </w:r>
      <w:r w:rsidR="00D67E29">
        <w:t xml:space="preserve"> mielőtt a tényleges roboton tesztelném</w:t>
      </w:r>
      <w:r w:rsidR="0051604A">
        <w:t xml:space="preserve">. Továbbá ki kell egészítenem a robot beágyazott kódját, hogy alkalmas legyen az új 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5633DF78" w:rsidR="000F6905" w:rsidRDefault="000F6905" w:rsidP="000F6905">
      <w:pPr>
        <w:pStyle w:val="Cmsor1"/>
      </w:pPr>
      <w:bookmarkStart w:id="19" w:name="_Toc103976101"/>
      <w:r>
        <w:lastRenderedPageBreak/>
        <w:t>Nyomtatás</w:t>
      </w:r>
      <w:r w:rsidR="0051187E">
        <w:t>, tesztelés,</w:t>
      </w:r>
      <w:r>
        <w:t xml:space="preserve"> összeszerelés</w:t>
      </w:r>
      <w:bookmarkEnd w:id="19"/>
    </w:p>
    <w:p w14:paraId="1F10F0B6" w14:textId="08B4BB99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E33094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E33094">
        <w:t>2.2</w:t>
      </w:r>
      <w:r w:rsidR="006C25EB">
        <w:fldChar w:fldCharType="end"/>
      </w:r>
      <w:r w:rsidR="006C25EB">
        <w:t xml:space="preserve"> részben, míg az összeszerelés</w:t>
      </w:r>
      <w:r w:rsidR="00692117">
        <w:t>t</w:t>
      </w:r>
      <w:r w:rsidR="006C25EB">
        <w:t xml:space="preserve"> </w:t>
      </w:r>
      <w:r w:rsidR="00692117">
        <w:t xml:space="preserve">és a robot kalibrálását a </w:t>
      </w:r>
      <w:r w:rsidR="002507A7">
        <w:fldChar w:fldCharType="begin"/>
      </w:r>
      <w:r w:rsidR="002507A7">
        <w:instrText xml:space="preserve"> REF _Ref103962876 \r \h </w:instrText>
      </w:r>
      <w:r w:rsidR="002507A7">
        <w:fldChar w:fldCharType="separate"/>
      </w:r>
      <w:r w:rsidR="00E33094">
        <w:t>2.3</w:t>
      </w:r>
      <w:r w:rsidR="002507A7">
        <w:fldChar w:fldCharType="end"/>
      </w:r>
      <w:r w:rsidR="002507A7">
        <w:t xml:space="preserve"> </w:t>
      </w:r>
      <w:r w:rsidR="00692117">
        <w:t xml:space="preserve">fejezetben </w:t>
      </w:r>
      <w:r w:rsidR="006C25EB">
        <w:t>fejtem ki bővebben.</w:t>
      </w:r>
    </w:p>
    <w:p w14:paraId="1EB5450C" w14:textId="1A906359" w:rsidR="00817AD6" w:rsidRDefault="00817AD6" w:rsidP="00817AD6">
      <w:pPr>
        <w:pStyle w:val="Cmsor2"/>
      </w:pPr>
      <w:bookmarkStart w:id="20" w:name="_Ref103164378"/>
      <w:bookmarkStart w:id="21" w:name="_Toc103976102"/>
      <w:r>
        <w:t>Mechanikai paraméterek</w:t>
      </w:r>
      <w:bookmarkEnd w:id="20"/>
      <w:bookmarkEnd w:id="21"/>
    </w:p>
    <w:p w14:paraId="592889A2" w14:textId="69B71CFF" w:rsidR="004F2F35" w:rsidRDefault="00EB3228" w:rsidP="006C25EB">
      <w:r>
        <w:t xml:space="preserve">Annak ellenére, hogy az </w:t>
      </w:r>
      <w:commentRangeStart w:id="22"/>
      <w:commentRangeStart w:id="23"/>
      <w:r>
        <w:t>Önálló laboratórium beszámolója</w:t>
      </w:r>
      <w:r w:rsidR="003229C9">
        <w:t xml:space="preserve"> </w:t>
      </w:r>
      <w:sdt>
        <w:sdtPr>
          <w:id w:val="-971749512"/>
          <w:citation/>
        </w:sdtPr>
        <w:sdtContent>
          <w:r w:rsidR="003229C9">
            <w:fldChar w:fldCharType="begin"/>
          </w:r>
          <w:r w:rsidR="003229C9">
            <w:instrText xml:space="preserve"> CITATION Kom21 \l 1038 </w:instrText>
          </w:r>
          <w:r w:rsidR="003229C9">
            <w:fldChar w:fldCharType="separate"/>
          </w:r>
          <w:r w:rsidR="00AE175C">
            <w:rPr>
              <w:noProof/>
            </w:rPr>
            <w:t>[4]</w:t>
          </w:r>
          <w:r w:rsidR="003229C9">
            <w:fldChar w:fldCharType="end"/>
          </w:r>
        </w:sdtContent>
      </w:sdt>
      <w:r>
        <w:t xml:space="preserve"> </w:t>
      </w:r>
      <w:commentRangeEnd w:id="22"/>
      <w:r w:rsidR="00C46933">
        <w:rPr>
          <w:rStyle w:val="Jegyzethivatkozs"/>
        </w:rPr>
        <w:commentReference w:id="22"/>
      </w:r>
      <w:commentRangeEnd w:id="23"/>
      <w:r w:rsidR="00C43856">
        <w:rPr>
          <w:rStyle w:val="Jegyzethivatkozs"/>
        </w:rPr>
        <w:commentReference w:id="23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E33094">
        <w:t>4.1</w:t>
      </w:r>
      <w:r w:rsidR="007C373F">
        <w:fldChar w:fldCharType="end"/>
      </w:r>
      <w:commentRangeStart w:id="24"/>
      <w:r w:rsidR="00FB0389">
        <w:t xml:space="preserve"> pontban</w:t>
      </w:r>
      <w:commentRangeEnd w:id="24"/>
      <w:r w:rsidR="00FB0389">
        <w:rPr>
          <w:rStyle w:val="Jegyzethivatkozs"/>
        </w:rPr>
        <w:commentReference w:id="24"/>
      </w:r>
      <w:r w:rsidR="00FB0389">
        <w:t xml:space="preserve"> </w:t>
      </w:r>
      <w:r w:rsidR="007C373F">
        <w:t>fejtem ki jobban</w:t>
      </w:r>
      <w:r w:rsidR="00C46933">
        <w:t>.</w:t>
      </w:r>
      <w:r w:rsidR="009331C0">
        <w:t xml:space="preserve"> Másik oka az, hogy a lentebb definiált paramétereket a dolgozatom során később használom.</w:t>
      </w:r>
    </w:p>
    <w:p w14:paraId="353809B6" w14:textId="5DAE706E" w:rsidR="00CE42DD" w:rsidRPr="0055747B" w:rsidRDefault="00CE42DD" w:rsidP="00AE175C">
      <w:commentRangeStart w:id="25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E33094">
        <w:rPr>
          <w:noProof/>
        </w:rPr>
        <w:t>1</w:t>
      </w:r>
      <w:r w:rsidR="00E33094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</w:t>
      </w:r>
      <w:r w:rsidR="00A22406">
        <w:t>r</w:t>
      </w:r>
      <w:r w:rsidR="004F382F">
        <w:t>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</w:t>
      </w:r>
      <w:r w:rsidR="004F382F" w:rsidRPr="00AE175C">
        <w:rPr>
          <w:vertAlign w:val="subscript"/>
        </w:rPr>
        <w:t>2</w:t>
      </w:r>
      <w:r w:rsidR="004F382F">
        <w:t xml:space="preserve"> paraméter</w:t>
      </w:r>
      <w:r w:rsidR="00A616AC">
        <w:t xml:space="preserve"> tolja tovább a harmadik csuklóba a láb végpontját, majd a d</w:t>
      </w:r>
      <w:r w:rsidR="00A616AC" w:rsidRPr="00AE175C">
        <w:rPr>
          <w:vertAlign w:val="subscript"/>
        </w:rPr>
        <w:t>3</w:t>
      </w:r>
      <w:r w:rsidR="00A616AC">
        <w:t xml:space="preserve"> és d</w:t>
      </w:r>
      <w:r w:rsidR="00A616AC" w:rsidRPr="00AE175C">
        <w:rPr>
          <w:vertAlign w:val="subscript"/>
        </w:rPr>
        <w:t>3</w:t>
      </w:r>
      <w:r w:rsidR="00A616AC">
        <w:t xml:space="preserve">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25"/>
      <w:r w:rsidR="001F48B9">
        <w:rPr>
          <w:rStyle w:val="Jegyzethivatkozs"/>
        </w:rPr>
        <w:commentReference w:id="25"/>
      </w:r>
      <w:r w:rsidR="001F48B9">
        <w:t xml:space="preserve"> jegyzetéből emeltem át</w:t>
      </w:r>
      <w:r w:rsidR="00A22406">
        <w:t xml:space="preserve"> a </w:t>
      </w:r>
      <w:r w:rsidR="00AE175C">
        <w:fldChar w:fldCharType="begin"/>
      </w:r>
      <w:r w:rsidR="00AE175C">
        <w:instrText xml:space="preserve"> REF _Ref103976251 \h </w:instrText>
      </w:r>
      <w:r w:rsidR="00AE175C">
        <w:fldChar w:fldCharType="separate"/>
      </w:r>
      <w:r w:rsidR="00E33094">
        <w:t>(</w:t>
      </w:r>
      <w:r w:rsidR="00E33094">
        <w:rPr>
          <w:noProof/>
        </w:rPr>
        <w:t>2</w:t>
      </w:r>
      <w:r w:rsidR="00E33094">
        <w:t>.</w:t>
      </w:r>
      <w:r w:rsidR="00E33094">
        <w:rPr>
          <w:noProof/>
        </w:rPr>
        <w:t>1</w:t>
      </w:r>
      <w:r w:rsidR="00E33094">
        <w:t>)</w:t>
      </w:r>
      <w:r w:rsidR="00AE175C">
        <w:fldChar w:fldCharType="end"/>
      </w:r>
      <w:r w:rsidR="00AE175C">
        <w:t xml:space="preserve"> egyenlettel </w:t>
      </w:r>
      <w:r w:rsidR="00A22406">
        <w:t xml:space="preserve">együtt, mely jól </w:t>
      </w:r>
      <w:r w:rsidR="00DE3E62">
        <w:t>mátrix szorzásokkal jól leírja a fent említett eltolásokat és forgatásokat. Az egyenletben</w:t>
      </w:r>
      <w:r w:rsidR="0055747B">
        <w:t xml:space="preserve"> lévő </w:t>
      </w:r>
      <w:proofErr w:type="spellStart"/>
      <w:r w:rsidR="0055747B">
        <w:t>C</w:t>
      </w:r>
      <w:r w:rsidR="0055747B">
        <w:rPr>
          <w:vertAlign w:val="subscript"/>
        </w:rPr>
        <w:t>i</w:t>
      </w:r>
      <w:proofErr w:type="spellEnd"/>
      <w:r w:rsidR="0055747B">
        <w:rPr>
          <w:vertAlign w:val="subscript"/>
        </w:rPr>
        <w:t xml:space="preserve"> </w:t>
      </w:r>
      <w:r w:rsidR="0055747B">
        <w:t xml:space="preserve">és </w:t>
      </w:r>
      <w:proofErr w:type="spellStart"/>
      <w:r w:rsidR="0055747B">
        <w:t>S</w:t>
      </w:r>
      <w:r w:rsidR="0055747B">
        <w:rPr>
          <w:vertAlign w:val="subscript"/>
        </w:rPr>
        <w:t>i</w:t>
      </w:r>
      <w:proofErr w:type="spellEnd"/>
      <w:r w:rsidR="0055747B">
        <w:t xml:space="preserve"> </w:t>
      </w:r>
      <w:r w:rsidR="00B756E0">
        <w:t>paraméterek szinusz és koszinusz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6" w:name="_Ref103723704"/>
    <w:p w14:paraId="7F05C142" w14:textId="036CA841" w:rsidR="00212973" w:rsidRDefault="004F2F35" w:rsidP="00013554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E33094">
        <w:rPr>
          <w:noProof/>
        </w:rPr>
        <w:t>1</w:t>
      </w:r>
      <w:r>
        <w:fldChar w:fldCharType="end"/>
      </w:r>
      <w:r>
        <w:t>. táblázat</w:t>
      </w:r>
      <w:bookmarkEnd w:id="26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C972A3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045E3D7C" w:rsidR="007B633D" w:rsidRDefault="00AE175C" w:rsidP="00AE175C">
      <w:pPr>
        <w:pStyle w:val="Kpalrs"/>
        <w:jc w:val="right"/>
      </w:pPr>
      <w:bookmarkStart w:id="27" w:name="_Ref103976251"/>
      <w:r>
        <w:t>(</w:t>
      </w:r>
      <w:r w:rsidR="007B633D">
        <w:fldChar w:fldCharType="begin"/>
      </w:r>
      <w:r w:rsidR="007B633D">
        <w:instrText xml:space="preserve"> STYLEREF 1 \s </w:instrText>
      </w:r>
      <w:r w:rsidR="007B633D">
        <w:fldChar w:fldCharType="separate"/>
      </w:r>
      <w:r w:rsidR="00E33094">
        <w:rPr>
          <w:noProof/>
        </w:rPr>
        <w:t>2</w:t>
      </w:r>
      <w:r w:rsidR="007B633D">
        <w:fldChar w:fldCharType="end"/>
      </w:r>
      <w:r w:rsidR="007B633D">
        <w:t>.</w:t>
      </w:r>
      <w:r w:rsidR="007B633D">
        <w:fldChar w:fldCharType="begin"/>
      </w:r>
      <w:r w:rsidR="007B633D">
        <w:instrText xml:space="preserve"> SEQ ) \* ARABIC \s 1 </w:instrText>
      </w:r>
      <w:r w:rsidR="007B633D">
        <w:fldChar w:fldCharType="separate"/>
      </w:r>
      <w:r w:rsidR="00E33094">
        <w:rPr>
          <w:noProof/>
        </w:rPr>
        <w:t>1</w:t>
      </w:r>
      <w:r w:rsidR="007B633D">
        <w:fldChar w:fldCharType="end"/>
      </w:r>
      <w:r w:rsidR="007B633D">
        <w:t>)</w:t>
      </w:r>
      <w:bookmarkEnd w:id="27"/>
    </w:p>
    <w:p w14:paraId="6B6A35BB" w14:textId="771DAA01" w:rsidR="004F2F35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E33094">
        <w:rPr>
          <w:noProof/>
        </w:rPr>
        <w:t>1</w:t>
      </w:r>
      <w:r w:rsidR="00E33094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28"/>
      <w:r w:rsidR="007C3C01">
        <w:t>inverz kinematikai modell</w:t>
      </w:r>
      <w:commentRangeEnd w:id="28"/>
      <w:r w:rsidR="007C3C01">
        <w:rPr>
          <w:rStyle w:val="Jegyzethivatkozs"/>
        </w:rPr>
        <w:commentReference w:id="28"/>
      </w:r>
      <w:r w:rsidR="007C3C01">
        <w:t xml:space="preserve"> felhasznál </w:t>
      </w:r>
      <w:r w:rsidR="00E85131">
        <w:t xml:space="preserve">a motorok új pozíciójának állításához. A robot koordináta 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 xml:space="preserve">z előbb említett középpontból mutat fölfelé, nulla pontja a robot testének legalsó pontjában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</w:t>
      </w:r>
      <w:r w:rsidR="00195251">
        <w:t>ének elősegítése érdekében készítettem a</w:t>
      </w:r>
      <w:r w:rsidR="00B542DA">
        <w:t xml:space="preserve"> </w:t>
      </w:r>
      <w:r w:rsidR="00B542DA">
        <w:fldChar w:fldCharType="begin"/>
      </w:r>
      <w:r w:rsidR="00B542DA">
        <w:instrText xml:space="preserve"> REF _Ref103973217 \h </w:instrText>
      </w:r>
      <w:r w:rsidR="00B542DA">
        <w:fldChar w:fldCharType="separate"/>
      </w:r>
      <w:r w:rsidR="00E33094">
        <w:rPr>
          <w:noProof/>
        </w:rPr>
        <w:t>4</w:t>
      </w:r>
      <w:r w:rsidR="00E33094">
        <w:t>. ábra</w:t>
      </w:r>
      <w:r w:rsidR="00B542DA">
        <w:fldChar w:fldCharType="end"/>
      </w:r>
      <w:r w:rsidR="00B542DA">
        <w:t xml:space="preserve"> és az </w:t>
      </w:r>
      <w:r w:rsidR="00B542DA">
        <w:fldChar w:fldCharType="begin"/>
      </w:r>
      <w:r w:rsidR="00B542DA">
        <w:instrText xml:space="preserve"> REF _Ref103973225 \h </w:instrText>
      </w:r>
      <w:r w:rsidR="00B542DA">
        <w:fldChar w:fldCharType="separate"/>
      </w:r>
      <w:r w:rsidR="00E33094">
        <w:rPr>
          <w:noProof/>
        </w:rPr>
        <w:t>5</w:t>
      </w:r>
      <w:r w:rsidR="00E33094">
        <w:t>. ábra</w:t>
      </w:r>
      <w:r w:rsidR="00B542DA">
        <w:fldChar w:fldCharType="end"/>
      </w:r>
      <w:r w:rsidR="00303CD0">
        <w:t xml:space="preserve">, melyek jól mutatják a </w:t>
      </w:r>
      <w:r w:rsidR="00C75262">
        <w:t>lábakhoz tartozó paramétereket.</w:t>
      </w:r>
    </w:p>
    <w:p w14:paraId="099F0F73" w14:textId="77777777" w:rsidR="00B542DA" w:rsidRDefault="00195251" w:rsidP="00B542DA">
      <w:pPr>
        <w:pStyle w:val="Kp"/>
      </w:pPr>
      <w:commentRangeStart w:id="29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_Ref103973217"/>
    <w:p w14:paraId="6FEA0FFF" w14:textId="435FA6C8" w:rsidR="00195251" w:rsidRDefault="00B542DA" w:rsidP="00B542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4</w:t>
      </w:r>
      <w:r>
        <w:fldChar w:fldCharType="end"/>
      </w:r>
      <w:r>
        <w:t>. ábra</w:t>
      </w:r>
      <w:bookmarkEnd w:id="30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25"/>
    <w:p w14:paraId="08CA835B" w14:textId="20C3FFAE" w:rsidR="00195251" w:rsidRPr="00C972A3" w:rsidRDefault="00B542DA" w:rsidP="00B542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5</w:t>
      </w:r>
      <w:r>
        <w:fldChar w:fldCharType="end"/>
      </w:r>
      <w:r>
        <w:t>. ábra</w:t>
      </w:r>
      <w:bookmarkEnd w:id="31"/>
      <w:r>
        <w:t>: A robot lábának paraméterei felülnézetből.</w:t>
      </w:r>
      <w:commentRangeEnd w:id="29"/>
      <w:r>
        <w:rPr>
          <w:rStyle w:val="Jegyzethivatkozs"/>
          <w:b w:val="0"/>
          <w:bCs w:val="0"/>
        </w:rPr>
        <w:commentReference w:id="29"/>
      </w:r>
    </w:p>
    <w:p w14:paraId="6CBA0EF6" w14:textId="792FDEC5" w:rsidR="0051187E" w:rsidRPr="0051187E" w:rsidRDefault="00657C40" w:rsidP="00310B90">
      <w:pPr>
        <w:pStyle w:val="Cmsor2"/>
      </w:pPr>
      <w:bookmarkStart w:id="32" w:name="_Ref103720046"/>
      <w:bookmarkStart w:id="33" w:name="_Toc103976103"/>
      <w:r>
        <w:t>Nyomtatás</w:t>
      </w:r>
      <w:bookmarkEnd w:id="32"/>
      <w:bookmarkEnd w:id="33"/>
    </w:p>
    <w:p w14:paraId="6BF3F90C" w14:textId="6BE2D641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 xml:space="preserve">, </w:t>
      </w:r>
      <w:r w:rsidR="00240617">
        <w:t>ezért külön tesztelést igényelt, erről a</w:t>
      </w:r>
      <w:r w:rsidR="00240617">
        <w:fldChar w:fldCharType="begin"/>
      </w:r>
      <w:r w:rsidR="00240617">
        <w:instrText xml:space="preserve"> REF _Ref103973735 \r \h </w:instrText>
      </w:r>
      <w:r w:rsidR="00240617">
        <w:fldChar w:fldCharType="separate"/>
      </w:r>
      <w:r w:rsidR="00E33094">
        <w:t>2.2.1</w:t>
      </w:r>
      <w:r w:rsidR="00240617">
        <w:fldChar w:fldCharType="end"/>
      </w:r>
      <w:r w:rsidR="00240617">
        <w:t xml:space="preserve"> pontban írok.</w:t>
      </w:r>
      <w:r w:rsidR="00601C8F">
        <w:t xml:space="preserve"> Valamint felmerült bennem egy lehetséges összeszerelési probléma</w:t>
      </w:r>
      <w:r w:rsidR="00254001">
        <w:t xml:space="preserve">, melyet az </w:t>
      </w:r>
      <w:r w:rsidR="00254001">
        <w:fldChar w:fldCharType="begin"/>
      </w:r>
      <w:r w:rsidR="00254001">
        <w:instrText xml:space="preserve"> REF _Ref103792333 \r \h </w:instrText>
      </w:r>
      <w:r w:rsidR="00254001">
        <w:fldChar w:fldCharType="separate"/>
      </w:r>
      <w:r w:rsidR="00E33094">
        <w:t>2.2.2</w:t>
      </w:r>
      <w:r w:rsidR="00254001">
        <w:fldChar w:fldCharType="end"/>
      </w:r>
      <w:r w:rsidR="00254001">
        <w:t xml:space="preserve"> pont</w:t>
      </w:r>
      <w:r w:rsidR="00240617">
        <w:t>ban részletezem</w:t>
      </w:r>
    </w:p>
    <w:p w14:paraId="32735204" w14:textId="390F9782" w:rsidR="00A4759A" w:rsidRDefault="00A4759A" w:rsidP="00A4759A">
      <w:pPr>
        <w:pStyle w:val="Cmsor3"/>
      </w:pPr>
      <w:bookmarkStart w:id="34" w:name="_Ref103973726"/>
      <w:bookmarkStart w:id="35" w:name="_Ref103973735"/>
      <w:bookmarkStart w:id="36" w:name="_Toc103976104"/>
      <w:r>
        <w:t>Csavarok tesztelése</w:t>
      </w:r>
      <w:bookmarkEnd w:id="34"/>
      <w:bookmarkEnd w:id="35"/>
      <w:bookmarkEnd w:id="36"/>
    </w:p>
    <w:p w14:paraId="35CEE59F" w14:textId="0238EA58" w:rsidR="007F4BFF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</w:t>
      </w:r>
      <w:r w:rsidR="007F4BFF">
        <w:t>A</w:t>
      </w:r>
      <w:r w:rsidR="00974472">
        <w:t xml:space="preserve"> </w:t>
      </w:r>
      <w:r w:rsidR="00974472">
        <w:fldChar w:fldCharType="begin"/>
      </w:r>
      <w:r w:rsidR="00974472">
        <w:instrText xml:space="preserve"> REF _Ref103974387 \h </w:instrText>
      </w:r>
      <w:r w:rsidR="00974472">
        <w:fldChar w:fldCharType="separate"/>
      </w:r>
      <w:r w:rsidR="00E33094">
        <w:rPr>
          <w:noProof/>
        </w:rPr>
        <w:t>6</w:t>
      </w:r>
      <w:r w:rsidR="00E33094">
        <w:t>. ábra</w:t>
      </w:r>
      <w:r w:rsidR="00974472">
        <w:fldChar w:fldCharType="end"/>
      </w:r>
      <w:r w:rsidR="00974472">
        <w:t xml:space="preserve"> </w:t>
      </w:r>
      <w:r w:rsidR="00542878">
        <w:t>mutatom be a tervezett panelt, melyen jól láthatóak a különböző méretű furatok. Minden átmérőjű furatból többet terveztem, hogy különböző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7" w:name="_Ref103974387"/>
    <w:p w14:paraId="4222E30E" w14:textId="6651253E" w:rsidR="00213C4C" w:rsidRDefault="008918E2" w:rsidP="0001355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7"/>
      <w:r w:rsidR="00BB1409">
        <w:t>: Teszt panel modellje</w:t>
      </w:r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336" w14:textId="174C667E" w:rsidR="00193C53" w:rsidRDefault="008918E2" w:rsidP="00013554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7</w:t>
      </w:r>
      <w:r>
        <w:rPr>
          <w:noProof/>
        </w:rPr>
        <w:fldChar w:fldCharType="end"/>
      </w:r>
      <w:r w:rsidR="00193C53">
        <w:t>. ábra: Panel a tesztelés után</w:t>
      </w:r>
      <w:r w:rsidR="007D3C53">
        <w:t>.</w:t>
      </w:r>
    </w:p>
    <w:p w14:paraId="46623629" w14:textId="49C1EA97" w:rsidR="003D2B46" w:rsidRDefault="007502E4" w:rsidP="00A4759A">
      <w:r>
        <w:t xml:space="preserve">A </w:t>
      </w:r>
      <w:r w:rsidR="001341F4">
        <w:t xml:space="preserve">betétek, melyeket </w:t>
      </w:r>
      <w:r w:rsidR="00C1402B">
        <w:t>a roboton használok,</w:t>
      </w:r>
      <w:r w:rsidR="001341F4">
        <w:t xml:space="preserve">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</w:t>
      </w:r>
      <w:r w:rsidR="00C1402B">
        <w:t>egy satu segítségével lehet belepréselni a műanyagba a rézbetétet és a csavart fentről rögzíteni</w:t>
      </w:r>
      <w:r w:rsidR="00DC29F6">
        <w:t xml:space="preserve">, ekkor </w:t>
      </w:r>
      <w:r w:rsidR="00C1402B">
        <w:t xml:space="preserve">terhelés hatására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</w:t>
      </w:r>
      <w:r w:rsidR="007D3C53">
        <w:t xml:space="preserve">, melybe </w:t>
      </w:r>
      <w:r w:rsidR="00FF71CD">
        <w:t>a furat másik oldaláról</w:t>
      </w:r>
      <w:r w:rsidR="007D3C53">
        <w:t xml:space="preserve"> érdemes belecsavarni a csavart. Ezen felhasználáskor terhelés hatására a fogak helyett egy széles perem tartja helyén.</w:t>
      </w:r>
      <w:r w:rsidR="00FF71CD">
        <w:t xml:space="preserve"> </w:t>
      </w:r>
      <w:r w:rsidR="007D3C53">
        <w:t>E</w:t>
      </w:r>
      <w:r w:rsidR="00FF71CD">
        <w:t>rre</w:t>
      </w:r>
      <w:r w:rsidR="007D3C53">
        <w:t xml:space="preserve"> a rögzítésre a</w:t>
      </w:r>
      <w:r w:rsidR="00FF71CD">
        <w:t xml:space="preserve"> </w:t>
      </w:r>
      <w:commentRangeStart w:id="38"/>
      <w:r w:rsidR="00FF71CD">
        <w:t xml:space="preserve">xy ábra </w:t>
      </w:r>
      <w:commentRangeEnd w:id="38"/>
      <w:r w:rsidR="00DA4355">
        <w:rPr>
          <w:rStyle w:val="Jegyzethivatkozs"/>
        </w:rPr>
        <w:commentReference w:id="38"/>
      </w:r>
      <w:r w:rsidR="00FF71CD">
        <w:t>mutat</w:t>
      </w:r>
      <w:r w:rsidR="007D3C53">
        <w:t xml:space="preserve"> példát.</w:t>
      </w:r>
      <w:r w:rsidR="00FF71CD">
        <w:t xml:space="preserve">, azon helyeken, ahol megoldható volt, én is így alkalmaztam.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az </w:t>
      </w:r>
      <w:commentRangeStart w:id="39"/>
      <w:r w:rsidR="00AC123B">
        <w:t xml:space="preserve">xy ábra </w:t>
      </w:r>
      <w:commentRangeEnd w:id="39"/>
      <w:r w:rsidR="003D2B46">
        <w:rPr>
          <w:rStyle w:val="Jegyzethivatkozs"/>
        </w:rPr>
        <w:commentReference w:id="39"/>
      </w:r>
      <w:r w:rsidR="00AC123B">
        <w:t xml:space="preserve">mutatja, azon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</w:p>
    <w:p w14:paraId="41F218FB" w14:textId="1D41F182" w:rsidR="003D2B46" w:rsidRDefault="00DA4355" w:rsidP="003D2B46">
      <w:r>
        <w:t>Az erősebb rögzítés</w:t>
      </w:r>
      <w:r w:rsidR="003D2B46">
        <w:t>i lehetőséget</w:t>
      </w:r>
      <w:r>
        <w:t xml:space="preserve"> </w:t>
      </w:r>
      <w:r w:rsidR="003D2B46">
        <w:t>végül</w:t>
      </w:r>
      <w:r>
        <w:t xml:space="preserve"> nem alkalmaztam a végleges megoldásban</w:t>
      </w:r>
      <w:r w:rsidR="003D2B46">
        <w:t xml:space="preserve">, </w:t>
      </w:r>
      <w:r>
        <w:t>mert a melegítés hatására megolvadt műanyag az esetleges oldal irányú erőkkel szemben nem tartotta a betétet, ezért a folyamat közben eldőlt</w:t>
      </w:r>
      <w:r w:rsidR="003D2B46">
        <w:t xml:space="preserve"> az alkatrész</w:t>
      </w:r>
      <w:r>
        <w:t>.</w:t>
      </w:r>
      <w:r w:rsidR="003D2B46">
        <w:t xml:space="preserve"> Így nem tudtam minden esetben biztosítani a pontos behelyezést és a melegítés nélküli változat is megfelelő</w:t>
      </w:r>
      <w:r w:rsidR="00310B90">
        <w:t xml:space="preserve"> tartóerővel rendelkezett.</w:t>
      </w:r>
    </w:p>
    <w:p w14:paraId="05DADC9A" w14:textId="3A373ABB" w:rsidR="00310B90" w:rsidRDefault="00310B90" w:rsidP="00310B90">
      <w:pPr>
        <w:pStyle w:val="Cmsor3"/>
      </w:pPr>
      <w:bookmarkStart w:id="40" w:name="_Ref103792333"/>
      <w:bookmarkStart w:id="41" w:name="_Toc103976105"/>
      <w:r>
        <w:lastRenderedPageBreak/>
        <w:t xml:space="preserve">Összeszerelési </w:t>
      </w:r>
      <w:r w:rsidR="00BB1409">
        <w:t>újra tervezések</w:t>
      </w:r>
      <w:bookmarkEnd w:id="40"/>
      <w:bookmarkEnd w:id="41"/>
    </w:p>
    <w:p w14:paraId="73D4E076" w14:textId="3A80C4D6" w:rsidR="00BB1409" w:rsidRDefault="00254001" w:rsidP="006B4569">
      <w:r>
        <w:t>A robot alkatrészeinek végleges nyomtatása elött készült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E33094">
        <w:rPr>
          <w:noProof/>
        </w:rPr>
        <w:t>8</w:t>
      </w:r>
      <w:r w:rsidR="00E33094">
        <w:t>. ábra</w:t>
      </w:r>
      <w:r w:rsidR="00572A2B">
        <w:fldChar w:fldCharType="end"/>
      </w:r>
      <w:r w:rsidR="00572A2B">
        <w:t xml:space="preserve"> látható elem két szárát túlzottan szét kellet feszíteni, ezért a végleges </w:t>
      </w:r>
      <w:r w:rsidR="006B4569">
        <w:t>tervhez a képen is látható bevágást adtam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2" w:name="_Ref103802165"/>
    <w:p w14:paraId="58DB712D" w14:textId="650E2161" w:rsidR="00184A77" w:rsidRPr="00BB1409" w:rsidRDefault="00184A77" w:rsidP="0001355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094">
        <w:rPr>
          <w:noProof/>
        </w:rPr>
        <w:t>8</w:t>
      </w:r>
      <w:r>
        <w:fldChar w:fldCharType="end"/>
      </w:r>
      <w:r>
        <w:t>. ábra</w:t>
      </w:r>
      <w:bookmarkEnd w:id="42"/>
      <w:r>
        <w:t>: A könnyebb összeszerelhetőség kedvéért bevágás a robot csuklóin.</w:t>
      </w:r>
    </w:p>
    <w:p w14:paraId="381ECC7A" w14:textId="519D7E23" w:rsidR="00D84C7E" w:rsidRDefault="00DD2C26" w:rsidP="00FB0389">
      <w:pPr>
        <w:pStyle w:val="Cmsor2"/>
      </w:pPr>
      <w:bookmarkStart w:id="43" w:name="_Ref103962876"/>
      <w:bookmarkStart w:id="44" w:name="_Toc103976106"/>
      <w:r>
        <w:t>Összeszerelés és kalibrálás</w:t>
      </w:r>
      <w:bookmarkEnd w:id="43"/>
      <w:bookmarkEnd w:id="44"/>
    </w:p>
    <w:p w14:paraId="1085BAD1" w14:textId="77777777" w:rsidR="006776AF" w:rsidRPr="006776AF" w:rsidRDefault="006776AF" w:rsidP="006776AF"/>
    <w:p w14:paraId="1D4AE035" w14:textId="6B7D0DB9" w:rsidR="004E1053" w:rsidRDefault="00484E45" w:rsidP="004E1053">
      <w:pPr>
        <w:pStyle w:val="Cmsor1"/>
      </w:pPr>
      <w:bookmarkStart w:id="45" w:name="_Toc103976107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5"/>
    </w:p>
    <w:p w14:paraId="120D9C45" w14:textId="593A2D0B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Azonmban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6"/>
      <w:r w:rsidR="005777C9">
        <w:t>ROS</w:t>
      </w:r>
      <w:commentRangeEnd w:id="46"/>
      <w:r w:rsidR="0050564C">
        <w:rPr>
          <w:rStyle w:val="Jegyzethivatkozs"/>
        </w:rPr>
        <w:commentReference w:id="4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7"/>
      <w:r w:rsidR="008D2E24" w:rsidRPr="008D2E24">
        <w:rPr>
          <w:color w:val="FF0000"/>
        </w:rPr>
        <w:t>XY</w:t>
      </w:r>
      <w:r w:rsidR="008D2E24">
        <w:t xml:space="preserve"> </w:t>
      </w:r>
      <w:commentRangeEnd w:id="47"/>
      <w:r w:rsidR="0050564C">
        <w:rPr>
          <w:rStyle w:val="Jegyzethivatkozs"/>
        </w:rPr>
        <w:commentReference w:id="47"/>
      </w:r>
      <w:r w:rsidR="008D2E24">
        <w:t>pontban térek ki részletesebben</w:t>
      </w:r>
      <w:r w:rsidR="00E16169">
        <w:t xml:space="preserve">. </w:t>
      </w:r>
      <w:commentRangeStart w:id="4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8"/>
      <w:r w:rsidR="00096618">
        <w:rPr>
          <w:rStyle w:val="Jegyzethivatkozs"/>
        </w:rPr>
        <w:commentReference w:id="48"/>
      </w:r>
      <w:commentRangeStart w:id="4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9"/>
      <w:r w:rsidR="008A51E5">
        <w:rPr>
          <w:rStyle w:val="Jegyzethivatkozs"/>
        </w:rPr>
        <w:commentReference w:id="49"/>
      </w:r>
    </w:p>
    <w:p w14:paraId="2633E6EA" w14:textId="1AB21A60" w:rsidR="00FF6EDF" w:rsidRDefault="00FF6EDF" w:rsidP="00FF6EDF">
      <w:pPr>
        <w:pStyle w:val="Cmsor2"/>
      </w:pPr>
      <w:bookmarkStart w:id="50" w:name="_Toc103976108"/>
      <w:r>
        <w:t xml:space="preserve">Láb elérési </w:t>
      </w:r>
      <w:r w:rsidR="0083743D">
        <w:t>tartománya</w:t>
      </w:r>
      <w:bookmarkEnd w:id="50"/>
    </w:p>
    <w:p w14:paraId="7E407173" w14:textId="77F863DC" w:rsidR="00DB1924" w:rsidRDefault="008F0BD3" w:rsidP="00DB1924">
      <w:commentRangeStart w:id="5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E33094">
        <w:t>3.1.1</w:t>
      </w:r>
      <w:r w:rsidR="00DB1924">
        <w:fldChar w:fldCharType="end"/>
      </w:r>
      <w:commentRangeStart w:id="52"/>
      <w:r w:rsidR="00D84C7E">
        <w:t xml:space="preserve"> </w:t>
      </w:r>
      <w:commentRangeEnd w:id="52"/>
      <w:r w:rsidR="00D84C7E">
        <w:rPr>
          <w:rStyle w:val="Jegyzethivatkozs"/>
        </w:rPr>
        <w:commentReference w:id="5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E33094">
        <w:t>3.1.4</w:t>
      </w:r>
      <w:r w:rsidR="00DB1924">
        <w:fldChar w:fldCharType="end"/>
      </w:r>
      <w:r w:rsidR="00CA2287">
        <w:t xml:space="preserve"> fejezetben térek ki bővebben.</w:t>
      </w:r>
      <w:commentRangeEnd w:id="51"/>
      <w:r w:rsidR="004941C3">
        <w:rPr>
          <w:rStyle w:val="Jegyzethivatkozs"/>
        </w:rPr>
        <w:commentReference w:id="51"/>
      </w:r>
    </w:p>
    <w:p w14:paraId="31C6AC86" w14:textId="1F9FBE4D" w:rsidR="00AA344F" w:rsidRDefault="00AA344F" w:rsidP="00AA344F">
      <w:pPr>
        <w:pStyle w:val="Cmsor3"/>
      </w:pPr>
      <w:bookmarkStart w:id="53" w:name="_Az_elérési_tartomány"/>
      <w:bookmarkStart w:id="54" w:name="_Ref103162995"/>
      <w:bookmarkStart w:id="55" w:name="_Ref103164328"/>
      <w:bookmarkStart w:id="56" w:name="_Toc103976109"/>
      <w:bookmarkEnd w:id="53"/>
      <w:r>
        <w:t>Az elérési tartomány</w:t>
      </w:r>
      <w:bookmarkEnd w:id="54"/>
      <w:bookmarkEnd w:id="55"/>
      <w:bookmarkEnd w:id="56"/>
    </w:p>
    <w:p w14:paraId="516A90E2" w14:textId="1C16E829" w:rsidR="00817AD6" w:rsidRPr="00252E1C" w:rsidRDefault="004941C3" w:rsidP="004941C3">
      <w:commentRangeStart w:id="5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7"/>
      <w:r w:rsidR="00252E1C">
        <w:rPr>
          <w:rStyle w:val="Jegyzethivatkozs"/>
        </w:rPr>
        <w:commentReference w:id="57"/>
      </w:r>
      <w:commentRangeEnd w:id="58"/>
      <w:r w:rsidR="00252E1C">
        <w:rPr>
          <w:rStyle w:val="Jegyzethivatkozs"/>
        </w:rPr>
        <w:commentReference w:id="58"/>
      </w:r>
    </w:p>
    <w:p w14:paraId="4E545F79" w14:textId="3F04A11D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E33094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9"/>
      <w:r w:rsidR="00B610BB">
        <w:rPr>
          <w:rStyle w:val="Jegyzethivatkozs"/>
        </w:rPr>
        <w:commentReference w:id="5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0" w:name="_Toc103976110"/>
      <w:r>
        <w:t>Láb pályája</w:t>
      </w:r>
      <w:bookmarkEnd w:id="60"/>
    </w:p>
    <w:p w14:paraId="153D00E3" w14:textId="6B57841B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E33094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E33094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1" w:name="_Ref103208144"/>
      <w:bookmarkStart w:id="62" w:name="_Toc103976111"/>
      <w:r>
        <w:t>Elérési tartomány középpontja</w:t>
      </w:r>
      <w:bookmarkEnd w:id="61"/>
      <w:bookmarkEnd w:id="62"/>
    </w:p>
    <w:p w14:paraId="0DFD14D5" w14:textId="56E0F40B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E33094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3"/>
      <w:r>
        <w:rPr>
          <w:color w:val="FF0000"/>
        </w:rPr>
        <w:t>képletet beszúrni erről</w:t>
      </w:r>
      <w:commentRangeEnd w:id="63"/>
      <w:r w:rsidR="00D01138">
        <w:rPr>
          <w:rStyle w:val="Jegyzethivatkozs"/>
        </w:rPr>
        <w:commentReference w:id="63"/>
      </w:r>
    </w:p>
    <w:p w14:paraId="02BE47DD" w14:textId="7B33A54B" w:rsidR="00D15A1F" w:rsidRPr="00D15A1F" w:rsidRDefault="00DB1924" w:rsidP="00125D5D">
      <w:commentRangeStart w:id="6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4"/>
      <w:r w:rsidR="00D01138">
        <w:rPr>
          <w:rStyle w:val="Jegyzethivatkozs"/>
        </w:rPr>
        <w:commentReference w:id="64"/>
      </w:r>
    </w:p>
    <w:p w14:paraId="3C46988D" w14:textId="58D7AC7F" w:rsidR="00AA344F" w:rsidRDefault="00AA344F" w:rsidP="00AA344F">
      <w:pPr>
        <w:pStyle w:val="Cmsor3"/>
      </w:pPr>
      <w:bookmarkStart w:id="65" w:name="_Ref103164340"/>
      <w:bookmarkStart w:id="66" w:name="_Toc103976112"/>
      <w:commentRangeStart w:id="67"/>
      <w:r>
        <w:lastRenderedPageBreak/>
        <w:t>Az elérési tartomány továbbfejlesztése</w:t>
      </w:r>
      <w:bookmarkEnd w:id="65"/>
      <w:commentRangeEnd w:id="67"/>
      <w:r w:rsidR="00125D5D">
        <w:rPr>
          <w:rStyle w:val="Jegyzethivatkozs"/>
          <w:rFonts w:cs="Times New Roman"/>
          <w:b w:val="0"/>
          <w:bCs w:val="0"/>
        </w:rPr>
        <w:commentReference w:id="67"/>
      </w:r>
      <w:bookmarkEnd w:id="6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8" w:name="_Ref103208882"/>
      <w:bookmarkStart w:id="69" w:name="_Ref103257635"/>
      <w:bookmarkStart w:id="70" w:name="_Ref103453417"/>
      <w:bookmarkStart w:id="71" w:name="_Toc103976113"/>
      <w:r>
        <w:t>Maximális</w:t>
      </w:r>
      <w:r w:rsidR="0036329D">
        <w:t xml:space="preserve"> lépéstávolság</w:t>
      </w:r>
      <w:bookmarkEnd w:id="68"/>
      <w:bookmarkEnd w:id="69"/>
      <w:bookmarkEnd w:id="70"/>
      <w:bookmarkEnd w:id="7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2" w:name="_Ref103210450"/>
      <w:bookmarkStart w:id="73" w:name="_Toc103976114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2"/>
      <w:bookmarkEnd w:id="73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4" w:name="_Toc103976115"/>
      <w:commentRangeStart w:id="75"/>
      <w:r>
        <w:t>Lépéstávolság</w:t>
      </w:r>
      <w:commentRangeEnd w:id="75"/>
      <w:r w:rsidR="00405EF6">
        <w:rPr>
          <w:rStyle w:val="Jegyzethivatkozs"/>
          <w:rFonts w:cs="Times New Roman"/>
          <w:b w:val="0"/>
          <w:bCs w:val="0"/>
        </w:rPr>
        <w:commentReference w:id="75"/>
      </w:r>
      <w:bookmarkEnd w:id="74"/>
    </w:p>
    <w:p w14:paraId="70C57532" w14:textId="6C98BFB7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E33094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6"/>
      <w:r w:rsidR="001377FA">
        <w:t>két pont</w:t>
      </w:r>
      <w:commentRangeEnd w:id="76"/>
      <w:r w:rsidR="001377FA">
        <w:rPr>
          <w:rStyle w:val="Jegyzethivatkozs"/>
        </w:rPr>
        <w:commentReference w:id="7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7" w:name="_Toc103976116"/>
      <w:r>
        <w:t>Lépéstávolság kiszámolása a teljes távolság függvényében</w:t>
      </w:r>
      <w:bookmarkEnd w:id="77"/>
    </w:p>
    <w:p w14:paraId="0A7DEF19" w14:textId="7F514676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E33094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36F4931C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E33094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8" w:name="_Toc103976117"/>
      <w:r>
        <w:t>Lépéssorrend kiválasztása mozgásirány függvényében</w:t>
      </w:r>
      <w:bookmarkEnd w:id="78"/>
    </w:p>
    <w:p w14:paraId="16CB3089" w14:textId="2BEC9A9B" w:rsidR="004D5A3D" w:rsidRPr="004D5A3D" w:rsidRDefault="004D5A3D" w:rsidP="004D5A3D">
      <w:pPr>
        <w:pStyle w:val="Cmsor3"/>
      </w:pPr>
      <w:bookmarkStart w:id="79" w:name="_Toc103976118"/>
      <w:r>
        <w:t>Kritikus szög</w:t>
      </w:r>
      <w:bookmarkEnd w:id="79"/>
    </w:p>
    <w:p w14:paraId="313B731E" w14:textId="6DB3C60D" w:rsidR="00AE4DAD" w:rsidRPr="00AE4DAD" w:rsidRDefault="00E6174E" w:rsidP="00D84C7E">
      <w:pPr>
        <w:pStyle w:val="Cmsor2"/>
      </w:pPr>
      <w:bookmarkStart w:id="80" w:name="_Toc103976119"/>
      <w:r>
        <w:t>Láb új pozíciójának kiválasztása</w:t>
      </w:r>
      <w:bookmarkEnd w:id="8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1" w:name="_Toc103976120"/>
      <w:r>
        <w:t>A mozgási algoritmus hibái</w:t>
      </w:r>
      <w:bookmarkEnd w:id="8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82" w:name="_Ref103721153"/>
      <w:bookmarkStart w:id="83" w:name="_Toc103976121"/>
      <w:r>
        <w:lastRenderedPageBreak/>
        <w:t>Szimuláció</w:t>
      </w:r>
      <w:bookmarkEnd w:id="82"/>
      <w:bookmarkEnd w:id="83"/>
    </w:p>
    <w:p w14:paraId="711711E7" w14:textId="77256B3D" w:rsidR="00FB0389" w:rsidRDefault="00FB0389" w:rsidP="00FB0389">
      <w:pPr>
        <w:pStyle w:val="Cmsor2"/>
      </w:pPr>
      <w:bookmarkStart w:id="84" w:name="_Ref103721234"/>
      <w:bookmarkStart w:id="85" w:name="_Toc103976122"/>
      <w:r>
        <w:t>Modell betöltése a szimulációba</w:t>
      </w:r>
      <w:bookmarkEnd w:id="84"/>
      <w:bookmarkEnd w:id="85"/>
    </w:p>
    <w:p w14:paraId="71900981" w14:textId="335AF299" w:rsidR="00FB0389" w:rsidRPr="00FB0389" w:rsidRDefault="00FB0389" w:rsidP="00FB0389">
      <w:pPr>
        <w:pStyle w:val="Cmsor2"/>
      </w:pPr>
      <w:bookmarkStart w:id="86" w:name="_Toc103976123"/>
      <w:r>
        <w:t>Algoritmus tervezése szimulációban</w:t>
      </w:r>
      <w:bookmarkEnd w:id="86"/>
    </w:p>
    <w:p w14:paraId="14BC4475" w14:textId="340BBC8C" w:rsidR="006F655F" w:rsidRPr="006F655F" w:rsidRDefault="006F655F" w:rsidP="006F655F">
      <w:pPr>
        <w:pStyle w:val="Cmsor1"/>
      </w:pPr>
      <w:bookmarkStart w:id="87" w:name="_Toc103976124"/>
      <w:r>
        <w:lastRenderedPageBreak/>
        <w:t>Áttérés fizikai robotra</w:t>
      </w:r>
      <w:bookmarkEnd w:id="87"/>
    </w:p>
    <w:p w14:paraId="5E2DE117" w14:textId="4DEDCC82" w:rsidR="00225F65" w:rsidRDefault="00224E29" w:rsidP="00224E29">
      <w:pPr>
        <w:pStyle w:val="Cmsor1"/>
      </w:pPr>
      <w:bookmarkStart w:id="88" w:name="_Toc103976125"/>
      <w:r>
        <w:lastRenderedPageBreak/>
        <w:t>Fejlesztési lehetőségek</w:t>
      </w:r>
      <w:bookmarkEnd w:id="88"/>
    </w:p>
    <w:p w14:paraId="62D2B999" w14:textId="3D2C754D" w:rsidR="00224E29" w:rsidRPr="00224E29" w:rsidRDefault="00224E29" w:rsidP="00224E29">
      <w:pPr>
        <w:pStyle w:val="Cmsor2"/>
      </w:pPr>
      <w:bookmarkStart w:id="89" w:name="_Toc103976126"/>
      <w:r>
        <w:t>Kanyarodás megvalósítása</w:t>
      </w:r>
      <w:bookmarkEnd w:id="89"/>
    </w:p>
    <w:bookmarkStart w:id="90" w:name="_Toc1039761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0"/>
        </w:p>
        <w:sdt>
          <w:sdtPr>
            <w:id w:val="111145805"/>
            <w:bibliography/>
          </w:sdtPr>
          <w:sdtEndPr/>
          <w:sdtContent>
            <w:p w14:paraId="70BE6387" w14:textId="77777777" w:rsidR="00AE175C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AE175C" w14:paraId="3F138D8B" w14:textId="77777777">
                <w:trPr>
                  <w:divId w:val="6962743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9867D0" w14:textId="63C3FC99" w:rsidR="00AE175C" w:rsidRDefault="00AE175C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D35FEA" w14:textId="77777777" w:rsidR="00AE175C" w:rsidRDefault="00AE175C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AE175C" w14:paraId="68536E9B" w14:textId="77777777">
                <w:trPr>
                  <w:divId w:val="6962743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29D8CC" w14:textId="77777777" w:rsidR="00AE175C" w:rsidRDefault="00AE175C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6EF901" w14:textId="77777777" w:rsidR="00AE175C" w:rsidRDefault="00AE175C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AE175C" w14:paraId="7AFF93C5" w14:textId="77777777">
                <w:trPr>
                  <w:divId w:val="6962743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C728F1" w14:textId="77777777" w:rsidR="00AE175C" w:rsidRDefault="00AE175C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7A9052" w14:textId="77777777" w:rsidR="00AE175C" w:rsidRDefault="00AE175C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AE175C" w14:paraId="30188C9A" w14:textId="77777777">
                <w:trPr>
                  <w:divId w:val="6962743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D4E1AE" w14:textId="77777777" w:rsidR="00AE175C" w:rsidRDefault="00AE175C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E2A674" w14:textId="77777777" w:rsidR="00AE175C" w:rsidRDefault="00AE175C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</w:tbl>
            <w:p w14:paraId="38D6CF54" w14:textId="77777777" w:rsidR="00AE175C" w:rsidRDefault="00AE175C">
              <w:pPr>
                <w:divId w:val="696274376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22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3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4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proofErr w:type="gramStart"/>
      <w:r>
        <w:t>Szűkíteni</w:t>
      </w:r>
      <w:proofErr w:type="gramEnd"/>
      <w:r>
        <w:t xml:space="preserve"> ha </w:t>
      </w:r>
      <w:r w:rsidR="007C373F">
        <w:t>külön bekezdést kap</w:t>
      </w:r>
    </w:p>
  </w:comment>
  <w:comment w:id="25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28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29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38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39" w:author="Sándor Komáromi" w:date="2022-05-18T13:54:00Z" w:initials="SK">
    <w:p w14:paraId="3ED92CE7" w14:textId="23B79DC4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4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F1B4A9" w15:done="1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3280E6" w16cex:dateUtc="2022-05-20T19:0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F1B4A9" w16cid:durableId="263280E6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01459" w14:textId="77777777" w:rsidR="00DD3CBD" w:rsidRDefault="00DD3CBD">
      <w:r>
        <w:separator/>
      </w:r>
    </w:p>
  </w:endnote>
  <w:endnote w:type="continuationSeparator" w:id="0">
    <w:p w14:paraId="150672F7" w14:textId="77777777" w:rsidR="00DD3CBD" w:rsidRDefault="00DD3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08043" w14:textId="77777777" w:rsidR="00DD3CBD" w:rsidRDefault="00DD3CBD">
      <w:r>
        <w:separator/>
      </w:r>
    </w:p>
  </w:footnote>
  <w:footnote w:type="continuationSeparator" w:id="0">
    <w:p w14:paraId="4E57A7ED" w14:textId="77777777" w:rsidR="00DD3CBD" w:rsidRDefault="00DD3C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5D77"/>
    <w:rsid w:val="00125D5D"/>
    <w:rsid w:val="001278B7"/>
    <w:rsid w:val="001341F4"/>
    <w:rsid w:val="00134B9C"/>
    <w:rsid w:val="001377FA"/>
    <w:rsid w:val="00142143"/>
    <w:rsid w:val="00144EBD"/>
    <w:rsid w:val="001522F2"/>
    <w:rsid w:val="00153800"/>
    <w:rsid w:val="001575AD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507A7"/>
    <w:rsid w:val="00252E1C"/>
    <w:rsid w:val="00254001"/>
    <w:rsid w:val="00257980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3CD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7CEE"/>
    <w:rsid w:val="0036329D"/>
    <w:rsid w:val="003676ED"/>
    <w:rsid w:val="0037381F"/>
    <w:rsid w:val="00375D74"/>
    <w:rsid w:val="00380372"/>
    <w:rsid w:val="00381BF3"/>
    <w:rsid w:val="00383377"/>
    <w:rsid w:val="00390F28"/>
    <w:rsid w:val="003A430B"/>
    <w:rsid w:val="003A4CDB"/>
    <w:rsid w:val="003B58C9"/>
    <w:rsid w:val="003B77D0"/>
    <w:rsid w:val="003C0226"/>
    <w:rsid w:val="003C0C5C"/>
    <w:rsid w:val="003C3900"/>
    <w:rsid w:val="003D0BF6"/>
    <w:rsid w:val="003D2B46"/>
    <w:rsid w:val="003D35ED"/>
    <w:rsid w:val="003D6B04"/>
    <w:rsid w:val="003E2ECB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CFD"/>
    <w:rsid w:val="00484D08"/>
    <w:rsid w:val="00484E45"/>
    <w:rsid w:val="004851C7"/>
    <w:rsid w:val="00485F1C"/>
    <w:rsid w:val="004863A0"/>
    <w:rsid w:val="00491D1C"/>
    <w:rsid w:val="00492A1A"/>
    <w:rsid w:val="004941C3"/>
    <w:rsid w:val="004967B6"/>
    <w:rsid w:val="004A2922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42878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7560"/>
    <w:rsid w:val="007502E4"/>
    <w:rsid w:val="00756D62"/>
    <w:rsid w:val="00772046"/>
    <w:rsid w:val="007805B1"/>
    <w:rsid w:val="00787D50"/>
    <w:rsid w:val="00794F5E"/>
    <w:rsid w:val="007A1951"/>
    <w:rsid w:val="007A34D7"/>
    <w:rsid w:val="007A4576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743D"/>
    <w:rsid w:val="008400BB"/>
    <w:rsid w:val="00843159"/>
    <w:rsid w:val="008451EF"/>
    <w:rsid w:val="00850089"/>
    <w:rsid w:val="00851667"/>
    <w:rsid w:val="008518C8"/>
    <w:rsid w:val="00854BDC"/>
    <w:rsid w:val="008739AA"/>
    <w:rsid w:val="0087509E"/>
    <w:rsid w:val="00877820"/>
    <w:rsid w:val="0088367A"/>
    <w:rsid w:val="0088649E"/>
    <w:rsid w:val="008918E2"/>
    <w:rsid w:val="00891A2D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541F"/>
    <w:rsid w:val="0090609C"/>
    <w:rsid w:val="00906450"/>
    <w:rsid w:val="009152C4"/>
    <w:rsid w:val="00916515"/>
    <w:rsid w:val="00916883"/>
    <w:rsid w:val="009331C0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22406"/>
    <w:rsid w:val="00A33609"/>
    <w:rsid w:val="00A34DC4"/>
    <w:rsid w:val="00A366EB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B511F"/>
    <w:rsid w:val="00AB5C2A"/>
    <w:rsid w:val="00AC123B"/>
    <w:rsid w:val="00AD0139"/>
    <w:rsid w:val="00AD1813"/>
    <w:rsid w:val="00AD2F82"/>
    <w:rsid w:val="00AE05C4"/>
    <w:rsid w:val="00AE175C"/>
    <w:rsid w:val="00AE4DAD"/>
    <w:rsid w:val="00AE6B81"/>
    <w:rsid w:val="00AF2CA4"/>
    <w:rsid w:val="00B004ED"/>
    <w:rsid w:val="00B01DE5"/>
    <w:rsid w:val="00B03CD8"/>
    <w:rsid w:val="00B077EA"/>
    <w:rsid w:val="00B13FD0"/>
    <w:rsid w:val="00B17499"/>
    <w:rsid w:val="00B2272C"/>
    <w:rsid w:val="00B252D4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4CEA"/>
    <w:rsid w:val="00C43330"/>
    <w:rsid w:val="00C43856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E32D5"/>
    <w:rsid w:val="00CE42DD"/>
    <w:rsid w:val="00D00E94"/>
    <w:rsid w:val="00D01138"/>
    <w:rsid w:val="00D07335"/>
    <w:rsid w:val="00D15A1F"/>
    <w:rsid w:val="00D1632F"/>
    <w:rsid w:val="00D22B3E"/>
    <w:rsid w:val="00D23BFC"/>
    <w:rsid w:val="00D3212C"/>
    <w:rsid w:val="00D33D76"/>
    <w:rsid w:val="00D35942"/>
    <w:rsid w:val="00D37464"/>
    <w:rsid w:val="00D375C4"/>
    <w:rsid w:val="00D37EC8"/>
    <w:rsid w:val="00D429F2"/>
    <w:rsid w:val="00D536A4"/>
    <w:rsid w:val="00D53F5A"/>
    <w:rsid w:val="00D67E29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3CBD"/>
    <w:rsid w:val="00DD48C8"/>
    <w:rsid w:val="00DD6A58"/>
    <w:rsid w:val="00DD74A0"/>
    <w:rsid w:val="00DE34E1"/>
    <w:rsid w:val="00DE3E62"/>
    <w:rsid w:val="00DE5913"/>
    <w:rsid w:val="00DF50B6"/>
    <w:rsid w:val="00DF6FEA"/>
    <w:rsid w:val="00E03AC2"/>
    <w:rsid w:val="00E06785"/>
    <w:rsid w:val="00E07EE4"/>
    <w:rsid w:val="00E16169"/>
    <w:rsid w:val="00E162AF"/>
    <w:rsid w:val="00E20536"/>
    <w:rsid w:val="00E267BF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761E6"/>
    <w:rsid w:val="00F83CFD"/>
    <w:rsid w:val="00F914FC"/>
    <w:rsid w:val="00F93858"/>
    <w:rsid w:val="00F95881"/>
    <w:rsid w:val="00F97B1D"/>
    <w:rsid w:val="00FA023A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6EDF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013554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1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3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4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2</b:RefOrder>
  </b:Source>
</b:Sources>
</file>

<file path=customXml/itemProps1.xml><?xml version="1.0" encoding="utf-8"?>
<ds:datastoreItem xmlns:ds="http://schemas.openxmlformats.org/officeDocument/2006/customXml" ds:itemID="{B8A908AD-E3A1-48AE-8A29-1C718CBC3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11538</TotalTime>
  <Pages>27</Pages>
  <Words>4672</Words>
  <Characters>29668</Characters>
  <Application>Microsoft Office Word</Application>
  <DocSecurity>0</DocSecurity>
  <Lines>593</Lines>
  <Paragraphs>247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34093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119</cp:revision>
  <cp:lastPrinted>2022-05-20T20:04:00Z</cp:lastPrinted>
  <dcterms:created xsi:type="dcterms:W3CDTF">2015-10-19T08:48:00Z</dcterms:created>
  <dcterms:modified xsi:type="dcterms:W3CDTF">2022-05-20T20:06:00Z</dcterms:modified>
</cp:coreProperties>
</file>