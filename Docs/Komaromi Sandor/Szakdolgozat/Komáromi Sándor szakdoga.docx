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C97D82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C97D8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C97D8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C97D8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33242B79" w14:textId="77777777" w:rsidR="006351BD" w:rsidRDefault="006351BD" w:rsidP="006351BD">
      <w:bookmarkStart w:id="12" w:name="_Ref103596470"/>
      <w:bookmarkStart w:id="13" w:name="_Ref103596983"/>
      <w:bookmarkStart w:id="14" w:name="_Toc103991198"/>
      <w:r>
        <w:t>Manapság egyre inkább előtérbe kerül a mobil robotok fejlesztése, felhasználása, napjainkban elsődlegesen az iparban jelennek meg, de egyéb más alkalmazásterületük is feltörekvőben van. A mobil robotok egyik speciális területe a járó robotok, ezek felépítése bonyolultabb a hagyományos kerék 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következik, hogy alkalmasak többirányú mozgás megvalósítására, vagyis könnyedén tudnak előre, hátra, oldalra, fel és le lépkedni.</w:t>
      </w:r>
    </w:p>
    <w:p w14:paraId="0DA4A238" w14:textId="7777777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7777777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programmal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8918E2" w:rsidP="00F80D78">
      <w:pPr>
        <w:pStyle w:val="Kpalrs"/>
      </w:pPr>
      <w:fldSimple w:instr=" SEQ ábra \* ARABIC ">
        <w:r w:rsidR="00C33D96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5"/>
      <w:bookmarkEnd w:id="26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C97D82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8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</w:t>
      </w:r>
      <w:r>
        <w:t xml:space="preserve"> </w:t>
      </w:r>
      <w:sdt>
        <w:sdtPr>
          <w:id w:val="1419440735"/>
          <w:citation/>
        </w:sdtPr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4CE82619" w:rsidR="0051187E" w:rsidRPr="0051187E" w:rsidRDefault="00657C40" w:rsidP="00310B90">
      <w:pPr>
        <w:pStyle w:val="Cmsor2"/>
      </w:pPr>
      <w:bookmarkStart w:id="32" w:name="_Ref103720046"/>
      <w:bookmarkStart w:id="33" w:name="_Toc103991203"/>
      <w:r>
        <w:t>Nyomtatás</w:t>
      </w:r>
      <w:bookmarkEnd w:id="32"/>
      <w:bookmarkEnd w:id="33"/>
    </w:p>
    <w:p w14:paraId="2A69D63D" w14:textId="77777777" w:rsidR="00E57202" w:rsidRDefault="00E57202" w:rsidP="00E57202">
      <w:bookmarkStart w:id="34" w:name="_Ref103973726"/>
      <w:bookmarkStart w:id="35" w:name="_Ref103973735"/>
      <w:bookmarkStart w:id="36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4"/>
      <w:bookmarkEnd w:id="35"/>
      <w:bookmarkEnd w:id="36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86193"/>
    <w:p w14:paraId="1A14864B" w14:textId="77777777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8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39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40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1" w:name="_Ref103990309"/>
      <w:bookmarkStart w:id="42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1"/>
      <w:bookmarkEnd w:id="42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3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4" w:name="_Toc103991206"/>
      <w:bookmarkStart w:id="45" w:name="_Ref104031120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4"/>
      <w:bookmarkEnd w:id="45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991207"/>
      <w:r>
        <w:t xml:space="preserve">Láb elérési </w:t>
      </w:r>
      <w:r w:rsidR="0083743D">
        <w:t>tartománya</w:t>
      </w:r>
      <w:bookmarkEnd w:id="50"/>
    </w:p>
    <w:p w14:paraId="7E407173" w14:textId="3F65051D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991208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991209"/>
      <w:r>
        <w:t>Láb pályája</w:t>
      </w:r>
      <w:bookmarkEnd w:id="60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991210"/>
      <w:r>
        <w:t>Elérési tartomány középpontja</w:t>
      </w:r>
      <w:bookmarkEnd w:id="61"/>
      <w:bookmarkEnd w:id="62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991211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991212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991214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991215"/>
      <w:r>
        <w:t>Lépéstávolság kiszámolása a teljes távolság függvényében</w:t>
      </w:r>
      <w:bookmarkEnd w:id="77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991216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991217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991218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991219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2" w:name="_Ref103721153"/>
      <w:bookmarkStart w:id="83" w:name="_Toc103991220"/>
      <w:r>
        <w:lastRenderedPageBreak/>
        <w:t>Szimuláció</w:t>
      </w:r>
      <w:bookmarkEnd w:id="82"/>
      <w:bookmarkEnd w:id="83"/>
    </w:p>
    <w:p w14:paraId="76A7F437" w14:textId="4F621749" w:rsidR="00114F59" w:rsidRPr="00114F59" w:rsidRDefault="0079727D" w:rsidP="00114F59">
      <w:r>
        <w:t xml:space="preserve">Mielőtt a </w:t>
      </w:r>
      <w:r w:rsidR="00CD130D">
        <w:fldChar w:fldCharType="begin"/>
      </w:r>
      <w:r w:rsidR="00CD130D">
        <w:instrText xml:space="preserve"> REF _Ref104031120 \r \h </w:instrText>
      </w:r>
      <w:r w:rsidR="00CD130D">
        <w:fldChar w:fldCharType="separate"/>
      </w:r>
      <w:r w:rsidR="00CD130D">
        <w:t>3</w:t>
      </w:r>
      <w:r w:rsidR="00CD130D">
        <w:fldChar w:fldCharType="end"/>
      </w:r>
      <w:r w:rsidR="00E07711">
        <w:t xml:space="preserve"> </w:t>
      </w:r>
      <w:r w:rsidR="00CD130D">
        <w:t xml:space="preserve">fejezetben részletezett járási algoritmust ténylegesen </w:t>
      </w:r>
      <w:r w:rsidR="00E07711">
        <w:t xml:space="preserve">implementálnám a </w:t>
      </w:r>
      <w:proofErr w:type="spellStart"/>
      <w:r w:rsidR="002D6DD8">
        <w:t>firmwarebe</w:t>
      </w:r>
      <w:proofErr w:type="spellEnd"/>
      <w:r w:rsidR="00386C59">
        <w:t>, le kell tesztelnem annak működését. Erre legalkalmasabb egy szimuláció</w:t>
      </w:r>
      <w:r w:rsidR="004A6720">
        <w:t xml:space="preserve"> használata, melyben előre elkészíthetem a mozgástervezést anélkül, hogy </w:t>
      </w:r>
      <w:r w:rsidR="00870721">
        <w:t>a megjelenő hibák tönkre tennék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 xml:space="preserve">szimuláció kifejezetten ehhez a robothoz készült, </w:t>
      </w:r>
      <w:r w:rsidR="006C7ABC">
        <w:t xml:space="preserve">kifejezetten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</w:t>
      </w:r>
      <w:proofErr w:type="spellStart"/>
      <w:r w:rsidR="008236DE">
        <w:t>firmwareen</w:t>
      </w:r>
      <w:proofErr w:type="spellEnd"/>
      <w:r w:rsidR="008236DE">
        <w:t xml:space="preserve">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776E3EF2" w:rsidR="00FB0389" w:rsidRDefault="00FB0389" w:rsidP="00FB0389">
      <w:pPr>
        <w:pStyle w:val="Cmsor2"/>
      </w:pPr>
      <w:bookmarkStart w:id="84" w:name="_Ref103721234"/>
      <w:bookmarkStart w:id="85" w:name="_Toc103991221"/>
      <w:r>
        <w:t>Modell betöltése a szimulációba</w:t>
      </w:r>
      <w:bookmarkEnd w:id="84"/>
      <w:bookmarkEnd w:id="85"/>
    </w:p>
    <w:p w14:paraId="5B71AED7" w14:textId="324FD5F9" w:rsidR="0079727D" w:rsidRDefault="0086492A" w:rsidP="00D20A88">
      <w:pPr>
        <w:pStyle w:val="Cmsor3"/>
      </w:pPr>
      <w:r>
        <w:t>Modell f</w:t>
      </w:r>
      <w:r w:rsidR="00D20A88">
        <w:t xml:space="preserve">ormátum </w:t>
      </w:r>
      <w:r>
        <w:t>különbség</w:t>
      </w:r>
    </w:p>
    <w:p w14:paraId="3BD08F58" w14:textId="6FF75DA4" w:rsidR="008563B8" w:rsidRPr="008563B8" w:rsidRDefault="008563B8" w:rsidP="008563B8">
      <w:r>
        <w:t>formátumkülönbségek</w:t>
      </w:r>
    </w:p>
    <w:p w14:paraId="6ADB1C89" w14:textId="7FD03F08" w:rsidR="00D20A88" w:rsidRDefault="00D20A88" w:rsidP="00D20A88">
      <w:pPr>
        <w:pStyle w:val="Cmsor3"/>
      </w:pPr>
      <w:r>
        <w:t>Betöltési hiba</w:t>
      </w:r>
    </w:p>
    <w:p w14:paraId="730F09D1" w14:textId="6C4C32F6" w:rsidR="008563B8" w:rsidRDefault="00585683" w:rsidP="008563B8">
      <w:r>
        <w:t>Betöltés során méretezési gondok</w:t>
      </w:r>
    </w:p>
    <w:p w14:paraId="424C03D3" w14:textId="2B68B9B0" w:rsidR="00585683" w:rsidRPr="008563B8" w:rsidRDefault="00585683" w:rsidP="008563B8">
      <w:r>
        <w:t>kinematikai modell betöltési nehézségek</w:t>
      </w:r>
    </w:p>
    <w:p w14:paraId="02C59213" w14:textId="39B8A75F" w:rsidR="00A17B9D" w:rsidRPr="00A17B9D" w:rsidRDefault="00A17B9D" w:rsidP="0091152B">
      <w:pPr>
        <w:pStyle w:val="Cmsor3"/>
      </w:pPr>
      <w:bookmarkStart w:id="86" w:name="_Ref104041987"/>
      <w:r>
        <w:t xml:space="preserve">Modell paramétereinek </w:t>
      </w:r>
      <w:r w:rsidR="008563B8">
        <w:t>kerekítési hibái</w:t>
      </w:r>
      <w:bookmarkEnd w:id="86"/>
    </w:p>
    <w:p w14:paraId="71900981" w14:textId="334D61B9" w:rsidR="00FB0389" w:rsidRDefault="00FB0389" w:rsidP="00FB0389">
      <w:pPr>
        <w:pStyle w:val="Cmsor2"/>
      </w:pPr>
      <w:bookmarkStart w:id="87" w:name="_Toc103991222"/>
      <w:bookmarkStart w:id="88" w:name="_Ref104043380"/>
      <w:r>
        <w:t>Algoritmus tervezése szimulációban</w:t>
      </w:r>
      <w:bookmarkEnd w:id="87"/>
      <w:bookmarkEnd w:id="88"/>
    </w:p>
    <w:p w14:paraId="3AAAB419" w14:textId="3B107FE6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03077BE4" w14:textId="7528E69F" w:rsidR="00244F44" w:rsidRPr="0079727D" w:rsidRDefault="00244F44" w:rsidP="0079727D">
      <w:r>
        <w:t xml:space="preserve">Talán magáról a </w:t>
      </w:r>
      <w:proofErr w:type="spellStart"/>
      <w:r>
        <w:t>szimmuláció</w:t>
      </w:r>
      <w:proofErr w:type="spellEnd"/>
      <w:r>
        <w:t xml:space="preserve"> integrálásról is itt kéne beszélnem diagrammokkal együtt.</w:t>
      </w:r>
      <w:r w:rsidR="00585683">
        <w:t xml:space="preserve"> -&gt; Az </w:t>
      </w:r>
      <w:proofErr w:type="spellStart"/>
      <w:r w:rsidR="00585683">
        <w:t>firware</w:t>
      </w:r>
      <w:proofErr w:type="spellEnd"/>
      <w:r w:rsidR="00585683">
        <w:t xml:space="preserve"> iteráció miatti szimuláció és valóság közötti különbséget elrejtve beszélni az algoritmusról.</w:t>
      </w:r>
    </w:p>
    <w:p w14:paraId="14BC4475" w14:textId="53BF7D3E" w:rsidR="006F655F" w:rsidRDefault="006F655F" w:rsidP="006F655F">
      <w:pPr>
        <w:pStyle w:val="Cmsor1"/>
      </w:pPr>
      <w:bookmarkStart w:id="89" w:name="_Toc103991223"/>
      <w:r>
        <w:lastRenderedPageBreak/>
        <w:t>Áttérés fizikai robotra</w:t>
      </w:r>
      <w:bookmarkEnd w:id="89"/>
    </w:p>
    <w:p w14:paraId="74348D82" w14:textId="2A2C4B13" w:rsidR="003B3BBC" w:rsidRDefault="003B3BBC" w:rsidP="003B3BBC">
      <w:pPr>
        <w:pStyle w:val="Cmsor2"/>
      </w:pPr>
      <w:bookmarkStart w:id="90" w:name="_Toc103991224"/>
      <w:r>
        <w:t>Robot kalibrálása</w:t>
      </w:r>
      <w:bookmarkEnd w:id="90"/>
    </w:p>
    <w:p w14:paraId="0048DCD7" w14:textId="46BFEB34" w:rsidR="00C43DB9" w:rsidRDefault="00C43DB9" w:rsidP="00C43DB9">
      <w:r>
        <w:t>A robot által használt motorokra hivatkozni</w:t>
      </w:r>
    </w:p>
    <w:p w14:paraId="4BAEF50B" w14:textId="6BBF8836" w:rsidR="00355ED8" w:rsidRPr="00C43DB9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</w:t>
      </w:r>
      <w:proofErr w:type="gramStart"/>
      <w:r w:rsidR="00D20A88">
        <w:t>lehet</w:t>
      </w:r>
      <w:proofErr w:type="gramEnd"/>
      <w:r w:rsidR="00D20A88">
        <w:t xml:space="preserve"> hogy három szög paraméter mégis működik</w:t>
      </w:r>
    </w:p>
    <w:p w14:paraId="5E2DE117" w14:textId="4DEDCC82" w:rsidR="00225F65" w:rsidRDefault="00224E29" w:rsidP="00224E29">
      <w:pPr>
        <w:pStyle w:val="Cmsor1"/>
      </w:pPr>
      <w:bookmarkStart w:id="91" w:name="_Toc103991225"/>
      <w:r>
        <w:lastRenderedPageBreak/>
        <w:t>Fejlesztési lehetőségek</w:t>
      </w:r>
      <w:bookmarkEnd w:id="91"/>
    </w:p>
    <w:p w14:paraId="62D2B999" w14:textId="3D2C754D" w:rsidR="00224E29" w:rsidRPr="00224E29" w:rsidRDefault="00224E29" w:rsidP="00224E29">
      <w:pPr>
        <w:pStyle w:val="Cmsor2"/>
      </w:pPr>
      <w:bookmarkStart w:id="92" w:name="_Toc103991226"/>
      <w:r>
        <w:t>Kanyarodás megvalósítása</w:t>
      </w:r>
      <w:bookmarkEnd w:id="92"/>
    </w:p>
    <w:bookmarkStart w:id="93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3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1FD58" w14:textId="77777777" w:rsidR="00C97D82" w:rsidRDefault="00C97D82">
      <w:r>
        <w:separator/>
      </w:r>
    </w:p>
  </w:endnote>
  <w:endnote w:type="continuationSeparator" w:id="0">
    <w:p w14:paraId="14953A26" w14:textId="77777777" w:rsidR="00C97D82" w:rsidRDefault="00C97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7ABAA" w14:textId="77777777" w:rsidR="00C97D82" w:rsidRDefault="00C97D82">
      <w:r>
        <w:separator/>
      </w:r>
    </w:p>
  </w:footnote>
  <w:footnote w:type="continuationSeparator" w:id="0">
    <w:p w14:paraId="37882B53" w14:textId="77777777" w:rsidR="00C97D82" w:rsidRDefault="00C97D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4F59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98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A6720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5683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1F06"/>
    <w:rsid w:val="00737560"/>
    <w:rsid w:val="007375F0"/>
    <w:rsid w:val="00746DA6"/>
    <w:rsid w:val="007502E4"/>
    <w:rsid w:val="00756D62"/>
    <w:rsid w:val="00772046"/>
    <w:rsid w:val="007805B1"/>
    <w:rsid w:val="00787D50"/>
    <w:rsid w:val="0079423B"/>
    <w:rsid w:val="00794F5E"/>
    <w:rsid w:val="0079727D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6471C"/>
    <w:rsid w:val="0086492A"/>
    <w:rsid w:val="00870721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17B9D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66899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72AF2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50B6"/>
    <w:rsid w:val="00DF67BC"/>
    <w:rsid w:val="00DF6FEA"/>
    <w:rsid w:val="00E03AC2"/>
    <w:rsid w:val="00E06785"/>
    <w:rsid w:val="00E07711"/>
    <w:rsid w:val="00E07EE4"/>
    <w:rsid w:val="00E16169"/>
    <w:rsid w:val="00E162AF"/>
    <w:rsid w:val="00E20536"/>
    <w:rsid w:val="00E267BF"/>
    <w:rsid w:val="00E26F89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11945</TotalTime>
  <Pages>27</Pages>
  <Words>5007</Words>
  <Characters>31747</Characters>
  <Application>Microsoft Office Word</Application>
  <DocSecurity>0</DocSecurity>
  <Lines>634</Lines>
  <Paragraphs>262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36492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158</cp:revision>
  <cp:lastPrinted>2022-05-20T20:07:00Z</cp:lastPrinted>
  <dcterms:created xsi:type="dcterms:W3CDTF">2015-10-19T08:48:00Z</dcterms:created>
  <dcterms:modified xsi:type="dcterms:W3CDTF">2022-05-21T14:43:00Z</dcterms:modified>
</cp:coreProperties>
</file>