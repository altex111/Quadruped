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01A926F9" w:rsidR="004851C7" w:rsidRDefault="008918E2" w:rsidP="00D429F2">
      <w:pPr>
        <w:pStyle w:val="Cmlapkarstanszk"/>
      </w:pPr>
      <w:fldSimple w:instr=" DOCPROPERTY  Company  \* MERGEFORMAT ">
        <w:r w:rsidR="00E60561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0D2F932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3313E443" w14:textId="158169F6" w:rsidR="00E60561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50740" w:history="1">
        <w:r w:rsidR="00E60561" w:rsidRPr="00972850">
          <w:rPr>
            <w:rStyle w:val="Hiperhivatkozs"/>
            <w:noProof/>
          </w:rPr>
          <w:t>Összefoglaló</w:t>
        </w:r>
        <w:r w:rsidR="00E60561">
          <w:rPr>
            <w:noProof/>
            <w:webHidden/>
          </w:rPr>
          <w:tab/>
        </w:r>
        <w:r w:rsidR="00E60561">
          <w:rPr>
            <w:noProof/>
            <w:webHidden/>
          </w:rPr>
          <w:fldChar w:fldCharType="begin"/>
        </w:r>
        <w:r w:rsidR="00E60561">
          <w:rPr>
            <w:noProof/>
            <w:webHidden/>
          </w:rPr>
          <w:instrText xml:space="preserve"> PAGEREF _Toc103950740 \h </w:instrText>
        </w:r>
        <w:r w:rsidR="00E60561">
          <w:rPr>
            <w:noProof/>
            <w:webHidden/>
          </w:rPr>
        </w:r>
        <w:r w:rsidR="00E60561">
          <w:rPr>
            <w:noProof/>
            <w:webHidden/>
          </w:rPr>
          <w:fldChar w:fldCharType="separate"/>
        </w:r>
        <w:r w:rsidR="00E60561">
          <w:rPr>
            <w:noProof/>
            <w:webHidden/>
          </w:rPr>
          <w:t>6</w:t>
        </w:r>
        <w:r w:rsidR="00E60561">
          <w:rPr>
            <w:noProof/>
            <w:webHidden/>
          </w:rPr>
          <w:fldChar w:fldCharType="end"/>
        </w:r>
      </w:hyperlink>
    </w:p>
    <w:p w14:paraId="1D28B196" w14:textId="1885D53E" w:rsidR="00E60561" w:rsidRDefault="00E6056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50741" w:history="1">
        <w:r w:rsidRPr="00972850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3199C4" w14:textId="28B350D9" w:rsidR="00E60561" w:rsidRDefault="00E6056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50742" w:history="1">
        <w:r w:rsidRPr="00972850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E4B89D" w14:textId="7AB2BE5D" w:rsidR="00E60561" w:rsidRDefault="00E6056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43" w:history="1">
        <w:r w:rsidRPr="00972850">
          <w:rPr>
            <w:rStyle w:val="Hiperhivatkozs"/>
            <w:noProof/>
          </w:rPr>
          <w:t>1.1 Pókszerű járó robot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8B32A9" w14:textId="397B280E" w:rsidR="00E60561" w:rsidRDefault="00E6056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44" w:history="1">
        <w:r w:rsidRPr="00972850">
          <w:rPr>
            <w:rStyle w:val="Hiperhivatkozs"/>
            <w:noProof/>
          </w:rPr>
          <w:t>1.2 Új mechanikai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2325C7" w14:textId="1A84F5B6" w:rsidR="00E60561" w:rsidRDefault="00E6056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45" w:history="1">
        <w:r w:rsidRPr="00972850">
          <w:rPr>
            <w:rStyle w:val="Hiperhivatkozs"/>
            <w:noProof/>
          </w:rPr>
          <w:t>1.3 Célkitűzések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6D3FD3" w14:textId="60F87EF4" w:rsidR="00E60561" w:rsidRDefault="00E6056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50746" w:history="1">
        <w:r w:rsidRPr="00972850">
          <w:rPr>
            <w:rStyle w:val="Hiperhivatkozs"/>
            <w:noProof/>
          </w:rPr>
          <w:t>2 Nyomtatás, tesztelés, összeszerelés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36574C" w14:textId="3E3CEEBA" w:rsidR="00E60561" w:rsidRDefault="00E6056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47" w:history="1">
        <w:r w:rsidRPr="00972850">
          <w:rPr>
            <w:rStyle w:val="Hiperhivatkozs"/>
            <w:noProof/>
          </w:rPr>
          <w:t>2.1 Mechanikai paraméterek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BFC9AF" w14:textId="6497F072" w:rsidR="00E60561" w:rsidRDefault="00E6056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48" w:history="1">
        <w:r w:rsidRPr="00972850">
          <w:rPr>
            <w:rStyle w:val="Hiperhivatkozs"/>
            <w:noProof/>
          </w:rPr>
          <w:t>2.2 Nyomtatás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A93EED" w14:textId="055E1FE4" w:rsidR="00E60561" w:rsidRDefault="00E6056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49" w:history="1">
        <w:r w:rsidRPr="00972850">
          <w:rPr>
            <w:rStyle w:val="Hiperhivatkozs"/>
            <w:noProof/>
          </w:rPr>
          <w:t>2.2.1 Csavarok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DFE9C9" w14:textId="56777BAD" w:rsidR="00E60561" w:rsidRDefault="00E6056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50" w:history="1">
        <w:r w:rsidRPr="00972850">
          <w:rPr>
            <w:rStyle w:val="Hiperhivatkozs"/>
            <w:noProof/>
          </w:rPr>
          <w:t>2.2.2 Összeszerelési újra tervezések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A1875C6" w14:textId="50FABDF9" w:rsidR="00E60561" w:rsidRDefault="00E6056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51" w:history="1">
        <w:r w:rsidRPr="00972850">
          <w:rPr>
            <w:rStyle w:val="Hiperhivatkozs"/>
            <w:noProof/>
          </w:rPr>
          <w:t>2.3 A robot mechanikai vázának kalibrálása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6AF7C9" w14:textId="04CA27EA" w:rsidR="00E60561" w:rsidRDefault="00E6056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50752" w:history="1">
        <w:r w:rsidRPr="00972850">
          <w:rPr>
            <w:rStyle w:val="Hiperhivatkozs"/>
            <w:noProof/>
          </w:rPr>
          <w:t>3 Omnidirekcionális járási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DB09F1A" w14:textId="10EF4448" w:rsidR="00E60561" w:rsidRDefault="00E6056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53" w:history="1">
        <w:r w:rsidRPr="00972850">
          <w:rPr>
            <w:rStyle w:val="Hiperhivatkozs"/>
            <w:noProof/>
          </w:rPr>
          <w:t>3.1 Láb elérési tartománya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BD4946C" w14:textId="5D0AF9BB" w:rsidR="00E60561" w:rsidRDefault="00E6056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54" w:history="1">
        <w:r w:rsidRPr="00972850">
          <w:rPr>
            <w:rStyle w:val="Hiperhivatkozs"/>
            <w:noProof/>
          </w:rPr>
          <w:t>3.1.1 Az elérési tartomány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4E9CE4" w14:textId="7BDFA8D6" w:rsidR="00E60561" w:rsidRDefault="00E6056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55" w:history="1">
        <w:r w:rsidRPr="00972850">
          <w:rPr>
            <w:rStyle w:val="Hiperhivatkozs"/>
            <w:noProof/>
          </w:rPr>
          <w:t>3.1.2 Láb pályája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E5D6BB" w14:textId="3A679C27" w:rsidR="00E60561" w:rsidRDefault="00E6056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56" w:history="1">
        <w:r w:rsidRPr="00972850">
          <w:rPr>
            <w:rStyle w:val="Hiperhivatkozs"/>
            <w:noProof/>
          </w:rPr>
          <w:t>3.1.3 Elérési tartomány középpontja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36BA02D" w14:textId="0DD9D066" w:rsidR="00E60561" w:rsidRDefault="00E6056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57" w:history="1">
        <w:r w:rsidRPr="00972850">
          <w:rPr>
            <w:rStyle w:val="Hiperhivatkozs"/>
            <w:noProof/>
          </w:rPr>
          <w:t>3.1.4 Az elérési tartomány továbbfejlesztése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EC8276" w14:textId="6344503E" w:rsidR="00E60561" w:rsidRDefault="00E6056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58" w:history="1">
        <w:r w:rsidRPr="00972850">
          <w:rPr>
            <w:rStyle w:val="Hiperhivatkozs"/>
            <w:noProof/>
          </w:rPr>
          <w:t>3.2 Maximális lépéstávolság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655D7D6" w14:textId="64E8C8C6" w:rsidR="00E60561" w:rsidRDefault="00E6056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59" w:history="1">
        <w:r w:rsidRPr="00972850">
          <w:rPr>
            <w:rStyle w:val="Hiperhivatkozs"/>
            <w:noProof/>
          </w:rPr>
          <w:t>3.2.1 Láb pályájának metszete a lépési tartománnyal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64606F5" w14:textId="65E24D01" w:rsidR="00E60561" w:rsidRDefault="00E6056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60" w:history="1">
        <w:r w:rsidRPr="00972850">
          <w:rPr>
            <w:rStyle w:val="Hiperhivatkozs"/>
            <w:noProof/>
          </w:rPr>
          <w:t>3.2.2 Lépéstávolság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785B328" w14:textId="4A46D7C5" w:rsidR="00E60561" w:rsidRDefault="00E6056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61" w:history="1">
        <w:r w:rsidRPr="00972850">
          <w:rPr>
            <w:rStyle w:val="Hiperhivatkozs"/>
            <w:noProof/>
          </w:rPr>
          <w:t>3.3 Lépéstávolság kiszámolása a teljes távolság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F36CA51" w14:textId="523C5E65" w:rsidR="00E60561" w:rsidRDefault="00E6056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62" w:history="1">
        <w:r w:rsidRPr="00972850">
          <w:rPr>
            <w:rStyle w:val="Hiperhivatkozs"/>
            <w:noProof/>
          </w:rPr>
          <w:t>3.4 Lépéssorrend kiválasztása mozgásirány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3FC5587" w14:textId="1A106090" w:rsidR="00E60561" w:rsidRDefault="00E60561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63" w:history="1">
        <w:r w:rsidRPr="00972850">
          <w:rPr>
            <w:rStyle w:val="Hiperhivatkozs"/>
            <w:noProof/>
          </w:rPr>
          <w:t>3.4.1 Kritikus szög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69D630" w14:textId="2AE3A0FE" w:rsidR="00E60561" w:rsidRDefault="00E6056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64" w:history="1">
        <w:r w:rsidRPr="00972850">
          <w:rPr>
            <w:rStyle w:val="Hiperhivatkozs"/>
            <w:noProof/>
          </w:rPr>
          <w:t>3.5 Láb új pozíciójának kiválasztása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14AC77A" w14:textId="54E09753" w:rsidR="00E60561" w:rsidRDefault="00E6056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65" w:history="1">
        <w:r w:rsidRPr="00972850">
          <w:rPr>
            <w:rStyle w:val="Hiperhivatkozs"/>
            <w:noProof/>
          </w:rPr>
          <w:t>3.6 A mozgási algoritmus hibái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CD37D91" w14:textId="145F6789" w:rsidR="00E60561" w:rsidRDefault="00E6056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50766" w:history="1">
        <w:r w:rsidRPr="00972850">
          <w:rPr>
            <w:rStyle w:val="Hiperhivatkozs"/>
            <w:noProof/>
          </w:rPr>
          <w:t>4 Szimuláció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85133F" w14:textId="66F09678" w:rsidR="00E60561" w:rsidRDefault="00E6056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67" w:history="1">
        <w:r w:rsidRPr="00972850">
          <w:rPr>
            <w:rStyle w:val="Hiperhivatkozs"/>
            <w:noProof/>
          </w:rPr>
          <w:t>4.1 Modell betöltése a szimulációba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401D31" w14:textId="15DA8BB8" w:rsidR="00E60561" w:rsidRDefault="00E6056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68" w:history="1">
        <w:r w:rsidRPr="00972850">
          <w:rPr>
            <w:rStyle w:val="Hiperhivatkozs"/>
            <w:noProof/>
          </w:rPr>
          <w:t>4.2 Algoritmus tervezése szimulációban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AACE1AD" w14:textId="42873CC1" w:rsidR="00E60561" w:rsidRDefault="00E6056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50769" w:history="1">
        <w:r w:rsidRPr="00972850">
          <w:rPr>
            <w:rStyle w:val="Hiperhivatkozs"/>
            <w:noProof/>
          </w:rPr>
          <w:t>5 Áttérés fizikai robotra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55A93DF" w14:textId="6D45370B" w:rsidR="00E60561" w:rsidRDefault="00E6056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50770" w:history="1">
        <w:r w:rsidRPr="00972850">
          <w:rPr>
            <w:rStyle w:val="Hiperhivatkozs"/>
            <w:noProof/>
          </w:rPr>
          <w:t>6 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EE7ACAC" w14:textId="1E05CD31" w:rsidR="00E60561" w:rsidRDefault="00E60561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50771" w:history="1">
        <w:r w:rsidRPr="00972850">
          <w:rPr>
            <w:rStyle w:val="Hiperhivatkozs"/>
            <w:noProof/>
          </w:rPr>
          <w:t>6.1 Kanyarodás megvalósítása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D83A72" w14:textId="6916B10A" w:rsidR="00E60561" w:rsidRDefault="00E60561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50772" w:history="1">
        <w:r w:rsidRPr="00972850">
          <w:rPr>
            <w:rStyle w:val="Hiperhivatkozs"/>
            <w:noProof/>
          </w:rPr>
          <w:t>7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_Toc103950772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5012F29" w14:textId="2A46F9E9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193C53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 xml:space="preserve">, cím, angol és magyar nyelvű tartalmi kivonat, készítés éve, konzulens(ek)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közzétegye.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3950740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3950741"/>
      <w:r w:rsidRPr="00B50CAA">
        <w:lastRenderedPageBreak/>
        <w:t>Abstract</w:t>
      </w:r>
      <w:bookmarkEnd w:id="9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3950742"/>
      <w:r>
        <w:lastRenderedPageBreak/>
        <w:t>Bevezetés</w:t>
      </w:r>
      <w:bookmarkEnd w:id="10"/>
      <w:bookmarkEnd w:id="11"/>
    </w:p>
    <w:p w14:paraId="5D5B2C68" w14:textId="52630415" w:rsidR="00E6174E" w:rsidRDefault="00C20F27" w:rsidP="00E6174E">
      <w:r>
        <w:t xml:space="preserve">Manapság </w:t>
      </w:r>
      <w:r w:rsidR="00442BA8">
        <w:t>egyre inkább előtérbe kerül azon robotok használata, melyek felderítési</w:t>
      </w:r>
      <w:r w:rsidR="00435744">
        <w:t>, felfedezési</w:t>
      </w:r>
      <w:r w:rsidR="00442BA8">
        <w:t xml:space="preserve"> </w:t>
      </w:r>
      <w:r w:rsidR="00435744">
        <w:t xml:space="preserve">feladatokat látnak el. </w:t>
      </w:r>
      <w:r w:rsidR="005543F7">
        <w:t>E</w:t>
      </w:r>
      <w:r w:rsidR="00380372">
        <w:t>gy ilyen robotnak a talaj minőségétől függetlenül is képesnek kell lennie</w:t>
      </w:r>
      <w:r w:rsidR="005543F7">
        <w:t xml:space="preserve"> a problémamentes mozgásra</w:t>
      </w:r>
      <w:r w:rsidR="00E31280">
        <w:t xml:space="preserve">. </w:t>
      </w:r>
      <w:r w:rsidR="005543F7">
        <w:t xml:space="preserve">Ebből kiindulva a </w:t>
      </w:r>
      <w:r w:rsidR="0010640A">
        <w:t>teljességre való törekvés nélkül elmondhatjuk, hogy a legtöbb ilyen robot</w:t>
      </w:r>
      <w:r w:rsidR="005543F7">
        <w:t xml:space="preserve"> nem kerekek segítségével mozog, hanem lábakon jár, melyek alkalmasak a talaj egyenetlenségének kikompenzálására. Egy felderítő robotnak </w:t>
      </w:r>
      <w:r w:rsidR="002916D5">
        <w:t xml:space="preserve">alkalmasnak kell lennie több irányú mozgásra, hiszen elképzelhető olyan eset, hogy </w:t>
      </w:r>
      <w:r w:rsidR="005C529C">
        <w:t xml:space="preserve">a robot mozgási iránya különbözik annak nézési irányától. </w:t>
      </w:r>
      <w:r w:rsidR="0010640A">
        <w:t xml:space="preserve">Egy felderítésre alkalmas robot esetében nagyon fontos a külvilágról szóló információk gyűjtése, a robotnak fel kell tudnia ismerni a </w:t>
      </w:r>
      <w:r w:rsidR="009C03D0">
        <w:t>körülötte lévő tér határait, illetve a saját mozgását ebben a térben.</w:t>
      </w:r>
    </w:p>
    <w:p w14:paraId="771C7F52" w14:textId="1B4D7709" w:rsidR="00D375C4" w:rsidRDefault="008D1BD1" w:rsidP="00D375C4">
      <w:r>
        <w:t xml:space="preserve">Manapság egyre inkább előtérbe kerül a </w:t>
      </w:r>
      <w:r w:rsidR="003B58C9">
        <w:t>mobil robotok fejlesztése, egyre több helyen jelennek meg, elsődlegesen az iparban, de egyéb más alkalmazásterületük is feltör</w:t>
      </w:r>
      <w:r w:rsidR="008A30EE">
        <w:t>ekvőben</w:t>
      </w:r>
      <w:r w:rsidR="003B58C9">
        <w:t xml:space="preserve"> van. </w:t>
      </w:r>
      <w:r w:rsidR="008A30EE">
        <w:t xml:space="preserve">A mobil robotok egy speciális területe a járó robotok, ezeknek felépítésük bonyolultabb a hagyományos kerék meghajtású robotokkal szemben, viszont </w:t>
      </w:r>
      <w:r w:rsidR="00BC1FE3">
        <w:t>alkalmasabbak a talaj egyenetlenségeinek kompenzá</w:t>
      </w:r>
      <w:r w:rsidR="006729AA">
        <w:t>lás</w:t>
      </w:r>
      <w:r w:rsidR="003C3900">
        <w:t>á</w:t>
      </w:r>
      <w:r w:rsidR="006729AA">
        <w:t>ra</w:t>
      </w:r>
      <w:r w:rsidR="007B130E">
        <w:t xml:space="preserve"> mozgás közben.</w:t>
      </w:r>
      <w:r w:rsidR="00BC1FE3">
        <w:t xml:space="preserve"> </w:t>
      </w:r>
      <w:r w:rsidR="003C3900">
        <w:t>Ezen robotok elsődleges feladata</w:t>
      </w:r>
      <w:r w:rsidR="00B42A1F">
        <w:t xml:space="preserve"> általában környezetük feltérképezése és </w:t>
      </w:r>
      <w:r w:rsidR="00AE6B81">
        <w:t>bennük a problémamentes navigáció megvalósítása. Ezen robotok mechanikai kialakításából következik, hogy alkalmasak többirányú mozgás megvalósítására</w:t>
      </w:r>
      <w:r w:rsidR="00D375C4">
        <w:t>, például ugyanúgy tud előre és oldalra is lépkedni.</w:t>
      </w:r>
    </w:p>
    <w:p w14:paraId="3C0DA79D" w14:textId="265E1F2B" w:rsidR="00D375C4" w:rsidRDefault="0004304E" w:rsidP="00E6174E">
      <w:r>
        <w:t>A szakdolgozatom során két másik hallgató munkáját folytattam</w:t>
      </w:r>
      <w:r w:rsidR="00D375C4">
        <w:t>.</w:t>
      </w:r>
      <w:r>
        <w:t xml:space="preserve"> </w:t>
      </w:r>
      <w:r w:rsidR="00D375C4">
        <w:t>E</w:t>
      </w:r>
      <w:r>
        <w:t>lsődleges feladatom az önálló laboratórium</w:t>
      </w:r>
      <w:r w:rsidR="00D375C4">
        <w:t>om</w:t>
      </w:r>
      <w:r>
        <w:t xml:space="preserve"> során</w:t>
      </w:r>
      <w:r w:rsidR="00AA6D9C">
        <w:t xml:space="preserve"> tervezett robot</w:t>
      </w:r>
      <w:r w:rsidR="00651157">
        <w:t xml:space="preserve"> 3D nyomtatással készített alkatrészek</w:t>
      </w:r>
      <w:r w:rsidR="00AA6D9C">
        <w:t xml:space="preserve"> </w:t>
      </w:r>
      <w:r w:rsidR="00651157">
        <w:t>legyártása, összeszerelése</w:t>
      </w:r>
      <w:r w:rsidR="00D375C4">
        <w:t xml:space="preserve">. Továbbá feladatom egy olyan új járási algoritmus készítése, mely megvalósítja a fent említett mozgási sémát, miközben a robot orientációjának változtatásáért is felel. </w:t>
      </w:r>
      <w:r w:rsidR="009F5E63">
        <w:t xml:space="preserve">Valamint feladatom, az új mechanikával rendelkező robot vissza integrálása Robot Operating System (ROS) interfész </w:t>
      </w:r>
      <w:r w:rsidR="00012040">
        <w:t>alá.</w:t>
      </w:r>
    </w:p>
    <w:p w14:paraId="30381D09" w14:textId="464F95D7" w:rsidR="009B2EED" w:rsidRDefault="004E1053" w:rsidP="009B2EED">
      <w:pPr>
        <w:pStyle w:val="Cmsor2"/>
      </w:pPr>
      <w:bookmarkStart w:id="12" w:name="_Ref103596470"/>
      <w:bookmarkStart w:id="13" w:name="_Ref103596983"/>
      <w:bookmarkStart w:id="14" w:name="_Toc103950743"/>
      <w:r>
        <w:t>Pókszerű járó robot</w:t>
      </w:r>
      <w:bookmarkEnd w:id="12"/>
      <w:bookmarkEnd w:id="13"/>
      <w:bookmarkEnd w:id="14"/>
    </w:p>
    <w:p w14:paraId="7637EE93" w14:textId="2079DBC2" w:rsidR="008451EF" w:rsidRDefault="008E0C7B" w:rsidP="00D802EA">
      <w:r>
        <w:t xml:space="preserve">A robot készítése </w:t>
      </w:r>
      <w:bookmarkStart w:id="15" w:name="_Hlk103601223"/>
      <w:r>
        <w:t>Babits Mátyás</w:t>
      </w:r>
      <w:bookmarkEnd w:id="15"/>
      <w:r>
        <w:t xml:space="preserve"> munkájával kezdődött</w:t>
      </w:r>
      <w:r w:rsidR="00012040">
        <w:t>.</w:t>
      </w:r>
      <w:sdt>
        <w:sdtPr>
          <w:id w:val="1074094051"/>
          <w:citation/>
        </w:sdtPr>
        <w:sdtContent>
          <w:r w:rsidR="00012040">
            <w:fldChar w:fldCharType="begin"/>
          </w:r>
          <w:r w:rsidR="00012040">
            <w:instrText xml:space="preserve"> CITATION Bab18 \l 1038 </w:instrText>
          </w:r>
          <w:r w:rsidR="00012040">
            <w:fldChar w:fldCharType="separate"/>
          </w:r>
          <w:r w:rsidR="00012040">
            <w:rPr>
              <w:noProof/>
            </w:rPr>
            <w:t xml:space="preserve"> [1]</w:t>
          </w:r>
          <w:r w:rsidR="00012040">
            <w:fldChar w:fldCharType="end"/>
          </w:r>
        </w:sdtContent>
      </w:sdt>
      <w:r w:rsidR="00187734">
        <w:t xml:space="preserve"> Aki</w:t>
      </w:r>
      <w:r w:rsidR="00012040">
        <w:t xml:space="preserve"> egy</w:t>
      </w:r>
      <w:r w:rsidR="00187734">
        <w:t xml:space="preserve"> négylábú robotot alkotott meg, mely első jellegre pókszerű volt. A robot négy lába egyenként </w:t>
      </w:r>
      <w:r w:rsidR="003C0226">
        <w:t>három</w:t>
      </w:r>
      <w:r w:rsidR="00187734">
        <w:t xml:space="preserve"> </w:t>
      </w:r>
      <w:r w:rsidR="003C0226">
        <w:t>csuklóból állt</w:t>
      </w:r>
      <w:r w:rsidR="00187734">
        <w:t xml:space="preserve">, olyan </w:t>
      </w:r>
      <w:r w:rsidR="003C0226">
        <w:t>elrendezésben,</w:t>
      </w:r>
      <w:r w:rsidR="00187734">
        <w:t xml:space="preserve"> mint a pókok, rákok, vagy hangyák</w:t>
      </w:r>
      <w:r w:rsidR="003C0226">
        <w:t xml:space="preserve"> lábai</w:t>
      </w:r>
      <w:r w:rsidR="00187734">
        <w:t xml:space="preserve">. A </w:t>
      </w:r>
      <w:r w:rsidR="003C0226">
        <w:t xml:space="preserve">robot </w:t>
      </w:r>
      <w:r w:rsidR="003C0226">
        <w:lastRenderedPageBreak/>
        <w:t>alkatrésze</w:t>
      </w:r>
      <w:r w:rsidR="00012040">
        <w:t>i</w:t>
      </w:r>
      <w:r w:rsidR="003C0226">
        <w:t xml:space="preserve"> 3D nyomtatással készült</w:t>
      </w:r>
      <w:r w:rsidR="00012040">
        <w:t>ek</w:t>
      </w:r>
      <w:r w:rsidR="003C0226">
        <w:t>. Lábanként három hajlási pont biztosítja, az elegendő szabadsági fokot ahhoz, hogy egy láb minden pozíciót fel tudjon venni</w:t>
      </w:r>
      <w:r w:rsidR="00D802EA">
        <w:t>,</w:t>
      </w:r>
      <w:r w:rsidR="003C0226">
        <w:t xml:space="preserve"> a</w:t>
      </w:r>
      <w:r w:rsidR="00D802EA">
        <w:t xml:space="preserve">melyet a járási algoritmus megkövetel. A Mátyás által készített robot rendelkezett egy </w:t>
      </w:r>
      <w:r w:rsidR="008451EF">
        <w:t>olyan beágyazott programmal</w:t>
      </w:r>
      <w:r w:rsidR="00D802EA">
        <w:t>, mely be tudta mutatni a robot járási képességeit</w:t>
      </w:r>
      <w:r w:rsidR="008451EF">
        <w:t>. K</w:t>
      </w:r>
      <w:r w:rsidR="00D802EA">
        <w:t>ezelte a szervomotorok</w:t>
      </w:r>
      <w:r w:rsidR="008451EF">
        <w:t>at</w:t>
      </w:r>
      <w:r w:rsidR="00D37464">
        <w:t>,</w:t>
      </w:r>
      <w:r w:rsidR="00D802EA">
        <w:t xml:space="preserve"> valamint </w:t>
      </w:r>
      <w:r w:rsidR="008451EF">
        <w:t>a lábakra kiadott végpont</w:t>
      </w:r>
      <w:r w:rsidR="00F26D5B">
        <w:t>ok</w:t>
      </w:r>
      <w:r w:rsidR="008451EF">
        <w:t xml:space="preserve">ból kiszámolta </w:t>
      </w:r>
      <w:r w:rsidR="00F26D5B">
        <w:t>inverz geometriai algoritmus segítségével a motorok szögét. A robot mozgása limitált volt,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18E2" w14:textId="74A7D108" w:rsidR="00D37464" w:rsidRPr="00651157" w:rsidRDefault="008918E2" w:rsidP="00193C53">
      <w:pPr>
        <w:pStyle w:val="Kpalrs"/>
      </w:pPr>
      <w:fldSimple w:instr=" SEQ ábra \* ARABIC ">
        <w:r w:rsidR="00E60561">
          <w:rPr>
            <w:noProof/>
          </w:rPr>
          <w:t>1</w:t>
        </w:r>
      </w:fldSimple>
      <w:r w:rsidR="00651157">
        <w:t>. ábra: Babits Mátyás által készített pókszerű robot.</w:t>
      </w:r>
    </w:p>
    <w:p w14:paraId="0B1B46E3" w14:textId="114EDC46" w:rsidR="005304D3" w:rsidRDefault="009A7F40" w:rsidP="004863A0">
      <w:r>
        <w:t xml:space="preserve">Mátyás után </w:t>
      </w:r>
      <w:r w:rsidRPr="009A7F40">
        <w:t>Massár Lóránt Mátyás</w:t>
      </w:r>
      <w:r>
        <w:t xml:space="preserve"> fejlesztette tovább a robotot</w:t>
      </w:r>
      <w:r w:rsidR="00F26D5B">
        <w:t xml:space="preserve">. </w:t>
      </w:r>
      <w:sdt>
        <w:sdtPr>
          <w:id w:val="-458722682"/>
          <w:citation/>
        </w:sdtPr>
        <w:sdtContent>
          <w:r w:rsidR="00F26D5B">
            <w:fldChar w:fldCharType="begin"/>
          </w:r>
          <w:r w:rsidR="00F26D5B">
            <w:instrText xml:space="preserve"> CITATION Mát20 \l 1038 </w:instrText>
          </w:r>
          <w:r w:rsidR="00F26D5B">
            <w:fldChar w:fldCharType="separate"/>
          </w:r>
          <w:r w:rsidR="00F26D5B">
            <w:rPr>
              <w:noProof/>
            </w:rPr>
            <w:t>[2]</w:t>
          </w:r>
          <w:r w:rsidR="00F26D5B">
            <w:fldChar w:fldCharType="end"/>
          </w:r>
        </w:sdtContent>
      </w:sdt>
      <w:r>
        <w:t xml:space="preserve"> akinek elsődleges fókusza a robot okosítása volt, szenzorokkal szerelte fel, melyek </w:t>
      </w:r>
      <w:r w:rsidR="00A72BAB">
        <w:t>térképezési</w:t>
      </w:r>
      <w:r>
        <w:t xml:space="preserve"> </w:t>
      </w:r>
      <w:r w:rsidR="00A72BAB">
        <w:t xml:space="preserve">és kommunikációs </w:t>
      </w:r>
      <w:r>
        <w:t>feladatot láttak el.</w:t>
      </w:r>
      <w:r w:rsidR="00CD07C1">
        <w:t xml:space="preserve"> </w:t>
      </w:r>
      <w:r w:rsidR="00E518DF">
        <w:t xml:space="preserve">Az okosítás jegyében Lóránt </w:t>
      </w:r>
      <w:r w:rsidR="00DD48C8">
        <w:t xml:space="preserve">felszerelte a robotot egy </w:t>
      </w:r>
      <w:r w:rsidR="00DD48C8" w:rsidRPr="00DD48C8">
        <w:t>Light Detection and Ranging</w:t>
      </w:r>
      <w:r w:rsidR="00DD48C8">
        <w:t xml:space="preserve"> (LIDAR) egységgel, illetve egy Internal Measurement Unit (IMU) egységgel. Előbbi egy olyan lézer alapú távolságérzékelő, mely </w:t>
      </w:r>
      <w:r w:rsidR="006A5031">
        <w:t xml:space="preserve">360°-ban meghatározza a robottól a külvilág távolságát, míg utóbbi a robot térbeli mozgásáról és elhelyezkedéséről </w:t>
      </w:r>
      <w:r w:rsidR="006F7D85">
        <w:t>biztosít</w:t>
      </w:r>
      <w:r w:rsidR="006A5031">
        <w:t xml:space="preserve"> pontos információkat.</w:t>
      </w:r>
      <w:r w:rsidR="006F7D85">
        <w:t xml:space="preserve"> Lóránt továbbá felszerelte a </w:t>
      </w:r>
      <w:r w:rsidR="00CC7B61">
        <w:t xml:space="preserve">robottal való kommunikációt egy </w:t>
      </w:r>
      <w:r w:rsidR="006F7D85">
        <w:t>ESP-01 wifi modullal a távoli vezérlés megvalósítása érdekében.</w:t>
      </w:r>
      <w:r w:rsidR="00CC7B61">
        <w:t xml:space="preserve"> Va</w:t>
      </w:r>
      <w:r w:rsidR="00CC7B61">
        <w:lastRenderedPageBreak/>
        <w:t xml:space="preserve">lamint </w:t>
      </w:r>
      <w:r w:rsidR="00C30A06">
        <w:t xml:space="preserve">megvalósította a robot irányítását ROS platformon keresztül. </w:t>
      </w:r>
      <w:r w:rsidR="00C30A06">
        <w:t>ROSSerial node segítségével kiépítette a robottal való kommunikációt</w:t>
      </w:r>
      <w:r w:rsidR="00C30A06">
        <w:t>. RVIZ és hector_slam segítségével környezet feltérképező algoritmust hozott létre</w:t>
      </w:r>
      <w:r w:rsidR="004863A0">
        <w:t>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547F0BF7" w:rsidR="006B5FB9" w:rsidRPr="00E6174E" w:rsidRDefault="008918E2" w:rsidP="00193C53">
      <w:pPr>
        <w:pStyle w:val="Kpalrs"/>
      </w:pPr>
      <w:fldSimple w:instr=" SEQ ábra \* ARABIC ">
        <w:r w:rsidR="00E60561">
          <w:rPr>
            <w:noProof/>
          </w:rPr>
          <w:t>2</w:t>
        </w:r>
      </w:fldSimple>
      <w:r w:rsidR="006B5FB9">
        <w:t>. ábra: Massár Lóránt Mátyás által készített pókszerű robot.</w:t>
      </w:r>
    </w:p>
    <w:p w14:paraId="36C205E4" w14:textId="4AABDAAB" w:rsidR="00787D50" w:rsidRDefault="00787D50" w:rsidP="00787D50">
      <w:pPr>
        <w:pStyle w:val="Cmsor2"/>
      </w:pPr>
      <w:bookmarkStart w:id="16" w:name="_Toc103950744"/>
      <w:r>
        <w:t>Új mechanikai modell</w:t>
      </w:r>
      <w:bookmarkEnd w:id="16"/>
    </w:p>
    <w:p w14:paraId="530EA874" w14:textId="2EAF5B67" w:rsidR="00C05A5A" w:rsidRDefault="00C05A5A" w:rsidP="00E6174E">
      <w:r>
        <w:t>Az önálló laboratóriumomon kezdetekor, mikor kézhez kaptam a Lóránt által készített robotot, elsődleges</w:t>
      </w:r>
      <w:r w:rsidR="00076797">
        <w:t xml:space="preserve">en a robot mechanikai hibái voltak </w:t>
      </w:r>
      <w:r w:rsidR="00916883">
        <w:t>szembetűnőe. A robot</w:t>
      </w:r>
      <w:r w:rsidR="00076797">
        <w:t xml:space="preserve"> több helyen el volt törve</w:t>
      </w:r>
      <w:r w:rsidR="00916883">
        <w:t xml:space="preserve"> és a szervomotorjai nehezen bírták a LIDAR</w:t>
      </w:r>
      <w:r w:rsidR="005F537E">
        <w:t xml:space="preserve"> által megnövelt terhet</w:t>
      </w:r>
      <w:r w:rsidR="00076797">
        <w:t>. Ezért mechanikailag teljesen újra terveztem a robotot, erősebb illesztéseket használtam a csuklóknál, valamint a szerelhetőség megtartása érdekében réz betéteket használtam a csavarok</w:t>
      </w:r>
      <w:r w:rsidR="005F537E">
        <w:t xml:space="preserve"> rögzítésére</w:t>
      </w:r>
      <w:r w:rsidR="00076797">
        <w:t xml:space="preserve">. A </w:t>
      </w:r>
      <w:r w:rsidR="00E83CF3">
        <w:t>szervo karok rögzítését jobban megerősítettem, új</w:t>
      </w:r>
      <w:r w:rsidR="005F537E">
        <w:t>, erősebb</w:t>
      </w:r>
      <w:r w:rsidR="00E83CF3">
        <w:t xml:space="preserve"> </w:t>
      </w:r>
      <w:r w:rsidR="005F537E">
        <w:t>szervomotorokat</w:t>
      </w:r>
      <w:r w:rsidR="00E83CF3">
        <w:t xml:space="preserve"> választottam a robothoz</w:t>
      </w:r>
      <w:r w:rsidR="005F537E">
        <w:t>.</w:t>
      </w:r>
      <w:r w:rsidR="00E83CF3">
        <w:t xml:space="preserve"> </w:t>
      </w:r>
      <w:r w:rsidR="005F537E">
        <w:t>Valamint</w:t>
      </w:r>
      <w:r w:rsidR="00F95881">
        <w:t xml:space="preserve"> további két lábbal kiegészíthetővé tettem a robot modelljét.</w:t>
      </w:r>
      <w:r w:rsidR="00E83CF3">
        <w:t xml:space="preserve"> Az újra tervezés során fontos célkitűzésem volt, hogy a robot lábainak </w:t>
      </w:r>
      <w:r w:rsidR="00565173">
        <w:t>kinematikai kialakításá</w:t>
      </w:r>
      <w:r w:rsidR="00F95881">
        <w:t>t ne változtassam</w:t>
      </w:r>
      <w:r w:rsidR="00565173">
        <w:t xml:space="preserve">, azaz a robot </w:t>
      </w:r>
      <w:r w:rsidR="00627F81">
        <w:t>lábainak mozgási</w:t>
      </w:r>
      <w:r w:rsidR="00565173">
        <w:t xml:space="preserve"> </w:t>
      </w:r>
      <w:r w:rsidR="00F95881">
        <w:t>algoritmusa</w:t>
      </w:r>
      <w:r w:rsidR="00631385">
        <w:t xml:space="preserve"> ugyanolyan maradjon, csak paraméterei változzanak.</w:t>
      </w:r>
    </w:p>
    <w:p w14:paraId="075EBFA8" w14:textId="7732016F" w:rsidR="00631385" w:rsidRDefault="00631385" w:rsidP="00E6174E">
      <w:r>
        <w:lastRenderedPageBreak/>
        <w:t>Az önálló laboratóriumom során a robot összeszerelésére nem maradt időm csak annak megtervezésére, mely</w:t>
      </w:r>
      <w:r w:rsidR="00046992">
        <w:t>et</w:t>
      </w:r>
      <w:r>
        <w:t xml:space="preserve"> a</w:t>
      </w:r>
      <w:r w:rsidR="00046992">
        <w:t xml:space="preserve"> </w:t>
      </w:r>
      <w:r w:rsidR="00046992">
        <w:fldChar w:fldCharType="begin"/>
      </w:r>
      <w:r w:rsidR="00046992">
        <w:instrText xml:space="preserve"> REF _Ref103555643 \h </w:instrText>
      </w:r>
      <w:r w:rsidR="00046992">
        <w:fldChar w:fldCharType="separate"/>
      </w:r>
      <w:r w:rsidR="00E60561">
        <w:rPr>
          <w:noProof/>
        </w:rPr>
        <w:t>3</w:t>
      </w:r>
      <w:r w:rsidR="00E60561">
        <w:t>. ábr</w:t>
      </w:r>
      <w:r w:rsidR="009840DF">
        <w:t>án</w:t>
      </w:r>
      <w:r w:rsidR="00046992">
        <w:fldChar w:fldCharType="end"/>
      </w:r>
      <w:r w:rsidR="009840DF">
        <w:t xml:space="preserve"> mutatok be</w:t>
      </w:r>
      <w:r>
        <w:t>. Ezen kívül kiválasztottam</w:t>
      </w:r>
      <w:r w:rsidR="004967B6">
        <w:t xml:space="preserve"> a robot új meghajtó motorját, valamint az inverz kinematikai modell paramétereit, melye</w:t>
      </w:r>
      <w:r w:rsidR="00CB0038">
        <w:t>ket</w:t>
      </w:r>
      <w:r w:rsidR="004967B6">
        <w:t xml:space="preserve"> a </w:t>
      </w:r>
      <w:r w:rsidR="004967B6">
        <w:fldChar w:fldCharType="begin"/>
      </w:r>
      <w:r w:rsidR="004967B6">
        <w:instrText xml:space="preserve"> REF _Ref103164378 \r \h </w:instrText>
      </w:r>
      <w:r w:rsidR="004967B6">
        <w:fldChar w:fldCharType="separate"/>
      </w:r>
      <w:r w:rsidR="00E60561">
        <w:t>2.1</w:t>
      </w:r>
      <w:r w:rsidR="004967B6">
        <w:fldChar w:fldCharType="end"/>
      </w:r>
      <w:r w:rsidR="004967B6">
        <w:t xml:space="preserve"> pont</w:t>
      </w:r>
      <w:r w:rsidR="009840DF">
        <w:t>ban részletezem</w:t>
      </w:r>
      <w:r w:rsidR="004967B6">
        <w:t>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7" w:name="_Ref103555643"/>
    <w:p w14:paraId="6790B851" w14:textId="45710983" w:rsidR="004967B6" w:rsidRPr="004967B6" w:rsidRDefault="004967B6" w:rsidP="00193C5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60561">
        <w:rPr>
          <w:noProof/>
        </w:rPr>
        <w:t>3</w:t>
      </w:r>
      <w:r>
        <w:fldChar w:fldCharType="end"/>
      </w:r>
      <w:r>
        <w:t>. ábra</w:t>
      </w:r>
      <w:bookmarkEnd w:id="17"/>
      <w:r>
        <w:t>: Önálló laborom alatt tervezett robot</w:t>
      </w:r>
      <w:r w:rsidR="000C08AA">
        <w:t xml:space="preserve"> 3D-s terve.</w:t>
      </w:r>
    </w:p>
    <w:p w14:paraId="04CB4FAE" w14:textId="325694D0" w:rsidR="000F4BAD" w:rsidRDefault="004E1053" w:rsidP="000F4BAD">
      <w:pPr>
        <w:pStyle w:val="Cmsor2"/>
      </w:pPr>
      <w:bookmarkStart w:id="18" w:name="_Toc103950745"/>
      <w:r>
        <w:t>Célkitűzések</w:t>
      </w:r>
      <w:bookmarkEnd w:id="18"/>
    </w:p>
    <w:p w14:paraId="27F508A9" w14:textId="3D4932A8" w:rsidR="00E6174E" w:rsidRDefault="00BC5A30" w:rsidP="00E6174E">
      <w:r>
        <w:t>Célom az volt, hogy a robotot elődjeim munkájának megtartásával tudjam tovább fejleszteni, kiegészíteni. Elkészítsem a</w:t>
      </w:r>
      <w:r w:rsidR="0055762C">
        <w:t xml:space="preserve"> robot új </w:t>
      </w:r>
      <w:r>
        <w:t>mechanikai</w:t>
      </w:r>
      <w:r w:rsidR="0055762C">
        <w:t xml:space="preserve"> vázát</w:t>
      </w:r>
      <w:r>
        <w:t>, valamint új járási algoritmus</w:t>
      </w:r>
      <w:r w:rsidR="0055762C">
        <w:t>t tervezzek, mely alkalmas többirányú mozgás</w:t>
      </w:r>
      <w:r w:rsidR="00A0387A">
        <w:t xml:space="preserve"> megvalósítására</w:t>
      </w:r>
      <w:r w:rsidR="00D67E29">
        <w:t>, ez nagyban kiegészítené a robot mozgási lehetőségeit</w:t>
      </w:r>
      <w:r w:rsidR="0055762C">
        <w:t>.</w:t>
      </w:r>
      <w:r w:rsidR="006D4B0E">
        <w:t xml:space="preserve"> Szeretném</w:t>
      </w:r>
      <w:r w:rsidR="0023727C">
        <w:t xml:space="preserve"> Lóránt munkáját</w:t>
      </w:r>
      <w:r w:rsidR="004B758E">
        <w:t xml:space="preserve">, melyet az </w:t>
      </w:r>
      <w:r w:rsidR="004B758E">
        <w:fldChar w:fldCharType="begin"/>
      </w:r>
      <w:r w:rsidR="004B758E">
        <w:instrText xml:space="preserve"> REF _Ref103596983 \r \h </w:instrText>
      </w:r>
      <w:r w:rsidR="004B758E">
        <w:fldChar w:fldCharType="separate"/>
      </w:r>
      <w:r w:rsidR="00E60561">
        <w:t>1.1</w:t>
      </w:r>
      <w:r w:rsidR="004B758E">
        <w:fldChar w:fldCharType="end"/>
      </w:r>
      <w:r w:rsidR="004B758E">
        <w:t xml:space="preserve"> pontban összefogl</w:t>
      </w:r>
      <w:r w:rsidR="00A0387A">
        <w:t>altam</w:t>
      </w:r>
      <w:r w:rsidR="004B758E">
        <w:t>,</w:t>
      </w:r>
      <w:r w:rsidR="0023727C">
        <w:t xml:space="preserve"> újra működésbe hozni az általam tervezett </w:t>
      </w:r>
      <w:r w:rsidR="00207585">
        <w:t>roboton.</w:t>
      </w:r>
      <w:r w:rsidR="004B758E">
        <w:t xml:space="preserve"> Annak</w:t>
      </w:r>
      <w:r w:rsidR="007D0736">
        <w:t xml:space="preserve"> érdekében, hogy a fent említett céljaimat meg tudjam valósítani megfogalmaztam a</w:t>
      </w:r>
      <w:r w:rsidR="00A0387A">
        <w:t>z alábbi</w:t>
      </w:r>
      <w:r w:rsidR="007D0736">
        <w:t xml:space="preserve"> követelményeket:</w:t>
      </w:r>
    </w:p>
    <w:p w14:paraId="524D0973" w14:textId="144110BD" w:rsidR="007D0736" w:rsidRDefault="007D0736" w:rsidP="007D0736">
      <w:pPr>
        <w:pStyle w:val="Listaszerbekezds"/>
        <w:numPr>
          <w:ilvl w:val="0"/>
          <w:numId w:val="28"/>
        </w:numPr>
      </w:pPr>
      <w:r>
        <w:t>Készüljön el a robot mechanikai megvalósítása</w:t>
      </w:r>
      <w:r w:rsidR="00FB63FC">
        <w:t xml:space="preserve"> a kritikus alkatrészek letesztelésével.</w:t>
      </w:r>
    </w:p>
    <w:p w14:paraId="3FB95212" w14:textId="35F49920" w:rsidR="007D0736" w:rsidRDefault="00D3212C" w:rsidP="007D0736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</w:t>
      </w:r>
      <w:r w:rsidR="00530363">
        <w:t>.</w:t>
      </w:r>
    </w:p>
    <w:p w14:paraId="25185AE6" w14:textId="56A7BCA3" w:rsidR="00FB63FC" w:rsidRDefault="001F77F3" w:rsidP="007D0736">
      <w:pPr>
        <w:pStyle w:val="Listaszerbekezds"/>
        <w:numPr>
          <w:ilvl w:val="0"/>
          <w:numId w:val="28"/>
        </w:numPr>
      </w:pPr>
      <w:r>
        <w:t xml:space="preserve">A robot mozgás közben alkalmas legyen </w:t>
      </w:r>
      <w:r w:rsidR="00530363">
        <w:t>orientációjának megváltoztatására.</w:t>
      </w:r>
    </w:p>
    <w:p w14:paraId="02CFF65C" w14:textId="69907CE9" w:rsidR="00530363" w:rsidRDefault="00D3212C" w:rsidP="00530363">
      <w:pPr>
        <w:pStyle w:val="Listaszerbekezds"/>
        <w:numPr>
          <w:ilvl w:val="0"/>
          <w:numId w:val="28"/>
        </w:numPr>
      </w:pPr>
      <w:r>
        <w:t xml:space="preserve">A robot </w:t>
      </w:r>
      <w:r w:rsidR="00F02ADC">
        <w:t>újra integrál</w:t>
      </w:r>
      <w:r w:rsidR="00530363">
        <w:t xml:space="preserve">ható legyen ROS </w:t>
      </w:r>
      <w:r w:rsidR="009027FA">
        <w:t>platform alá</w:t>
      </w:r>
      <w:r w:rsidR="00530363">
        <w:t>.</w:t>
      </w:r>
    </w:p>
    <w:p w14:paraId="740B88BE" w14:textId="2CB87F01" w:rsidR="00530363" w:rsidRDefault="004A2922" w:rsidP="00530363">
      <w:pPr>
        <w:pStyle w:val="Listaszerbekezds"/>
        <w:numPr>
          <w:ilvl w:val="0"/>
          <w:numId w:val="28"/>
        </w:numPr>
      </w:pPr>
      <w:r>
        <w:lastRenderedPageBreak/>
        <w:t xml:space="preserve">A robot </w:t>
      </w:r>
      <w:r w:rsidR="009027FA">
        <w:t>vezérelhető legyen</w:t>
      </w:r>
      <w:r>
        <w:t xml:space="preserve"> ROS </w:t>
      </w:r>
      <w:r w:rsidR="009027FA">
        <w:t>platformon</w:t>
      </w:r>
      <w:r>
        <w:t xml:space="preserve"> keresztül.</w:t>
      </w:r>
    </w:p>
    <w:p w14:paraId="766F475F" w14:textId="13A89031" w:rsidR="00336F8E" w:rsidRPr="00E6174E" w:rsidRDefault="00336F8E" w:rsidP="00530363">
      <w:r>
        <w:t xml:space="preserve">A fentebb megfogalmazott céljaim eléréséhez először tesztelnem kell a robot tervének szerkezeti paramétereit és összeszerelhetőségét. </w:t>
      </w:r>
      <w:r w:rsidR="00456384">
        <w:t xml:space="preserve">Be kell kalibrálnom a robot motorjain lévő szervokarokat, hogy azok megfelelő tartományban mozogjanak. </w:t>
      </w:r>
      <w:r>
        <w:t>A</w:t>
      </w:r>
      <w:r w:rsidR="00D67E29">
        <w:t>z általam tervezett</w:t>
      </w:r>
      <w:r w:rsidR="0051604A">
        <w:t xml:space="preserve"> járási algoritmus</w:t>
      </w:r>
      <w:r w:rsidR="00D67E29">
        <w:t xml:space="preserve"> működését meg</w:t>
      </w:r>
      <w:r w:rsidR="0051604A">
        <w:t xml:space="preserve"> kell </w:t>
      </w:r>
      <w:r w:rsidR="00D67E29">
        <w:t>vizsgálnom</w:t>
      </w:r>
      <w:r w:rsidR="00456384">
        <w:t>.</w:t>
      </w:r>
      <w:r w:rsidR="00D67E29">
        <w:t xml:space="preserve"> </w:t>
      </w:r>
      <w:r w:rsidR="00456384">
        <w:t>egy a</w:t>
      </w:r>
      <w:r w:rsidR="0051604A">
        <w:t xml:space="preserve"> </w:t>
      </w:r>
      <w:r w:rsidR="0051604A" w:rsidRPr="0051604A">
        <w:t>Babits Mátyás</w:t>
      </w:r>
      <w:r w:rsidR="0051604A">
        <w:t xml:space="preserve"> által készített szimulációban</w:t>
      </w:r>
      <w:r w:rsidR="00456384">
        <w:t>,</w:t>
      </w:r>
      <w:r w:rsidR="00D67E29">
        <w:t xml:space="preserve"> mielőtt a tényleges roboton tesztelném</w:t>
      </w:r>
      <w:r w:rsidR="0051604A">
        <w:t xml:space="preserve">. Továbbá ki kell egészítenem a robot beágyazott kódját, hogy alkalmas legyen az új motorok használatára és a változott mechanikai paraméterek feldolgozására. Végül </w:t>
      </w:r>
      <w:r w:rsidR="0040715F">
        <w:t xml:space="preserve">újra </w:t>
      </w:r>
      <w:r w:rsidR="0051604A">
        <w:t xml:space="preserve">integrálnom kell </w:t>
      </w:r>
      <w:r w:rsidR="0040715F">
        <w:t>a robot rendszerét a ROS környezetbe.</w:t>
      </w:r>
    </w:p>
    <w:p w14:paraId="1DA25433" w14:textId="5633DF78" w:rsidR="000F6905" w:rsidRDefault="000F6905" w:rsidP="000F6905">
      <w:pPr>
        <w:pStyle w:val="Cmsor1"/>
      </w:pPr>
      <w:bookmarkStart w:id="19" w:name="_Toc103950746"/>
      <w:r>
        <w:lastRenderedPageBreak/>
        <w:t>Nyomtatás</w:t>
      </w:r>
      <w:r w:rsidR="0051187E">
        <w:t>, tesztelés,</w:t>
      </w:r>
      <w:r>
        <w:t xml:space="preserve"> összeszerelés</w:t>
      </w:r>
      <w:bookmarkEnd w:id="19"/>
    </w:p>
    <w:p w14:paraId="1F10F0B6" w14:textId="6C15C88A" w:rsidR="000C08AA" w:rsidRPr="000C08AA" w:rsidRDefault="000C08AA" w:rsidP="000C08AA">
      <w:r>
        <w:t>Szakdolgozatom megkezdésekor el</w:t>
      </w:r>
      <w:r w:rsidR="001C1124">
        <w:t>őször</w:t>
      </w:r>
      <w:r>
        <w:t xml:space="preserve"> a </w:t>
      </w:r>
      <w:r w:rsidR="00C015EA">
        <w:t>robot legyártásával</w:t>
      </w:r>
      <w:r w:rsidR="001C1124">
        <w:t>,</w:t>
      </w:r>
      <w:r w:rsidR="00C015EA">
        <w:t xml:space="preserve"> illetve összeszerelésével foglalkoztam</w:t>
      </w:r>
      <w:r w:rsidR="00D00E94">
        <w:t>. A végleges gyártás elött teszt elemeken próbáltam ki az összeszerelhetőségét</w:t>
      </w:r>
      <w:r w:rsidR="00D536A4">
        <w:t xml:space="preserve">, kijavítottam a felmerülő hibákat a tervben. A </w:t>
      </w:r>
      <w:r w:rsidR="00D536A4">
        <w:fldChar w:fldCharType="begin"/>
      </w:r>
      <w:r w:rsidR="00D536A4">
        <w:instrText xml:space="preserve"> REF _Ref103164378 \r \h </w:instrText>
      </w:r>
      <w:r w:rsidR="00D536A4">
        <w:fldChar w:fldCharType="separate"/>
      </w:r>
      <w:r w:rsidR="00E60561">
        <w:t>2.1</w:t>
      </w:r>
      <w:r w:rsidR="00D536A4">
        <w:fldChar w:fldCharType="end"/>
      </w:r>
      <w:r w:rsidR="00D536A4">
        <w:t xml:space="preserve"> pontban részletezem a robot mechanikai paramétereit, melyeknek nagy része változott Mátyás tervei óta.</w:t>
      </w:r>
      <w:r w:rsidR="006C25EB">
        <w:t xml:space="preserve"> Az alkatrészek gyártása során felmerült problémákat, változtatásokat a </w:t>
      </w:r>
      <w:r w:rsidR="006C25EB">
        <w:fldChar w:fldCharType="begin"/>
      </w:r>
      <w:r w:rsidR="006C25EB">
        <w:instrText xml:space="preserve"> REF _Ref103720046 \r \h </w:instrText>
      </w:r>
      <w:r w:rsidR="006C25EB">
        <w:fldChar w:fldCharType="separate"/>
      </w:r>
      <w:r w:rsidR="00E60561">
        <w:t>2.2</w:t>
      </w:r>
      <w:r w:rsidR="006C25EB">
        <w:fldChar w:fldCharType="end"/>
      </w:r>
      <w:r w:rsidR="006C25EB">
        <w:t xml:space="preserve"> részben, míg az összeszereléssel kapcsolatos megemlítendő dolgokat a </w:t>
      </w:r>
      <w:r w:rsidR="006C25EB">
        <w:fldChar w:fldCharType="begin"/>
      </w:r>
      <w:r w:rsidR="006C25EB">
        <w:instrText xml:space="preserve"> REF _Ref103720121 \r \h </w:instrText>
      </w:r>
      <w:r w:rsidR="006C25EB">
        <w:fldChar w:fldCharType="separate"/>
      </w:r>
      <w:r w:rsidR="00E60561">
        <w:rPr>
          <w:b/>
          <w:bCs/>
        </w:rPr>
        <w:t>Hiba! A hivatkozási forrás nem található.</w:t>
      </w:r>
      <w:r w:rsidR="006C25EB">
        <w:fldChar w:fldCharType="end"/>
      </w:r>
      <w:r w:rsidR="006C25EB">
        <w:t xml:space="preserve"> részben fejtem ki bővebben.</w:t>
      </w:r>
    </w:p>
    <w:p w14:paraId="1EB5450C" w14:textId="1A906359" w:rsidR="00817AD6" w:rsidRDefault="00817AD6" w:rsidP="00817AD6">
      <w:pPr>
        <w:pStyle w:val="Cmsor2"/>
      </w:pPr>
      <w:bookmarkStart w:id="20" w:name="_Ref103164378"/>
      <w:bookmarkStart w:id="21" w:name="_Toc103950747"/>
      <w:r>
        <w:t>Mechanikai paraméterek</w:t>
      </w:r>
      <w:bookmarkEnd w:id="20"/>
      <w:bookmarkEnd w:id="21"/>
    </w:p>
    <w:p w14:paraId="592889A2" w14:textId="2064AD8F" w:rsidR="004F2F35" w:rsidRDefault="00EB3228" w:rsidP="006C25EB">
      <w:r>
        <w:t xml:space="preserve">Annak ellenére, hogy az </w:t>
      </w:r>
      <w:commentRangeStart w:id="22"/>
      <w:commentRangeStart w:id="23"/>
      <w:r>
        <w:t xml:space="preserve">Önálló laboratórium beszámolója </w:t>
      </w:r>
      <w:commentRangeEnd w:id="22"/>
      <w:r w:rsidR="00C46933">
        <w:rPr>
          <w:rStyle w:val="Jegyzethivatkozs"/>
        </w:rPr>
        <w:commentReference w:id="22"/>
      </w:r>
      <w:commentRangeEnd w:id="23"/>
      <w:r w:rsidR="00C43856">
        <w:rPr>
          <w:rStyle w:val="Jegyzethivatkozs"/>
        </w:rPr>
        <w:commentReference w:id="23"/>
      </w:r>
      <w:r>
        <w:t>során már részleteztem a robot új mechanikai paramétereit, szerettem volna ebben a dokumentumban is kifejteni azokat. Ennek</w:t>
      </w:r>
      <w:r w:rsidR="00C23173">
        <w:t xml:space="preserve"> két fő oka, hogy a robot pontosabb működése érdekében pontosítottam a robot paraméterein, ugyanis a szimuláció során </w:t>
      </w:r>
      <w:r w:rsidR="00FB0389">
        <w:t xml:space="preserve">szabad szemmel is észrevehető volt a paraméterek kerekítése, ezt az </w:t>
      </w:r>
      <w:r w:rsidR="007C373F">
        <w:fldChar w:fldCharType="begin"/>
      </w:r>
      <w:r w:rsidR="007C373F">
        <w:instrText xml:space="preserve"> REF _Ref103721234 \r \h </w:instrText>
      </w:r>
      <w:r w:rsidR="007C373F">
        <w:fldChar w:fldCharType="separate"/>
      </w:r>
      <w:r w:rsidR="00E60561">
        <w:t>4.1</w:t>
      </w:r>
      <w:r w:rsidR="007C373F">
        <w:fldChar w:fldCharType="end"/>
      </w:r>
      <w:commentRangeStart w:id="24"/>
      <w:r w:rsidR="00FB0389">
        <w:t xml:space="preserve"> pontban</w:t>
      </w:r>
      <w:commentRangeEnd w:id="24"/>
      <w:r w:rsidR="00FB0389">
        <w:rPr>
          <w:rStyle w:val="Jegyzethivatkozs"/>
        </w:rPr>
        <w:commentReference w:id="24"/>
      </w:r>
      <w:r w:rsidR="00FB0389">
        <w:t xml:space="preserve"> </w:t>
      </w:r>
      <w:r w:rsidR="007C373F">
        <w:t>fejtem ki jobban</w:t>
      </w:r>
      <w:r w:rsidR="00C46933">
        <w:t>.</w:t>
      </w:r>
    </w:p>
    <w:p w14:paraId="353809B6" w14:textId="065682C3" w:rsidR="00CE42DD" w:rsidRDefault="00CE42DD" w:rsidP="006C25EB">
      <w:commentRangeStart w:id="25"/>
      <w:r>
        <w:t xml:space="preserve">A </w:t>
      </w:r>
      <w:r w:rsidR="004F382F">
        <w:t>geometriai</w:t>
      </w:r>
      <w:r>
        <w:t xml:space="preserve"> modell a</w:t>
      </w:r>
      <w:r w:rsidR="00F400A3">
        <w:t xml:space="preserve">z </w:t>
      </w:r>
      <w:r w:rsidR="00F400A3">
        <w:fldChar w:fldCharType="begin"/>
      </w:r>
      <w:r w:rsidR="00F400A3">
        <w:instrText xml:space="preserve"> REF _Ref103723704 \h </w:instrText>
      </w:r>
      <w:r w:rsidR="00F400A3">
        <w:fldChar w:fldCharType="separate"/>
      </w:r>
      <w:r w:rsidR="00E60561">
        <w:rPr>
          <w:noProof/>
        </w:rPr>
        <w:t>1</w:t>
      </w:r>
      <w:r w:rsidR="00E60561">
        <w:t>. táblázat</w:t>
      </w:r>
      <w:r w:rsidR="00F400A3">
        <w:fldChar w:fldCharType="end"/>
      </w:r>
      <w:r w:rsidR="00ED0419">
        <w:t>ban</w:t>
      </w:r>
      <w:r>
        <w:t xml:space="preserve"> szereplő paraméterek alapján </w:t>
      </w:r>
      <w:r w:rsidR="00ED0419">
        <w:t>eltolásokból és forgási pontokból épül fel, ahol a d</w:t>
      </w:r>
      <w:r w:rsidR="00ED0419" w:rsidRPr="00ED0419">
        <w:rPr>
          <w:vertAlign w:val="subscript"/>
        </w:rPr>
        <w:t>z</w:t>
      </w:r>
      <w:r w:rsidR="00ED0419">
        <w:t>, d</w:t>
      </w:r>
      <w:r w:rsidR="00ED0419" w:rsidRPr="00ED0419">
        <w:rPr>
          <w:vertAlign w:val="subscript"/>
        </w:rPr>
        <w:t>x</w:t>
      </w:r>
      <w:r w:rsidR="00ED0419">
        <w:t>, d</w:t>
      </w:r>
      <w:r w:rsidR="00ED0419" w:rsidRPr="00ED0419">
        <w:rPr>
          <w:vertAlign w:val="subscript"/>
        </w:rPr>
        <w:t>y</w:t>
      </w:r>
      <w:r w:rsidR="00ED0419">
        <w:t xml:space="preserve"> paraméterek a teljes lábat transzformálják annak első forgási pontjába. Ahonnan a</w:t>
      </w:r>
      <w:r w:rsidR="004F382F">
        <w:t xml:space="preserve"> láb további részeit az első motor szöge fogatja, majd a d</w:t>
      </w:r>
      <w:r w:rsidR="004F382F" w:rsidRPr="004F382F">
        <w:rPr>
          <w:vertAlign w:val="subscript"/>
        </w:rPr>
        <w:t>1</w:t>
      </w:r>
      <w:r w:rsidR="004F382F">
        <w:t xml:space="preserve"> tovább tolja. A második csukó forgatása után a d2 paraméter</w:t>
      </w:r>
      <w:r w:rsidR="00A616AC">
        <w:t xml:space="preserve"> tolja tovább a harmadik csuklóba a láb végpontját, majd a d3 és d3x által eltolt pont adja meg a robot lábának tényleges pozícióját. Ezzel meghatározva a láb előrefele számol geometriai egyenletét, melyet </w:t>
      </w:r>
      <w:r w:rsidR="001F48B9">
        <w:t>Babits Mátyás</w:t>
      </w:r>
      <w:commentRangeEnd w:id="25"/>
      <w:r w:rsidR="001F48B9">
        <w:rPr>
          <w:rStyle w:val="Jegyzethivatkozs"/>
        </w:rPr>
        <w:commentReference w:id="25"/>
      </w:r>
      <w:r w:rsidR="001F48B9">
        <w:t xml:space="preserve"> jegyzetéből emeltem át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y</w:t>
            </w:r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r>
              <w:t>d</w:t>
            </w:r>
            <w:r w:rsidR="00483CFD">
              <w:rPr>
                <w:vertAlign w:val="subscript"/>
              </w:rPr>
              <w:t>z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7E12B88B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(cm)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6" w:name="_Ref103723704"/>
    <w:p w14:paraId="7F05C142" w14:textId="1C0DDC10" w:rsidR="00212973" w:rsidRDefault="004F2F35" w:rsidP="00193C53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E60561">
        <w:rPr>
          <w:noProof/>
        </w:rPr>
        <w:t>1</w:t>
      </w:r>
      <w:r>
        <w:fldChar w:fldCharType="end"/>
      </w:r>
      <w:r>
        <w:t>. táblázat</w:t>
      </w:r>
      <w:bookmarkEnd w:id="26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6B6A35BB" w14:textId="6F1085E8" w:rsidR="004F2F35" w:rsidRPr="00CE42DD" w:rsidRDefault="00212973" w:rsidP="00187BF2">
      <w:r>
        <w:lastRenderedPageBreak/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E60561">
        <w:rPr>
          <w:noProof/>
        </w:rPr>
        <w:t>1</w:t>
      </w:r>
      <w:r w:rsidR="00E60561">
        <w:t>. táblázat</w:t>
      </w:r>
      <w:r>
        <w:fldChar w:fldCharType="end"/>
      </w:r>
      <w:r>
        <w:t xml:space="preserve"> lábanként tartalmazza azon paramétereket, </w:t>
      </w:r>
      <w:r w:rsidR="007C3C01">
        <w:t xml:space="preserve">melyeket az </w:t>
      </w:r>
      <w:commentRangeStart w:id="27"/>
      <w:r w:rsidR="007C3C01">
        <w:t>inverz kinematikai modell</w:t>
      </w:r>
      <w:commentRangeEnd w:id="27"/>
      <w:r w:rsidR="007C3C01">
        <w:rPr>
          <w:rStyle w:val="Jegyzethivatkozs"/>
        </w:rPr>
        <w:commentReference w:id="27"/>
      </w:r>
      <w:r w:rsidR="007C3C01">
        <w:t xml:space="preserve"> felhasznál </w:t>
      </w:r>
      <w:r w:rsidR="00E85131">
        <w:t xml:space="preserve">a motorok új pozíciójának állításához. A robot koordináta rendszere a szokványostól eltérő módon épül fel, a robot szemszögéből nézve a z koordinátatengely mutat </w:t>
      </w:r>
      <w:r w:rsidR="00C86D5D">
        <w:t>előre és az x tengely a z koordinátatengely irányából nézve jobbra. Az előbb említett két tengely nulla pontjai határozzák meg a robot középpontját felülnézetből nézve. Az y tengely a</w:t>
      </w:r>
      <w:r w:rsidR="00A44DE0">
        <w:t>z előbb említett középpontból mutat fölfelé, nulla pontja a robot testének legalsó pontjában van. Ezen analógiát követve a d</w:t>
      </w:r>
      <w:r w:rsidR="00A44DE0" w:rsidRPr="00A44DE0">
        <w:rPr>
          <w:vertAlign w:val="subscript"/>
        </w:rPr>
        <w:t>z</w:t>
      </w:r>
      <w:r w:rsidR="00A44DE0">
        <w:t xml:space="preserve"> és d</w:t>
      </w:r>
      <w:r w:rsidR="00A44DE0" w:rsidRPr="00A44DE0">
        <w:rPr>
          <w:vertAlign w:val="subscript"/>
        </w:rPr>
        <w:t>x</w:t>
      </w:r>
      <w:r w:rsidR="00A44DE0">
        <w:t xml:space="preserve"> paraméterek minden lábra meghatározzák az első motor tengelyét </w:t>
      </w:r>
      <w:r w:rsidR="00CE42DD">
        <w:t>a robot testének nulla pontjához képest</w:t>
      </w:r>
      <w:r w:rsidR="00A44DE0">
        <w:t xml:space="preserve">, ezzel eltolva a teljes lábat abba a forgáspontba. </w:t>
      </w:r>
      <w:r w:rsidR="00CE42DD">
        <w:t>A d</w:t>
      </w:r>
      <w:r w:rsidR="00CE42DD" w:rsidRPr="00CE42DD">
        <w:rPr>
          <w:vertAlign w:val="subscript"/>
        </w:rPr>
        <w:t>y</w:t>
      </w:r>
      <w:r w:rsidR="00CE42DD">
        <w:t xml:space="preserve"> paraméter eltolja a láb kezdőpontját a második motor tengelyének magasságába, ugyan ez az első motorra nincs hatással, hiszen a tengelye mentén történik az eltolás,</w:t>
      </w:r>
      <w:r w:rsidR="00C93C09">
        <w:t xml:space="preserve"> viszont</w:t>
      </w:r>
      <w:r w:rsidR="00CE42DD">
        <w:t xml:space="preserve"> a második moto</w:t>
      </w:r>
      <w:r w:rsidR="00C93C09">
        <w:t>r e tengely menti eltolását így be lehet állítani. A d</w:t>
      </w:r>
      <w:r w:rsidR="00C93C09" w:rsidRPr="00ED0419">
        <w:rPr>
          <w:vertAlign w:val="subscript"/>
        </w:rPr>
        <w:t>1</w:t>
      </w:r>
      <w:r w:rsidR="00C93C09">
        <w:t xml:space="preserve"> eltolja </w:t>
      </w:r>
      <w:r w:rsidR="00714D2E">
        <w:t>a második motor tengelyét sugár irányba,</w:t>
      </w:r>
      <w:r w:rsidR="00187BF2">
        <w:t xml:space="preserve"> ezzel meghatározza az első és második csukók tengelyei közötti távolságot. A</w:t>
      </w:r>
      <w:r w:rsidR="00714D2E">
        <w:t xml:space="preserve"> d</w:t>
      </w:r>
      <w:r w:rsidR="00714D2E" w:rsidRPr="00ED0419">
        <w:rPr>
          <w:vertAlign w:val="subscript"/>
        </w:rPr>
        <w:t>2</w:t>
      </w:r>
      <w:r w:rsidR="00714D2E">
        <w:t xml:space="preserve"> hasonló módon a harmadik motor tengelyét </w:t>
      </w:r>
      <w:r w:rsidR="00187BF2">
        <w:t>helyezi odébb, ezzel meghatározva a második és harmadik motor tengelyei közötti távolságot. A d</w:t>
      </w:r>
      <w:r w:rsidR="00187BF2" w:rsidRPr="00ED0419">
        <w:rPr>
          <w:vertAlign w:val="subscript"/>
        </w:rPr>
        <w:t>3</w:t>
      </w:r>
      <w:r w:rsidR="00187BF2">
        <w:t xml:space="preserve"> paraméter a láb</w:t>
      </w:r>
      <w:r w:rsidR="006427AB">
        <w:t xml:space="preserve"> végpontja és a harmadik csukló közötti távolságot határozza meg. Végül a d</w:t>
      </w:r>
      <w:r w:rsidR="006427AB" w:rsidRPr="00ED0419">
        <w:rPr>
          <w:vertAlign w:val="subscript"/>
        </w:rPr>
        <w:t>3</w:t>
      </w:r>
      <w:r w:rsidR="006427AB">
        <w:t xml:space="preserve">x a második és harmadik csukló tengelye mentén tolja el a láb végpontját az első motor tengelyéhez képest. Erre azért van szükség, mert </w:t>
      </w:r>
      <w:r w:rsidR="00FA764E">
        <w:t xml:space="preserve">a láb utolsó alkatrésze kissé eltolva érinti a földet az első forgástengelyhez képest. A </w:t>
      </w:r>
      <w:r w:rsidR="004045D6">
        <w:t>fenti magyarázat megértését az XY képek segítik elő</w:t>
      </w:r>
      <w:r w:rsidR="00FE34AD">
        <w:t>.</w:t>
      </w:r>
      <w:r w:rsidR="003676ED">
        <w:t xml:space="preserve"> </w:t>
      </w:r>
      <w:sdt>
        <w:sdtPr>
          <w:id w:val="1879890092"/>
          <w:citation/>
        </w:sdtPr>
        <w:sdtContent>
          <w:r w:rsidR="003676ED">
            <w:fldChar w:fldCharType="begin"/>
          </w:r>
          <w:r w:rsidR="003676ED">
            <w:instrText xml:space="preserve"> CITATION Bab18 \l 1038 </w:instrText>
          </w:r>
          <w:r w:rsidR="003676ED">
            <w:fldChar w:fldCharType="separate"/>
          </w:r>
          <w:r w:rsidR="00B252D4">
            <w:rPr>
              <w:noProof/>
            </w:rPr>
            <w:t>[1]</w:t>
          </w:r>
          <w:r w:rsidR="003676ED">
            <w:fldChar w:fldCharType="end"/>
          </w:r>
        </w:sdtContent>
      </w:sdt>
    </w:p>
    <w:p w14:paraId="6CBA0EF6" w14:textId="226F2743" w:rsidR="0051187E" w:rsidRPr="0051187E" w:rsidRDefault="00657C40" w:rsidP="00310B90">
      <w:pPr>
        <w:pStyle w:val="Cmsor2"/>
      </w:pPr>
      <w:bookmarkStart w:id="28" w:name="_Ref103720046"/>
      <w:bookmarkStart w:id="29" w:name="_Toc103950748"/>
      <w:r>
        <w:t>Nyomtatás</w:t>
      </w:r>
      <w:bookmarkEnd w:id="28"/>
      <w:bookmarkEnd w:id="29"/>
    </w:p>
    <w:p w14:paraId="6BF3F90C" w14:textId="4439837B" w:rsidR="00A4759A" w:rsidRDefault="006C5AC1" w:rsidP="00A4759A">
      <w:r>
        <w:t xml:space="preserve">A </w:t>
      </w:r>
      <w:r w:rsidR="00C5734B">
        <w:t xml:space="preserve">robot </w:t>
      </w:r>
      <w:r>
        <w:t>gyártás</w:t>
      </w:r>
      <w:r w:rsidR="00C5734B">
        <w:t>ának</w:t>
      </w:r>
      <w:r>
        <w:t xml:space="preserve"> megkezdése elött </w:t>
      </w:r>
      <w:r w:rsidR="00C5734B">
        <w:t>fontosnak tartottam pár teszt nyomtatás elvégzését, ugyanis</w:t>
      </w:r>
      <w:r w:rsidR="00601C8F">
        <w:t xml:space="preserve"> ezen terv elött sosem használtam műanyagba ágyazható </w:t>
      </w:r>
      <w:r w:rsidR="004F1FD0">
        <w:t>réz</w:t>
      </w:r>
      <w:r w:rsidR="00601C8F">
        <w:t xml:space="preserve"> menete</w:t>
      </w:r>
      <w:r w:rsidR="000A3802">
        <w:t>s betétet</w:t>
      </w:r>
      <w:r w:rsidR="00601C8F">
        <w:t>, ezért szerettem volna letesztelni működését. Valamint felmerült bennem egy lehetséges összeszerelési probléma</w:t>
      </w:r>
      <w:r w:rsidR="00254001">
        <w:t xml:space="preserve">, melyet az </w:t>
      </w:r>
      <w:r w:rsidR="00254001">
        <w:fldChar w:fldCharType="begin"/>
      </w:r>
      <w:r w:rsidR="00254001">
        <w:instrText xml:space="preserve"> REF _Ref103792333 \r \h </w:instrText>
      </w:r>
      <w:r w:rsidR="00254001">
        <w:fldChar w:fldCharType="separate"/>
      </w:r>
      <w:r w:rsidR="00E60561">
        <w:t>2.2.2</w:t>
      </w:r>
      <w:r w:rsidR="00254001">
        <w:fldChar w:fldCharType="end"/>
      </w:r>
      <w:r w:rsidR="00254001">
        <w:t xml:space="preserve"> pont tárgyal részletesebben</w:t>
      </w:r>
      <w:r w:rsidR="004F1FD0">
        <w:t>.</w:t>
      </w:r>
    </w:p>
    <w:p w14:paraId="32735204" w14:textId="390F9782" w:rsidR="00A4759A" w:rsidRDefault="00A4759A" w:rsidP="00A4759A">
      <w:pPr>
        <w:pStyle w:val="Cmsor3"/>
      </w:pPr>
      <w:bookmarkStart w:id="30" w:name="_Toc103950749"/>
      <w:r>
        <w:t>Csavarok tesztelése</w:t>
      </w:r>
      <w:bookmarkEnd w:id="30"/>
    </w:p>
    <w:p w14:paraId="6C7B03B9" w14:textId="23E82850" w:rsidR="000A3802" w:rsidRDefault="004F1FD0" w:rsidP="000A3802">
      <w:r>
        <w:t xml:space="preserve">A </w:t>
      </w:r>
      <w:r w:rsidR="007502E4">
        <w:t>menetes betétek</w:t>
      </w:r>
      <w:r>
        <w:t xml:space="preserve">, valamint minden egyéb csavar tesztelése érdekében létrehoztam egy </w:t>
      </w:r>
      <w:r w:rsidR="00442782">
        <w:t>egyszerű tesztelési panelt, melyen tized milliméter átmérő különbségű furatok v</w:t>
      </w:r>
      <w:r w:rsidR="007502E4">
        <w:t>annak</w:t>
      </w:r>
      <w:r w:rsidR="00A4759A">
        <w:t>.</w:t>
      </w:r>
      <w:r w:rsidR="00442782">
        <w:t xml:space="preserve"> </w:t>
      </w:r>
      <w:r w:rsidR="007502E4">
        <w:t xml:space="preserve">Így </w:t>
      </w:r>
      <w:r w:rsidR="00A4759A">
        <w:t xml:space="preserve">a végleges tervre olyan átmérőjű furatok kerülnek, melyekbe a legjobban illeszkednek a </w:t>
      </w:r>
      <w:r w:rsidR="007502E4">
        <w:t>betétek</w:t>
      </w:r>
      <w:r w:rsidR="00A4759A">
        <w:t xml:space="preserve"> és egyéb csavarok.</w:t>
      </w:r>
      <w:r w:rsidR="000A3802">
        <w:t xml:space="preserve"> A</w:t>
      </w:r>
      <w:r w:rsidR="003D35ED">
        <w:t>z</w:t>
      </w:r>
      <w:r w:rsidR="000A3802">
        <w:t xml:space="preserve"> xy képen látható</w:t>
      </w:r>
      <w:r w:rsidR="003D35ED">
        <w:t xml:space="preserve">, hogy a panelen minden furat átmerőből több típusú is szerepel, annak érdekében, hogy több </w:t>
      </w:r>
      <w:r w:rsidR="001341F4">
        <w:t>elhelyezési módszer is kipróbálható legyen.</w:t>
      </w:r>
      <w:commentRangeStart w:id="31"/>
    </w:p>
    <w:commentRangeEnd w:id="31"/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7"/>
          <w:footerReference w:type="default" r:id="rId18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E30E" w14:textId="20E9C2B2" w:rsidR="00213C4C" w:rsidRDefault="008918E2" w:rsidP="00BB1409">
      <w:pPr>
        <w:pStyle w:val="Kpalrs"/>
      </w:pPr>
      <w:fldSimple w:instr=" SEQ ábra \* ARABIC ">
        <w:r w:rsidR="00E60561">
          <w:rPr>
            <w:noProof/>
          </w:rPr>
          <w:t>4</w:t>
        </w:r>
      </w:fldSimple>
      <w:r w:rsidR="00BB1409">
        <w:t>. ábra: Teszt panel modellje</w:t>
      </w:r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F336" w14:textId="37F38616" w:rsidR="00193C53" w:rsidRDefault="008918E2" w:rsidP="00193C53">
      <w:pPr>
        <w:pStyle w:val="Kpalrs"/>
        <w:sectPr w:rsidR="00193C53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fldSimple w:instr=" SEQ ábra \* ARABIC ">
        <w:r w:rsidR="00E60561">
          <w:rPr>
            <w:noProof/>
          </w:rPr>
          <w:t>5</w:t>
        </w:r>
      </w:fldSimple>
      <w:r w:rsidR="00193C53">
        <w:t>. ábra: Panel a tesztelés után.</w:t>
      </w:r>
      <w:r w:rsidR="003D2B46">
        <w:rPr>
          <w:rStyle w:val="Jegyzethivatkozs"/>
        </w:rPr>
        <w:commentReference w:id="31"/>
      </w:r>
    </w:p>
    <w:p w14:paraId="46623629" w14:textId="77777777" w:rsidR="003D2B46" w:rsidRDefault="007502E4" w:rsidP="00A4759A">
      <w:r>
        <w:t xml:space="preserve">A </w:t>
      </w:r>
      <w:r w:rsidR="001341F4">
        <w:t xml:space="preserve">betétek, melyeket használtam a fogakkal rendelkeznek és </w:t>
      </w:r>
      <w:r w:rsidR="00DC29F6">
        <w:t>többféle</w:t>
      </w:r>
      <w:r w:rsidR="001341F4">
        <w:t xml:space="preserve"> behelyezési módszerre találtam példát. </w:t>
      </w:r>
      <w:r w:rsidR="00DC29F6">
        <w:t xml:space="preserve">Az egyik esetben egy gumikalapács segítségével lehet belekalapálni, ekkor </w:t>
      </w:r>
      <w:r w:rsidR="00995204">
        <w:t xml:space="preserve">kizárólag az </w:t>
      </w:r>
      <w:r w:rsidR="00AC123B">
        <w:t>előbb</w:t>
      </w:r>
      <w:r w:rsidR="00995204">
        <w:t xml:space="preserve"> említett fogak tartják </w:t>
      </w:r>
      <w:r w:rsidR="00DC29F6">
        <w:t>a betéte</w:t>
      </w:r>
      <w:r w:rsidR="00995204">
        <w:t xml:space="preserve">t. </w:t>
      </w:r>
      <w:r w:rsidR="00DC29F6">
        <w:t xml:space="preserve">Ennél egy biztosabb megoldás, </w:t>
      </w:r>
      <w:r w:rsidR="00FF71CD">
        <w:t>a peremes betét használata,</w:t>
      </w:r>
      <w:r w:rsidR="00DC29F6">
        <w:t xml:space="preserve"> ekkor</w:t>
      </w:r>
      <w:r w:rsidR="00FF71CD">
        <w:t xml:space="preserve"> a furat másik oldaláról egy perem is tartja, erre példát az </w:t>
      </w:r>
      <w:commentRangeStart w:id="32"/>
      <w:r w:rsidR="00FF71CD">
        <w:t xml:space="preserve">xy ábra </w:t>
      </w:r>
      <w:commentRangeEnd w:id="32"/>
      <w:r w:rsidR="00DA4355">
        <w:rPr>
          <w:rStyle w:val="Jegyzethivatkozs"/>
        </w:rPr>
        <w:commentReference w:id="32"/>
      </w:r>
      <w:r w:rsidR="00FF71CD">
        <w:t xml:space="preserve">mutat, azon helyeken, ahol megoldható volt, én is így alkalmaztam. </w:t>
      </w:r>
      <w:r w:rsidR="00FD6777">
        <w:t>További lehetőség a</w:t>
      </w:r>
      <w:r w:rsidR="00FF71CD">
        <w:t xml:space="preserve"> beté</w:t>
      </w:r>
      <w:r w:rsidR="00FD6777">
        <w:t>t behelyezése közben melegítés használata, melyre egy forrasztópáka alkalmas, ekkor réz jó hővezetőképességéből adódóan a betét körüli műanyag megolvad és a nyomtatáskor</w:t>
      </w:r>
      <w:r w:rsidR="006E73FA">
        <w:t xml:space="preserve"> létrejött rétegrendek elmosódnak és jobban körül ölelik a betét fogait. Ez</w:t>
      </w:r>
      <w:r w:rsidR="00673A59">
        <w:t>zel</w:t>
      </w:r>
      <w:r w:rsidR="006E73FA">
        <w:t xml:space="preserve"> egy sokkal er</w:t>
      </w:r>
      <w:r w:rsidR="00673A59">
        <w:t>ősebb és biztosabb rögzítést alkotva, mely a tesztek során beigazolódott.</w:t>
      </w:r>
      <w:r w:rsidR="00AC123B">
        <w:t xml:space="preserve"> A tesztek eredményét az </w:t>
      </w:r>
      <w:commentRangeStart w:id="33"/>
      <w:r w:rsidR="00AC123B">
        <w:t xml:space="preserve">xy ábra </w:t>
      </w:r>
      <w:commentRangeEnd w:id="33"/>
      <w:r w:rsidR="003D2B46">
        <w:rPr>
          <w:rStyle w:val="Jegyzethivatkozs"/>
        </w:rPr>
        <w:commentReference w:id="33"/>
      </w:r>
      <w:r w:rsidR="00AC123B">
        <w:t xml:space="preserve">mutatja, azon esetek, mikor a panel </w:t>
      </w:r>
      <w:r w:rsidR="003D2B46">
        <w:t>belülről tört ki és felpúposodott azok az esetek mikor melegítést is alkalmaztam.</w:t>
      </w:r>
      <w:r w:rsidR="00673A59">
        <w:t xml:space="preserve"> </w:t>
      </w:r>
    </w:p>
    <w:p w14:paraId="41F218FB" w14:textId="1D41F182" w:rsidR="003D2B46" w:rsidRDefault="00DA4355" w:rsidP="003D2B46">
      <w:r>
        <w:t>Az erősebb rögzítés</w:t>
      </w:r>
      <w:r w:rsidR="003D2B46">
        <w:t>i lehetőséget</w:t>
      </w:r>
      <w:r>
        <w:t xml:space="preserve"> </w:t>
      </w:r>
      <w:r w:rsidR="003D2B46">
        <w:t>végül</w:t>
      </w:r>
      <w:r>
        <w:t xml:space="preserve"> nem alkalmaztam a végleges megoldásban</w:t>
      </w:r>
      <w:r w:rsidR="003D2B46">
        <w:t xml:space="preserve">, </w:t>
      </w:r>
      <w:r>
        <w:t>mert a melegítés hatására megolvadt műanyag az esetleges oldal irányú erőkkel szemben nem tartotta a betétet, ezért a folyamat közben eldőlt</w:t>
      </w:r>
      <w:r w:rsidR="003D2B46">
        <w:t xml:space="preserve"> az alkatrész</w:t>
      </w:r>
      <w:r>
        <w:t>.</w:t>
      </w:r>
      <w:r w:rsidR="003D2B46">
        <w:t xml:space="preserve"> Így nem tudtam minden esetben biztosítani a pontos behelyezést és a melegítés nélküli változat is megfelelő</w:t>
      </w:r>
      <w:r w:rsidR="00310B90">
        <w:t xml:space="preserve"> tartóerővel rendelkezett.</w:t>
      </w:r>
    </w:p>
    <w:p w14:paraId="05DADC9A" w14:textId="3A373ABB" w:rsidR="00310B90" w:rsidRDefault="00310B90" w:rsidP="00310B90">
      <w:pPr>
        <w:pStyle w:val="Cmsor3"/>
      </w:pPr>
      <w:bookmarkStart w:id="34" w:name="_Ref103792333"/>
      <w:bookmarkStart w:id="35" w:name="_Toc103950750"/>
      <w:r>
        <w:t xml:space="preserve">Összeszerelési </w:t>
      </w:r>
      <w:r w:rsidR="00BB1409">
        <w:t>újra tervezések</w:t>
      </w:r>
      <w:bookmarkEnd w:id="34"/>
      <w:bookmarkEnd w:id="35"/>
    </w:p>
    <w:p w14:paraId="73D4E076" w14:textId="5B720521" w:rsidR="00BB1409" w:rsidRDefault="00254001" w:rsidP="006B4569">
      <w:r>
        <w:t>A robot alkatrészeinek végleges nyomtatása elött készült</w:t>
      </w:r>
      <w:r w:rsidR="00EA7CA1">
        <w:t xml:space="preserve"> egy lábnyi alkatrész, tesztelés céljából. </w:t>
      </w:r>
      <w:r w:rsidR="00EC3532">
        <w:t xml:space="preserve">A teszt alkatrészek összeszerelése során egy fő probléma lépett fel, </w:t>
      </w:r>
      <w:r w:rsidR="00EA257F">
        <w:lastRenderedPageBreak/>
        <w:t>melyre előzetesen számítottam.</w:t>
      </w:r>
      <w:r w:rsidR="006B4569">
        <w:t xml:space="preserve"> </w:t>
      </w:r>
      <w:r w:rsidR="00EA257F">
        <w:t>A lábak csuklói</w:t>
      </w:r>
      <w:r w:rsidR="00184A77">
        <w:t xml:space="preserve">nak összeszerelésekor </w:t>
      </w:r>
      <w:r w:rsidR="00572A2B">
        <w:t xml:space="preserve">a </w:t>
      </w:r>
      <w:r w:rsidR="00572A2B">
        <w:fldChar w:fldCharType="begin"/>
      </w:r>
      <w:r w:rsidR="00572A2B">
        <w:instrText xml:space="preserve"> REF _Ref103802165 \h </w:instrText>
      </w:r>
      <w:r w:rsidR="00572A2B">
        <w:fldChar w:fldCharType="separate"/>
      </w:r>
      <w:r w:rsidR="00E60561">
        <w:rPr>
          <w:noProof/>
        </w:rPr>
        <w:t>6</w:t>
      </w:r>
      <w:r w:rsidR="00E60561">
        <w:t>. ábra</w:t>
      </w:r>
      <w:r w:rsidR="00572A2B">
        <w:fldChar w:fldCharType="end"/>
      </w:r>
      <w:r w:rsidR="00572A2B">
        <w:t xml:space="preserve"> látható elem két szárát túlzottan szét kellet feszíteni, ezért a végleges </w:t>
      </w:r>
      <w:r w:rsidR="006B4569">
        <w:t>tervhez a képen is látható bevágást adtam</w:t>
      </w:r>
      <w:r w:rsidR="0080639D">
        <w:t xml:space="preserve">. A bevágás mellett megnagyobbítottam a távolságot a két szár között ezzel is elősegítve az összeszerelést, ez </w:t>
      </w:r>
      <w:r w:rsidR="00A50F43">
        <w:t>nem visz tengely menti mozgást a csuklóba, mert a szervokarok felhelyez</w:t>
      </w:r>
      <w:r w:rsidR="00E9514D">
        <w:t>ésekor az egyik oldalra húzza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6" w:name="_Ref103802165"/>
    <w:p w14:paraId="58DB712D" w14:textId="1C7DB0CF" w:rsidR="00184A77" w:rsidRPr="00BB1409" w:rsidRDefault="00184A77" w:rsidP="00184A7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60561">
        <w:rPr>
          <w:noProof/>
        </w:rPr>
        <w:t>6</w:t>
      </w:r>
      <w:r>
        <w:fldChar w:fldCharType="end"/>
      </w:r>
      <w:r>
        <w:t>. ábra</w:t>
      </w:r>
      <w:bookmarkEnd w:id="36"/>
      <w:r>
        <w:t>: A könnyebb összeszerelhetőség kedvéért bevágás a robot csuklóin.</w:t>
      </w:r>
    </w:p>
    <w:p w14:paraId="381ECC7A" w14:textId="543F03E8" w:rsidR="00D84C7E" w:rsidRDefault="006776AF" w:rsidP="00FB0389">
      <w:pPr>
        <w:pStyle w:val="Cmsor2"/>
      </w:pPr>
      <w:bookmarkStart w:id="37" w:name="_Toc103950751"/>
      <w:r>
        <w:t>A robot mechanikai vázának kalibrálása</w:t>
      </w:r>
      <w:bookmarkEnd w:id="37"/>
    </w:p>
    <w:p w14:paraId="1085BAD1" w14:textId="77777777" w:rsidR="006776AF" w:rsidRPr="006776AF" w:rsidRDefault="006776AF" w:rsidP="006776AF"/>
    <w:p w14:paraId="1D4AE035" w14:textId="6B7D0DB9" w:rsidR="004E1053" w:rsidRDefault="00484E45" w:rsidP="004E1053">
      <w:pPr>
        <w:pStyle w:val="Cmsor1"/>
      </w:pPr>
      <w:bookmarkStart w:id="38" w:name="_Toc103950752"/>
      <w:r>
        <w:lastRenderedPageBreak/>
        <w:t>Omnidirekcionális j</w:t>
      </w:r>
      <w:r w:rsidR="004E1053">
        <w:t>árási algoritmus</w:t>
      </w:r>
      <w:bookmarkEnd w:id="38"/>
    </w:p>
    <w:p w14:paraId="120D9C45" w14:textId="593A2D0B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Azonmban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39"/>
      <w:r w:rsidR="005777C9">
        <w:t>ROS</w:t>
      </w:r>
      <w:commentRangeEnd w:id="39"/>
      <w:r w:rsidR="0050564C">
        <w:rPr>
          <w:rStyle w:val="Jegyzethivatkozs"/>
        </w:rPr>
        <w:commentReference w:id="39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0"/>
      <w:r w:rsidR="008D2E24" w:rsidRPr="008D2E24">
        <w:rPr>
          <w:color w:val="FF0000"/>
        </w:rPr>
        <w:t>XY</w:t>
      </w:r>
      <w:r w:rsidR="008D2E24">
        <w:t xml:space="preserve"> </w:t>
      </w:r>
      <w:commentRangeEnd w:id="40"/>
      <w:r w:rsidR="0050564C">
        <w:rPr>
          <w:rStyle w:val="Jegyzethivatkozs"/>
        </w:rPr>
        <w:commentReference w:id="40"/>
      </w:r>
      <w:r w:rsidR="008D2E24">
        <w:t>pontban térek ki részletesebben</w:t>
      </w:r>
      <w:r w:rsidR="00E16169">
        <w:t xml:space="preserve">. </w:t>
      </w:r>
      <w:commentRangeStart w:id="41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41"/>
      <w:r w:rsidR="00096618">
        <w:rPr>
          <w:rStyle w:val="Jegyzethivatkozs"/>
        </w:rPr>
        <w:commentReference w:id="41"/>
      </w:r>
      <w:commentRangeStart w:id="42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lépésenkénti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42"/>
      <w:r w:rsidR="008A51E5">
        <w:rPr>
          <w:rStyle w:val="Jegyzethivatkozs"/>
        </w:rPr>
        <w:commentReference w:id="42"/>
      </w:r>
    </w:p>
    <w:p w14:paraId="2633E6EA" w14:textId="1AB21A60" w:rsidR="00FF6EDF" w:rsidRDefault="00FF6EDF" w:rsidP="00FF6EDF">
      <w:pPr>
        <w:pStyle w:val="Cmsor2"/>
      </w:pPr>
      <w:bookmarkStart w:id="43" w:name="_Toc103950753"/>
      <w:r>
        <w:t xml:space="preserve">Láb elérési </w:t>
      </w:r>
      <w:r w:rsidR="0083743D">
        <w:t>tartománya</w:t>
      </w:r>
      <w:bookmarkEnd w:id="43"/>
    </w:p>
    <w:p w14:paraId="7E407173" w14:textId="699EF3E3" w:rsidR="00DB1924" w:rsidRDefault="008F0BD3" w:rsidP="00DB1924">
      <w:commentRangeStart w:id="44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E60561">
        <w:t>3.1.1</w:t>
      </w:r>
      <w:r w:rsidR="00DB1924">
        <w:fldChar w:fldCharType="end"/>
      </w:r>
      <w:commentRangeStart w:id="45"/>
      <w:r w:rsidR="00D84C7E">
        <w:t xml:space="preserve"> </w:t>
      </w:r>
      <w:commentRangeEnd w:id="45"/>
      <w:r w:rsidR="00D84C7E">
        <w:rPr>
          <w:rStyle w:val="Jegyzethivatkozs"/>
        </w:rPr>
        <w:commentReference w:id="45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E60561">
        <w:t>3.1.4</w:t>
      </w:r>
      <w:r w:rsidR="00DB1924">
        <w:fldChar w:fldCharType="end"/>
      </w:r>
      <w:r w:rsidR="00CA2287">
        <w:t xml:space="preserve"> fejezetben térek ki bővebben.</w:t>
      </w:r>
      <w:commentRangeEnd w:id="44"/>
      <w:r w:rsidR="004941C3">
        <w:rPr>
          <w:rStyle w:val="Jegyzethivatkozs"/>
        </w:rPr>
        <w:commentReference w:id="44"/>
      </w:r>
    </w:p>
    <w:p w14:paraId="31C6AC86" w14:textId="1F9FBE4D" w:rsidR="00AA344F" w:rsidRDefault="00AA344F" w:rsidP="00AA344F">
      <w:pPr>
        <w:pStyle w:val="Cmsor3"/>
      </w:pPr>
      <w:bookmarkStart w:id="46" w:name="_Az_elérési_tartomány"/>
      <w:bookmarkStart w:id="47" w:name="_Ref103162995"/>
      <w:bookmarkStart w:id="48" w:name="_Ref103164328"/>
      <w:bookmarkStart w:id="49" w:name="_Toc103950754"/>
      <w:bookmarkEnd w:id="46"/>
      <w:r>
        <w:t>Az elérési tartomány</w:t>
      </w:r>
      <w:bookmarkEnd w:id="47"/>
      <w:bookmarkEnd w:id="48"/>
      <w:bookmarkEnd w:id="49"/>
    </w:p>
    <w:p w14:paraId="516A90E2" w14:textId="1C16E829" w:rsidR="00817AD6" w:rsidRPr="00252E1C" w:rsidRDefault="004941C3" w:rsidP="004941C3">
      <w:commentRangeStart w:id="50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51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50"/>
      <w:r w:rsidR="00252E1C">
        <w:rPr>
          <w:rStyle w:val="Jegyzethivatkozs"/>
        </w:rPr>
        <w:commentReference w:id="50"/>
      </w:r>
      <w:commentRangeEnd w:id="51"/>
      <w:r w:rsidR="00252E1C">
        <w:rPr>
          <w:rStyle w:val="Jegyzethivatkozs"/>
        </w:rPr>
        <w:commentReference w:id="51"/>
      </w:r>
    </w:p>
    <w:p w14:paraId="4E545F79" w14:textId="06E794C0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E60561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52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52"/>
      <w:r w:rsidR="00B610BB">
        <w:rPr>
          <w:rStyle w:val="Jegyzethivatkozs"/>
        </w:rPr>
        <w:commentReference w:id="52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53" w:name="_Toc103950755"/>
      <w:r>
        <w:t>Láb pályája</w:t>
      </w:r>
      <w:bookmarkEnd w:id="53"/>
    </w:p>
    <w:p w14:paraId="153D00E3" w14:textId="3C79AE24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E60561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E60561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54" w:name="_Ref103208144"/>
      <w:bookmarkStart w:id="55" w:name="_Toc103950756"/>
      <w:r>
        <w:t>Elérési tartomány középpontja</w:t>
      </w:r>
      <w:bookmarkEnd w:id="54"/>
      <w:bookmarkEnd w:id="55"/>
    </w:p>
    <w:p w14:paraId="0DFD14D5" w14:textId="4694691B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r w:rsidR="00BE2CBB">
        <w:t>C</w:t>
      </w:r>
      <w:r w:rsidR="00BE2CBB" w:rsidRPr="00BE2CBB">
        <w:rPr>
          <w:vertAlign w:val="subscript"/>
        </w:rPr>
        <w:t>i</w:t>
      </w:r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>z xy képen látható C</w:t>
      </w:r>
      <w:r w:rsidR="00BE2CBB" w:rsidRPr="00BE2CBB">
        <w:rPr>
          <w:vertAlign w:val="subscript"/>
        </w:rPr>
        <w:t>i</w:t>
      </w:r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E60561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r w:rsidR="003A430B">
        <w:t>C</w:t>
      </w:r>
      <w:r w:rsidR="003A430B" w:rsidRPr="003A430B">
        <w:rPr>
          <w:vertAlign w:val="subscript"/>
        </w:rPr>
        <w:t>i</w:t>
      </w:r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56"/>
      <w:r>
        <w:rPr>
          <w:color w:val="FF0000"/>
        </w:rPr>
        <w:t>képletet beszúrni erről</w:t>
      </w:r>
      <w:commentRangeEnd w:id="56"/>
      <w:r w:rsidR="00D01138">
        <w:rPr>
          <w:rStyle w:val="Jegyzethivatkozs"/>
        </w:rPr>
        <w:commentReference w:id="56"/>
      </w:r>
    </w:p>
    <w:p w14:paraId="02BE47DD" w14:textId="7B33A54B" w:rsidR="00D15A1F" w:rsidRPr="00D15A1F" w:rsidRDefault="00DB1924" w:rsidP="00125D5D">
      <w:commentRangeStart w:id="57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C</w:t>
      </w:r>
      <w:r w:rsidR="007A4576" w:rsidRPr="007A4576">
        <w:rPr>
          <w:vertAlign w:val="subscript"/>
        </w:rPr>
        <w:t>i</w:t>
      </w:r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57"/>
      <w:r w:rsidR="00D01138">
        <w:rPr>
          <w:rStyle w:val="Jegyzethivatkozs"/>
        </w:rPr>
        <w:commentReference w:id="57"/>
      </w:r>
    </w:p>
    <w:p w14:paraId="3C46988D" w14:textId="58D7AC7F" w:rsidR="00AA344F" w:rsidRDefault="00AA344F" w:rsidP="00AA344F">
      <w:pPr>
        <w:pStyle w:val="Cmsor3"/>
      </w:pPr>
      <w:bookmarkStart w:id="58" w:name="_Ref103164340"/>
      <w:bookmarkStart w:id="59" w:name="_Toc103950757"/>
      <w:commentRangeStart w:id="60"/>
      <w:r>
        <w:lastRenderedPageBreak/>
        <w:t>Az elérési tartomány továbbfejlesztése</w:t>
      </w:r>
      <w:bookmarkEnd w:id="58"/>
      <w:commentRangeEnd w:id="60"/>
      <w:r w:rsidR="00125D5D">
        <w:rPr>
          <w:rStyle w:val="Jegyzethivatkozs"/>
          <w:rFonts w:cs="Times New Roman"/>
          <w:b w:val="0"/>
          <w:bCs w:val="0"/>
        </w:rPr>
        <w:commentReference w:id="60"/>
      </w:r>
      <w:bookmarkEnd w:id="59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61" w:name="_Ref103208882"/>
      <w:bookmarkStart w:id="62" w:name="_Ref103257635"/>
      <w:bookmarkStart w:id="63" w:name="_Ref103453417"/>
      <w:bookmarkStart w:id="64" w:name="_Toc103950758"/>
      <w:r>
        <w:t>Maximális</w:t>
      </w:r>
      <w:r w:rsidR="0036329D">
        <w:t xml:space="preserve"> lépéstávolság</w:t>
      </w:r>
      <w:bookmarkEnd w:id="61"/>
      <w:bookmarkEnd w:id="62"/>
      <w:bookmarkEnd w:id="63"/>
      <w:bookmarkEnd w:id="64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65" w:name="_Ref103210450"/>
      <w:bookmarkStart w:id="66" w:name="_Toc103950759"/>
      <w:r>
        <w:t>Láb</w:t>
      </w:r>
      <w:r w:rsidR="00476815">
        <w:t xml:space="preserve"> pályájának</w:t>
      </w:r>
      <w:r>
        <w:t xml:space="preserve"> metszete a lépési tartománnyal</w:t>
      </w:r>
      <w:bookmarkEnd w:id="65"/>
      <w:bookmarkEnd w:id="66"/>
    </w:p>
    <w:p w14:paraId="607D5313" w14:textId="66D53C4B" w:rsidR="00F40C75" w:rsidRDefault="009152C4" w:rsidP="008C7CE3">
      <w:r>
        <w:t xml:space="preserve">A fent említett lábankénti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r w:rsidR="00204CEC">
        <w:t>float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epsilon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67" w:name="_Toc103950760"/>
      <w:commentRangeStart w:id="68"/>
      <w:r>
        <w:t>Lépéstávolság</w:t>
      </w:r>
      <w:commentRangeEnd w:id="68"/>
      <w:r w:rsidR="00405EF6">
        <w:rPr>
          <w:rStyle w:val="Jegyzethivatkozs"/>
          <w:rFonts w:cs="Times New Roman"/>
          <w:b w:val="0"/>
          <w:bCs w:val="0"/>
        </w:rPr>
        <w:commentReference w:id="68"/>
      </w:r>
      <w:bookmarkEnd w:id="67"/>
    </w:p>
    <w:p w14:paraId="70C57532" w14:textId="470A2031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E60561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69"/>
      <w:r w:rsidR="001377FA">
        <w:t>két pont</w:t>
      </w:r>
      <w:commentRangeEnd w:id="69"/>
      <w:r w:rsidR="001377FA">
        <w:rPr>
          <w:rStyle w:val="Jegyzethivatkozs"/>
        </w:rPr>
        <w:commentReference w:id="69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epsilon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70" w:name="_Toc103950761"/>
      <w:r>
        <w:t>Lépéstávolság kiszámolása a teljes távolság függvényében</w:t>
      </w:r>
      <w:bookmarkEnd w:id="70"/>
    </w:p>
    <w:p w14:paraId="0A7DEF19" w14:textId="0EC20FDE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E60561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5D66B55E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E60561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>, így megkapva azt a lépéstávolságot, mellyel egységes lépésekkel lépi le a robot a kiadott távolságot. A fentihez hasonló módon kiszámolja a lépésenkénti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>a lépésszámot a maximális lépésenkénti elfordulással és a fentihez hasonló módon kiszámolja a lépésenkénti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71" w:name="_Toc103950762"/>
      <w:r>
        <w:t>Lépéssorrend kiválasztása mozgásirány függvényében</w:t>
      </w:r>
      <w:bookmarkEnd w:id="71"/>
    </w:p>
    <w:p w14:paraId="16CB3089" w14:textId="2BEC9A9B" w:rsidR="004D5A3D" w:rsidRPr="004D5A3D" w:rsidRDefault="004D5A3D" w:rsidP="004D5A3D">
      <w:pPr>
        <w:pStyle w:val="Cmsor3"/>
      </w:pPr>
      <w:bookmarkStart w:id="72" w:name="_Toc103950763"/>
      <w:r>
        <w:t>Kritikus szög</w:t>
      </w:r>
      <w:bookmarkEnd w:id="72"/>
    </w:p>
    <w:p w14:paraId="313B731E" w14:textId="6DB3C60D" w:rsidR="00AE4DAD" w:rsidRPr="00AE4DAD" w:rsidRDefault="00E6174E" w:rsidP="00D84C7E">
      <w:pPr>
        <w:pStyle w:val="Cmsor2"/>
      </w:pPr>
      <w:bookmarkStart w:id="73" w:name="_Toc103950764"/>
      <w:r>
        <w:t>Láb új pozíciójának kiválasztása</w:t>
      </w:r>
      <w:bookmarkEnd w:id="73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74" w:name="_Toc103950765"/>
      <w:r>
        <w:t>A mozgási algoritmus hibái</w:t>
      </w:r>
      <w:bookmarkEnd w:id="74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788DC04C" w:rsidR="00FB0389" w:rsidRDefault="00FB0389" w:rsidP="00FB0389">
      <w:pPr>
        <w:pStyle w:val="Cmsor1"/>
      </w:pPr>
      <w:bookmarkStart w:id="75" w:name="_Ref103721153"/>
      <w:bookmarkStart w:id="76" w:name="_Toc103950766"/>
      <w:r>
        <w:lastRenderedPageBreak/>
        <w:t>Szimuláció</w:t>
      </w:r>
      <w:bookmarkEnd w:id="75"/>
      <w:bookmarkEnd w:id="76"/>
    </w:p>
    <w:p w14:paraId="711711E7" w14:textId="77256B3D" w:rsidR="00FB0389" w:rsidRDefault="00FB0389" w:rsidP="00FB0389">
      <w:pPr>
        <w:pStyle w:val="Cmsor2"/>
      </w:pPr>
      <w:bookmarkStart w:id="77" w:name="_Ref103721234"/>
      <w:bookmarkStart w:id="78" w:name="_Toc103950767"/>
      <w:r>
        <w:t>Modell betöltése a szimulációba</w:t>
      </w:r>
      <w:bookmarkEnd w:id="77"/>
      <w:bookmarkEnd w:id="78"/>
    </w:p>
    <w:p w14:paraId="71900981" w14:textId="335AF299" w:rsidR="00FB0389" w:rsidRPr="00FB0389" w:rsidRDefault="00FB0389" w:rsidP="00FB0389">
      <w:pPr>
        <w:pStyle w:val="Cmsor2"/>
      </w:pPr>
      <w:bookmarkStart w:id="79" w:name="_Toc103950768"/>
      <w:r>
        <w:t>Algoritmus tervezése szimulációban</w:t>
      </w:r>
      <w:bookmarkEnd w:id="79"/>
    </w:p>
    <w:p w14:paraId="14BC4475" w14:textId="340BBC8C" w:rsidR="006F655F" w:rsidRPr="006F655F" w:rsidRDefault="006F655F" w:rsidP="006F655F">
      <w:pPr>
        <w:pStyle w:val="Cmsor1"/>
      </w:pPr>
      <w:bookmarkStart w:id="80" w:name="_Toc103950769"/>
      <w:r>
        <w:lastRenderedPageBreak/>
        <w:t>Áttérés fizikai robotra</w:t>
      </w:r>
      <w:bookmarkEnd w:id="80"/>
    </w:p>
    <w:p w14:paraId="5E2DE117" w14:textId="4DEDCC82" w:rsidR="00225F65" w:rsidRDefault="00224E29" w:rsidP="00224E29">
      <w:pPr>
        <w:pStyle w:val="Cmsor1"/>
      </w:pPr>
      <w:bookmarkStart w:id="81" w:name="_Toc103950770"/>
      <w:r>
        <w:lastRenderedPageBreak/>
        <w:t>Fejlesztési lehetőségek</w:t>
      </w:r>
      <w:bookmarkEnd w:id="81"/>
    </w:p>
    <w:p w14:paraId="62D2B999" w14:textId="3D2C754D" w:rsidR="00224E29" w:rsidRPr="00224E29" w:rsidRDefault="00224E29" w:rsidP="00224E29">
      <w:pPr>
        <w:pStyle w:val="Cmsor2"/>
      </w:pPr>
      <w:bookmarkStart w:id="82" w:name="_Toc103950771"/>
      <w:r>
        <w:t>Kanyarodás megvalósítása</w:t>
      </w:r>
      <w:bookmarkEnd w:id="82"/>
    </w:p>
    <w:bookmarkStart w:id="83" w:name="_Toc103950772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83"/>
        </w:p>
        <w:sdt>
          <w:sdtPr>
            <w:id w:val="111145805"/>
            <w:bibliography/>
          </w:sdtPr>
          <w:sdtEndPr/>
          <w:sdtContent>
            <w:p w14:paraId="532B1E5C" w14:textId="77777777" w:rsidR="00B252D4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B252D4" w14:paraId="2CF224D9" w14:textId="77777777">
                <w:trPr>
                  <w:divId w:val="9047156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A7C6E4" w14:textId="57C59D29" w:rsidR="00B252D4" w:rsidRDefault="00B252D4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85ED6D" w14:textId="77777777" w:rsidR="00B252D4" w:rsidRDefault="00B252D4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B252D4" w14:paraId="56F09195" w14:textId="77777777">
                <w:trPr>
                  <w:divId w:val="9047156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7C5FCA" w14:textId="77777777" w:rsidR="00B252D4" w:rsidRDefault="00B252D4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73AE40" w14:textId="77777777" w:rsidR="00B252D4" w:rsidRDefault="00B252D4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B252D4" w14:paraId="24D18CDB" w14:textId="77777777">
                <w:trPr>
                  <w:divId w:val="9047156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0DF424" w14:textId="77777777" w:rsidR="00B252D4" w:rsidRDefault="00B252D4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5C0250" w14:textId="77777777" w:rsidR="00B252D4" w:rsidRDefault="00B252D4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</w:tbl>
            <w:p w14:paraId="16158694" w14:textId="77777777" w:rsidR="00B252D4" w:rsidRDefault="00B252D4">
              <w:pPr>
                <w:divId w:val="90471567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konzulens(ek)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r>
        <w:t>BSc: szakdolgozatot</w:t>
      </w:r>
    </w:p>
    <w:p w14:paraId="1CA1C31B" w14:textId="77777777" w:rsidR="009B2EED" w:rsidRDefault="009B2EED">
      <w:pPr>
        <w:pStyle w:val="Jegyzetszveg"/>
      </w:pPr>
      <w:r>
        <w:t>MSc: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22" w:author="Sándor Komáromi" w:date="2022-05-17T23:19:00Z" w:initials="SK">
    <w:p w14:paraId="423CC767" w14:textId="2FF17B34" w:rsidR="00C46933" w:rsidRDefault="00C46933">
      <w:pPr>
        <w:pStyle w:val="Jegyzetszveg"/>
      </w:pPr>
      <w:r>
        <w:rPr>
          <w:rStyle w:val="Jegyzethivatkozs"/>
        </w:rPr>
        <w:annotationRef/>
      </w:r>
      <w:r>
        <w:t>Hivatkozni?!</w:t>
      </w:r>
    </w:p>
  </w:comment>
  <w:comment w:id="23" w:author="Sándor Komáromi" w:date="2022-05-17T23:19:00Z" w:initials="SK">
    <w:p w14:paraId="6E0E56E6" w14:textId="5D67BF1B" w:rsidR="00C43856" w:rsidRDefault="00C43856">
      <w:pPr>
        <w:pStyle w:val="Jegyzetszveg"/>
      </w:pPr>
      <w:r>
        <w:rPr>
          <w:rStyle w:val="Jegyzethivatkozs"/>
        </w:rPr>
        <w:annotationRef/>
      </w:r>
      <w:r>
        <w:t>Lehet fentebb is kell</w:t>
      </w:r>
    </w:p>
  </w:comment>
  <w:comment w:id="24" w:author="Sándor Komáromi" w:date="2022-05-17T23:05:00Z" w:initials="SK">
    <w:p w14:paraId="2F15CD67" w14:textId="05CCB14B" w:rsidR="00FB0389" w:rsidRDefault="00FB0389">
      <w:pPr>
        <w:pStyle w:val="Jegyzetszveg"/>
      </w:pPr>
      <w:r>
        <w:rPr>
          <w:rStyle w:val="Jegyzethivatkozs"/>
        </w:rPr>
        <w:annotationRef/>
      </w:r>
      <w:r>
        <w:t xml:space="preserve">Szűkíteni ha </w:t>
      </w:r>
      <w:r w:rsidR="007C373F">
        <w:t>külön bekezdést kap</w:t>
      </w:r>
    </w:p>
  </w:comment>
  <w:comment w:id="25" w:author="Sándor Komáromi" w:date="2022-05-18T01:07:00Z" w:initials="SK">
    <w:p w14:paraId="29EFF2BA" w14:textId="77777777" w:rsidR="001F48B9" w:rsidRDefault="001F48B9">
      <w:pPr>
        <w:pStyle w:val="Jegyzetszveg"/>
      </w:pPr>
      <w:r>
        <w:rPr>
          <w:rStyle w:val="Jegyzethivatkozs"/>
        </w:rPr>
        <w:annotationRef/>
      </w:r>
      <w:r>
        <w:t>Kell ez ide?</w:t>
      </w:r>
    </w:p>
    <w:p w14:paraId="00E706C2" w14:textId="77777777" w:rsidR="001F48B9" w:rsidRDefault="001F48B9">
      <w:pPr>
        <w:pStyle w:val="Jegyzetszveg"/>
      </w:pPr>
      <w:r>
        <w:t>E nélkül érthető a táblázat alatti rész?</w:t>
      </w:r>
    </w:p>
    <w:p w14:paraId="13592473" w14:textId="749D6086" w:rsidR="001F48B9" w:rsidRDefault="001F48B9">
      <w:pPr>
        <w:pStyle w:val="Jegyzetszveg"/>
      </w:pPr>
      <w:r>
        <w:t>Esetleg érdemes tovább magyarázni az mátrixos egyenlettel?</w:t>
      </w:r>
    </w:p>
  </w:comment>
  <w:comment w:id="27" w:author="Sándor Komáromi" w:date="2022-05-18T00:03:00Z" w:initials="SK">
    <w:p w14:paraId="06CF365E" w14:textId="769437A4" w:rsidR="007C3C01" w:rsidRDefault="007C3C01">
      <w:pPr>
        <w:pStyle w:val="Jegyzetszveg"/>
      </w:pPr>
      <w:r>
        <w:rPr>
          <w:rStyle w:val="Jegyzethivatkozs"/>
        </w:rPr>
        <w:annotationRef/>
      </w:r>
      <w:r>
        <w:t>Lehivatkozni?</w:t>
      </w:r>
    </w:p>
  </w:comment>
  <w:comment w:id="31" w:author="Sándor Komáromi" w:date="2022-05-18T13:54:00Z" w:initials="SK">
    <w:p w14:paraId="562C1CF4" w14:textId="47B56395" w:rsidR="003D2B46" w:rsidRDefault="003D2B46">
      <w:pPr>
        <w:pStyle w:val="Jegyzetszveg"/>
      </w:pPr>
      <w:r>
        <w:rPr>
          <w:rStyle w:val="Jegyzethivatkozs"/>
        </w:rPr>
        <w:annotationRef/>
      </w:r>
      <w:r>
        <w:t>Ábrát beszúrni</w:t>
      </w:r>
    </w:p>
  </w:comment>
  <w:comment w:id="32" w:author="Sándor Komáromi" w:date="2022-05-18T13:14:00Z" w:initials="SK">
    <w:p w14:paraId="5E880682" w14:textId="134B4C15" w:rsidR="00DA4355" w:rsidRDefault="00DA4355">
      <w:pPr>
        <w:pStyle w:val="Jegyzetszveg"/>
      </w:pPr>
      <w:r>
        <w:rPr>
          <w:rStyle w:val="Jegyzethivatkozs"/>
        </w:rPr>
        <w:annotationRef/>
      </w:r>
      <w:r>
        <w:t xml:space="preserve">Ábra a </w:t>
      </w:r>
      <w:r w:rsidR="00995204">
        <w:t>betétről</w:t>
      </w:r>
    </w:p>
  </w:comment>
  <w:comment w:id="33" w:author="Sándor Komáromi" w:date="2022-05-18T13:54:00Z" w:initials="SK">
    <w:p w14:paraId="3ED92CE7" w14:textId="23B79DC4" w:rsidR="003D2B46" w:rsidRDefault="003D2B46">
      <w:pPr>
        <w:pStyle w:val="Jegyzetszveg"/>
      </w:pPr>
      <w:r>
        <w:rPr>
          <w:rStyle w:val="Jegyzethivatkozs"/>
        </w:rPr>
        <w:annotationRef/>
      </w:r>
      <w:r>
        <w:t>Ábra</w:t>
      </w:r>
    </w:p>
  </w:comment>
  <w:comment w:id="39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>Kiírni teljesen ha ez az első</w:t>
      </w:r>
    </w:p>
  </w:comment>
  <w:comment w:id="40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>Az a pont ahol a rosról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41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42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45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>hivatkozzon a pontra, és változzon ha kell neki</w:t>
      </w:r>
    </w:p>
  </w:comment>
  <w:comment w:id="44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>Itt még az összes lábról kell beszélni, a kövi fejeztben leszűkítem egy lábra a szimetria miatt</w:t>
      </w:r>
    </w:p>
  </w:comment>
  <w:comment w:id="50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51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52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r>
        <w:t>Hivatkozniiiiiiiiii vagy az önlabomra, vagy a szervo adatlapra, vagy egy korábbi pontra</w:t>
      </w:r>
    </w:p>
  </w:comment>
  <w:comment w:id="56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r>
        <w:t>Ci pontot meghatározó egyenlet leírása</w:t>
      </w:r>
    </w:p>
  </w:comment>
  <w:comment w:id="57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r>
        <w:t>Lehet hogy a fejlesztési lehetőségekben kéne erről írnom</w:t>
      </w:r>
    </w:p>
  </w:comment>
  <w:comment w:id="60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r>
        <w:t>Lehet hogy a végére kéne tennem</w:t>
      </w:r>
    </w:p>
  </w:comment>
  <w:comment w:id="68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69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>Ideírni a képen megjelölt két pontot, illetve átírni a szöveget úgy hogy a képet is belevegye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423CC767" w15:done="0"/>
  <w15:commentEx w15:paraId="6E0E56E6" w15:paraIdParent="423CC767" w15:done="0"/>
  <w15:commentEx w15:paraId="2F15CD67" w15:done="0"/>
  <w15:commentEx w15:paraId="13592473" w15:done="0"/>
  <w15:commentEx w15:paraId="06CF365E" w15:done="0"/>
  <w15:commentEx w15:paraId="562C1CF4" w15:done="0"/>
  <w15:commentEx w15:paraId="5E880682" w15:done="0"/>
  <w15:commentEx w15:paraId="3ED92CE7" w15:done="0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2EAC05" w16cex:dateUtc="2022-05-17T21:19:00Z"/>
  <w16cex:commentExtensible w16cex:durableId="262EAC1C" w16cex:dateUtc="2022-05-17T21:19:00Z"/>
  <w16cex:commentExtensible w16cex:durableId="262EA8D1" w16cex:dateUtc="2022-05-17T21:05:00Z"/>
  <w16cex:commentExtensible w16cex:durableId="262EC54C" w16cex:dateUtc="2022-05-17T23:07:00Z"/>
  <w16cex:commentExtensible w16cex:durableId="262EB64A" w16cex:dateUtc="2022-05-17T22:03:00Z"/>
  <w16cex:commentExtensible w16cex:durableId="262F7930" w16cex:dateUtc="2022-05-18T11:54:00Z"/>
  <w16cex:commentExtensible w16cex:durableId="262F6F9A" w16cex:dateUtc="2022-05-18T11:14:00Z"/>
  <w16cex:commentExtensible w16cex:durableId="262F7914" w16cex:dateUtc="2022-05-18T11:5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423CC767" w16cid:durableId="262EAC05"/>
  <w16cid:commentId w16cid:paraId="6E0E56E6" w16cid:durableId="262EAC1C"/>
  <w16cid:commentId w16cid:paraId="2F15CD67" w16cid:durableId="262EA8D1"/>
  <w16cid:commentId w16cid:paraId="13592473" w16cid:durableId="262EC54C"/>
  <w16cid:commentId w16cid:paraId="06CF365E" w16cid:durableId="262EB64A"/>
  <w16cid:commentId w16cid:paraId="562C1CF4" w16cid:durableId="262F7930"/>
  <w16cid:commentId w16cid:paraId="5E880682" w16cid:durableId="262F6F9A"/>
  <w16cid:commentId w16cid:paraId="3ED92CE7" w16cid:durableId="262F7914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14B82" w14:textId="77777777" w:rsidR="000F4AE5" w:rsidRDefault="000F4AE5">
      <w:r>
        <w:separator/>
      </w:r>
    </w:p>
  </w:endnote>
  <w:endnote w:type="continuationSeparator" w:id="0">
    <w:p w14:paraId="0EB27E1A" w14:textId="77777777" w:rsidR="000F4AE5" w:rsidRDefault="000F4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3458E" w14:textId="77777777" w:rsidR="000F4AE5" w:rsidRDefault="000F4AE5">
      <w:r>
        <w:separator/>
      </w:r>
    </w:p>
  </w:footnote>
  <w:footnote w:type="continuationSeparator" w:id="0">
    <w:p w14:paraId="3D751F8D" w14:textId="77777777" w:rsidR="000F4AE5" w:rsidRDefault="000F4A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25E8B"/>
    <w:rsid w:val="00025F5A"/>
    <w:rsid w:val="00032298"/>
    <w:rsid w:val="0003595A"/>
    <w:rsid w:val="0003623B"/>
    <w:rsid w:val="0003758D"/>
    <w:rsid w:val="0004304E"/>
    <w:rsid w:val="00046992"/>
    <w:rsid w:val="0007409F"/>
    <w:rsid w:val="00076797"/>
    <w:rsid w:val="00082D2E"/>
    <w:rsid w:val="00090B58"/>
    <w:rsid w:val="00096618"/>
    <w:rsid w:val="000A3802"/>
    <w:rsid w:val="000A3B32"/>
    <w:rsid w:val="000A7483"/>
    <w:rsid w:val="000B08E1"/>
    <w:rsid w:val="000B2781"/>
    <w:rsid w:val="000B53E0"/>
    <w:rsid w:val="000C08AA"/>
    <w:rsid w:val="000C7D98"/>
    <w:rsid w:val="000F35C3"/>
    <w:rsid w:val="000F3BA5"/>
    <w:rsid w:val="000F3EA7"/>
    <w:rsid w:val="000F4AE5"/>
    <w:rsid w:val="000F4BAD"/>
    <w:rsid w:val="000F6905"/>
    <w:rsid w:val="000F6F01"/>
    <w:rsid w:val="0010640A"/>
    <w:rsid w:val="00115D77"/>
    <w:rsid w:val="00125D5D"/>
    <w:rsid w:val="001341F4"/>
    <w:rsid w:val="00134B9C"/>
    <w:rsid w:val="001377FA"/>
    <w:rsid w:val="00144EBD"/>
    <w:rsid w:val="001522F2"/>
    <w:rsid w:val="00153800"/>
    <w:rsid w:val="001575AD"/>
    <w:rsid w:val="00171054"/>
    <w:rsid w:val="001808E4"/>
    <w:rsid w:val="00184A77"/>
    <w:rsid w:val="00185D07"/>
    <w:rsid w:val="00187734"/>
    <w:rsid w:val="00187BF2"/>
    <w:rsid w:val="00192127"/>
    <w:rsid w:val="00192C57"/>
    <w:rsid w:val="00193C53"/>
    <w:rsid w:val="001A39F7"/>
    <w:rsid w:val="001A57BC"/>
    <w:rsid w:val="001C1124"/>
    <w:rsid w:val="001C1E78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24E29"/>
    <w:rsid w:val="00225F65"/>
    <w:rsid w:val="00227347"/>
    <w:rsid w:val="0023727C"/>
    <w:rsid w:val="00252E1C"/>
    <w:rsid w:val="00254001"/>
    <w:rsid w:val="00257980"/>
    <w:rsid w:val="00267677"/>
    <w:rsid w:val="002841F9"/>
    <w:rsid w:val="002916D5"/>
    <w:rsid w:val="0029309C"/>
    <w:rsid w:val="00297F03"/>
    <w:rsid w:val="002B66D7"/>
    <w:rsid w:val="002B7893"/>
    <w:rsid w:val="002C6F36"/>
    <w:rsid w:val="002D0621"/>
    <w:rsid w:val="002D095C"/>
    <w:rsid w:val="002D2C06"/>
    <w:rsid w:val="002D3031"/>
    <w:rsid w:val="002D6BCD"/>
    <w:rsid w:val="002D7DA9"/>
    <w:rsid w:val="002E1D2A"/>
    <w:rsid w:val="002E267B"/>
    <w:rsid w:val="002F0CAC"/>
    <w:rsid w:val="003027DD"/>
    <w:rsid w:val="00302BB3"/>
    <w:rsid w:val="00305E08"/>
    <w:rsid w:val="00310B90"/>
    <w:rsid w:val="00313013"/>
    <w:rsid w:val="00323F27"/>
    <w:rsid w:val="003248DF"/>
    <w:rsid w:val="003262E0"/>
    <w:rsid w:val="00330CF9"/>
    <w:rsid w:val="00336F8E"/>
    <w:rsid w:val="00350AEC"/>
    <w:rsid w:val="00357CEE"/>
    <w:rsid w:val="0036329D"/>
    <w:rsid w:val="003676ED"/>
    <w:rsid w:val="0037381F"/>
    <w:rsid w:val="00380372"/>
    <w:rsid w:val="00381BF3"/>
    <w:rsid w:val="00383377"/>
    <w:rsid w:val="003A430B"/>
    <w:rsid w:val="003A4CDB"/>
    <w:rsid w:val="003B58C9"/>
    <w:rsid w:val="003B77D0"/>
    <w:rsid w:val="003C0226"/>
    <w:rsid w:val="003C0C5C"/>
    <w:rsid w:val="003C3900"/>
    <w:rsid w:val="003D0BF6"/>
    <w:rsid w:val="003D2B46"/>
    <w:rsid w:val="003D35ED"/>
    <w:rsid w:val="003E2ECB"/>
    <w:rsid w:val="003E63A0"/>
    <w:rsid w:val="003E70B1"/>
    <w:rsid w:val="003F5425"/>
    <w:rsid w:val="004045D6"/>
    <w:rsid w:val="00405EF6"/>
    <w:rsid w:val="0040715F"/>
    <w:rsid w:val="00410924"/>
    <w:rsid w:val="004172D0"/>
    <w:rsid w:val="00435744"/>
    <w:rsid w:val="00436F07"/>
    <w:rsid w:val="00442782"/>
    <w:rsid w:val="00442BA8"/>
    <w:rsid w:val="00456384"/>
    <w:rsid w:val="00463BC0"/>
    <w:rsid w:val="00476815"/>
    <w:rsid w:val="0048395A"/>
    <w:rsid w:val="00483CFD"/>
    <w:rsid w:val="00484D08"/>
    <w:rsid w:val="00484E45"/>
    <w:rsid w:val="004851C7"/>
    <w:rsid w:val="00485F1C"/>
    <w:rsid w:val="004863A0"/>
    <w:rsid w:val="00491D1C"/>
    <w:rsid w:val="00492A1A"/>
    <w:rsid w:val="004941C3"/>
    <w:rsid w:val="004967B6"/>
    <w:rsid w:val="004A2922"/>
    <w:rsid w:val="004B758E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30363"/>
    <w:rsid w:val="005304D3"/>
    <w:rsid w:val="0053186E"/>
    <w:rsid w:val="005334AD"/>
    <w:rsid w:val="00551D6D"/>
    <w:rsid w:val="005524FC"/>
    <w:rsid w:val="00553886"/>
    <w:rsid w:val="005543F7"/>
    <w:rsid w:val="0055762C"/>
    <w:rsid w:val="005621E9"/>
    <w:rsid w:val="00565173"/>
    <w:rsid w:val="00566040"/>
    <w:rsid w:val="00570D18"/>
    <w:rsid w:val="00572A2B"/>
    <w:rsid w:val="00576495"/>
    <w:rsid w:val="005777C9"/>
    <w:rsid w:val="00593B70"/>
    <w:rsid w:val="005A45E5"/>
    <w:rsid w:val="005B74F1"/>
    <w:rsid w:val="005C08D0"/>
    <w:rsid w:val="005C529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606D"/>
    <w:rsid w:val="0062185B"/>
    <w:rsid w:val="0062582F"/>
    <w:rsid w:val="006270AE"/>
    <w:rsid w:val="00627F81"/>
    <w:rsid w:val="00630A92"/>
    <w:rsid w:val="00631385"/>
    <w:rsid w:val="0063585C"/>
    <w:rsid w:val="00641018"/>
    <w:rsid w:val="006427AB"/>
    <w:rsid w:val="0064446C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5281"/>
    <w:rsid w:val="006776AF"/>
    <w:rsid w:val="00681E99"/>
    <w:rsid w:val="00692605"/>
    <w:rsid w:val="006A1B7F"/>
    <w:rsid w:val="006A5031"/>
    <w:rsid w:val="006B063D"/>
    <w:rsid w:val="006B4569"/>
    <w:rsid w:val="006B5FB9"/>
    <w:rsid w:val="006C25EB"/>
    <w:rsid w:val="006C5AC1"/>
    <w:rsid w:val="006D338C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30B3C"/>
    <w:rsid w:val="00737560"/>
    <w:rsid w:val="007502E4"/>
    <w:rsid w:val="00756D62"/>
    <w:rsid w:val="00772046"/>
    <w:rsid w:val="007805B1"/>
    <w:rsid w:val="00787D50"/>
    <w:rsid w:val="007A1951"/>
    <w:rsid w:val="007A34D7"/>
    <w:rsid w:val="007A4576"/>
    <w:rsid w:val="007B130E"/>
    <w:rsid w:val="007B5CF7"/>
    <w:rsid w:val="007C373F"/>
    <w:rsid w:val="007C3C01"/>
    <w:rsid w:val="007D0736"/>
    <w:rsid w:val="007E0D9A"/>
    <w:rsid w:val="007E5354"/>
    <w:rsid w:val="007E774C"/>
    <w:rsid w:val="007F5C2E"/>
    <w:rsid w:val="0080639D"/>
    <w:rsid w:val="00816BCB"/>
    <w:rsid w:val="00817AD6"/>
    <w:rsid w:val="0083743D"/>
    <w:rsid w:val="008400BB"/>
    <w:rsid w:val="00843159"/>
    <w:rsid w:val="008451EF"/>
    <w:rsid w:val="00850089"/>
    <w:rsid w:val="00851667"/>
    <w:rsid w:val="00854BDC"/>
    <w:rsid w:val="008739AA"/>
    <w:rsid w:val="0087509E"/>
    <w:rsid w:val="00877820"/>
    <w:rsid w:val="0088367A"/>
    <w:rsid w:val="0088649E"/>
    <w:rsid w:val="008918E2"/>
    <w:rsid w:val="00891A2D"/>
    <w:rsid w:val="008A30EE"/>
    <w:rsid w:val="008A3762"/>
    <w:rsid w:val="008A51E5"/>
    <w:rsid w:val="008C5682"/>
    <w:rsid w:val="008C7CE3"/>
    <w:rsid w:val="008D1BD1"/>
    <w:rsid w:val="008D2E24"/>
    <w:rsid w:val="008E0C7B"/>
    <w:rsid w:val="008E7228"/>
    <w:rsid w:val="008F0BD3"/>
    <w:rsid w:val="009005F9"/>
    <w:rsid w:val="009027FA"/>
    <w:rsid w:val="0090541F"/>
    <w:rsid w:val="0090609C"/>
    <w:rsid w:val="00906450"/>
    <w:rsid w:val="009152C4"/>
    <w:rsid w:val="00916515"/>
    <w:rsid w:val="00916883"/>
    <w:rsid w:val="00940CB1"/>
    <w:rsid w:val="00940E1D"/>
    <w:rsid w:val="00945B77"/>
    <w:rsid w:val="00951407"/>
    <w:rsid w:val="0095263C"/>
    <w:rsid w:val="009546A6"/>
    <w:rsid w:val="009569F9"/>
    <w:rsid w:val="00962BAB"/>
    <w:rsid w:val="00975061"/>
    <w:rsid w:val="00980069"/>
    <w:rsid w:val="009840DF"/>
    <w:rsid w:val="0098532E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F5E63"/>
    <w:rsid w:val="009F6023"/>
    <w:rsid w:val="00A0387A"/>
    <w:rsid w:val="00A16134"/>
    <w:rsid w:val="00A33609"/>
    <w:rsid w:val="00A34DC4"/>
    <w:rsid w:val="00A366EB"/>
    <w:rsid w:val="00A44DE0"/>
    <w:rsid w:val="00A469C6"/>
    <w:rsid w:val="00A4759A"/>
    <w:rsid w:val="00A50F43"/>
    <w:rsid w:val="00A616AC"/>
    <w:rsid w:val="00A6231A"/>
    <w:rsid w:val="00A65AD4"/>
    <w:rsid w:val="00A72BAB"/>
    <w:rsid w:val="00A73111"/>
    <w:rsid w:val="00A7331E"/>
    <w:rsid w:val="00A749E2"/>
    <w:rsid w:val="00A83F4B"/>
    <w:rsid w:val="00A96664"/>
    <w:rsid w:val="00A9757F"/>
    <w:rsid w:val="00AA344F"/>
    <w:rsid w:val="00AA6D9C"/>
    <w:rsid w:val="00AB511F"/>
    <w:rsid w:val="00AB5C2A"/>
    <w:rsid w:val="00AC123B"/>
    <w:rsid w:val="00AD0139"/>
    <w:rsid w:val="00AD1813"/>
    <w:rsid w:val="00AD2F82"/>
    <w:rsid w:val="00AE05C4"/>
    <w:rsid w:val="00AE4DAD"/>
    <w:rsid w:val="00AE6B81"/>
    <w:rsid w:val="00AF2CA4"/>
    <w:rsid w:val="00B004ED"/>
    <w:rsid w:val="00B01DE5"/>
    <w:rsid w:val="00B03CD8"/>
    <w:rsid w:val="00B077EA"/>
    <w:rsid w:val="00B13FD0"/>
    <w:rsid w:val="00B17499"/>
    <w:rsid w:val="00B2272C"/>
    <w:rsid w:val="00B252D4"/>
    <w:rsid w:val="00B4104A"/>
    <w:rsid w:val="00B42A1F"/>
    <w:rsid w:val="00B50CAA"/>
    <w:rsid w:val="00B50F82"/>
    <w:rsid w:val="00B55646"/>
    <w:rsid w:val="00B610BB"/>
    <w:rsid w:val="00B659B4"/>
    <w:rsid w:val="00B96880"/>
    <w:rsid w:val="00BA0331"/>
    <w:rsid w:val="00BA21D5"/>
    <w:rsid w:val="00BB1409"/>
    <w:rsid w:val="00BB162F"/>
    <w:rsid w:val="00BC1FE3"/>
    <w:rsid w:val="00BC5A30"/>
    <w:rsid w:val="00BD0C31"/>
    <w:rsid w:val="00BD2B5B"/>
    <w:rsid w:val="00BE2CBB"/>
    <w:rsid w:val="00BF41FE"/>
    <w:rsid w:val="00C00B3C"/>
    <w:rsid w:val="00C015EA"/>
    <w:rsid w:val="00C05A5A"/>
    <w:rsid w:val="00C130F4"/>
    <w:rsid w:val="00C20F27"/>
    <w:rsid w:val="00C23173"/>
    <w:rsid w:val="00C264B3"/>
    <w:rsid w:val="00C2686E"/>
    <w:rsid w:val="00C30A06"/>
    <w:rsid w:val="00C31260"/>
    <w:rsid w:val="00C32586"/>
    <w:rsid w:val="00C34CEA"/>
    <w:rsid w:val="00C43330"/>
    <w:rsid w:val="00C43856"/>
    <w:rsid w:val="00C45FBF"/>
    <w:rsid w:val="00C46933"/>
    <w:rsid w:val="00C53F92"/>
    <w:rsid w:val="00C5734B"/>
    <w:rsid w:val="00C73DEE"/>
    <w:rsid w:val="00C83822"/>
    <w:rsid w:val="00C867FF"/>
    <w:rsid w:val="00C86D5D"/>
    <w:rsid w:val="00C93C09"/>
    <w:rsid w:val="00C94815"/>
    <w:rsid w:val="00CA2287"/>
    <w:rsid w:val="00CA270C"/>
    <w:rsid w:val="00CB0038"/>
    <w:rsid w:val="00CB25D4"/>
    <w:rsid w:val="00CC2118"/>
    <w:rsid w:val="00CC7B61"/>
    <w:rsid w:val="00CD07C1"/>
    <w:rsid w:val="00CE32D5"/>
    <w:rsid w:val="00CE42DD"/>
    <w:rsid w:val="00D00E94"/>
    <w:rsid w:val="00D01138"/>
    <w:rsid w:val="00D07335"/>
    <w:rsid w:val="00D15A1F"/>
    <w:rsid w:val="00D1632F"/>
    <w:rsid w:val="00D22B3E"/>
    <w:rsid w:val="00D23BFC"/>
    <w:rsid w:val="00D3212C"/>
    <w:rsid w:val="00D35942"/>
    <w:rsid w:val="00D37464"/>
    <w:rsid w:val="00D375C4"/>
    <w:rsid w:val="00D37EC8"/>
    <w:rsid w:val="00D429F2"/>
    <w:rsid w:val="00D536A4"/>
    <w:rsid w:val="00D53F5A"/>
    <w:rsid w:val="00D67E29"/>
    <w:rsid w:val="00D802EA"/>
    <w:rsid w:val="00D81927"/>
    <w:rsid w:val="00D82423"/>
    <w:rsid w:val="00D82885"/>
    <w:rsid w:val="00D84C7E"/>
    <w:rsid w:val="00D95E2C"/>
    <w:rsid w:val="00DA3719"/>
    <w:rsid w:val="00DA4355"/>
    <w:rsid w:val="00DA568A"/>
    <w:rsid w:val="00DB1924"/>
    <w:rsid w:val="00DC0D77"/>
    <w:rsid w:val="00DC29F6"/>
    <w:rsid w:val="00DC2E8C"/>
    <w:rsid w:val="00DD48C8"/>
    <w:rsid w:val="00DD6A58"/>
    <w:rsid w:val="00DD74A0"/>
    <w:rsid w:val="00DE34E1"/>
    <w:rsid w:val="00DE5913"/>
    <w:rsid w:val="00DF50B6"/>
    <w:rsid w:val="00DF6FEA"/>
    <w:rsid w:val="00E03AC2"/>
    <w:rsid w:val="00E06785"/>
    <w:rsid w:val="00E07EE4"/>
    <w:rsid w:val="00E16169"/>
    <w:rsid w:val="00E162AF"/>
    <w:rsid w:val="00E20536"/>
    <w:rsid w:val="00E267BF"/>
    <w:rsid w:val="00E31280"/>
    <w:rsid w:val="00E34D27"/>
    <w:rsid w:val="00E37484"/>
    <w:rsid w:val="00E42F0D"/>
    <w:rsid w:val="00E50EC1"/>
    <w:rsid w:val="00E518DF"/>
    <w:rsid w:val="00E56934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514D"/>
    <w:rsid w:val="00E97A93"/>
    <w:rsid w:val="00EA257F"/>
    <w:rsid w:val="00EA7CA1"/>
    <w:rsid w:val="00EB3228"/>
    <w:rsid w:val="00EB6B4C"/>
    <w:rsid w:val="00EC3532"/>
    <w:rsid w:val="00ED0419"/>
    <w:rsid w:val="00ED205A"/>
    <w:rsid w:val="00EE1A1F"/>
    <w:rsid w:val="00EE2264"/>
    <w:rsid w:val="00EE3F6E"/>
    <w:rsid w:val="00EF3EBB"/>
    <w:rsid w:val="00F02ADC"/>
    <w:rsid w:val="00F04D8F"/>
    <w:rsid w:val="00F050F9"/>
    <w:rsid w:val="00F26B15"/>
    <w:rsid w:val="00F26D5B"/>
    <w:rsid w:val="00F400A3"/>
    <w:rsid w:val="00F40C75"/>
    <w:rsid w:val="00F42D81"/>
    <w:rsid w:val="00F42DDA"/>
    <w:rsid w:val="00F461CD"/>
    <w:rsid w:val="00F761E6"/>
    <w:rsid w:val="00F83CFD"/>
    <w:rsid w:val="00F914FC"/>
    <w:rsid w:val="00F93858"/>
    <w:rsid w:val="00F95881"/>
    <w:rsid w:val="00F97B1D"/>
    <w:rsid w:val="00FA023A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6EDF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193C53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Mát20</b:Tag>
    <b:SourceType>Report</b:SourceType>
    <b:Guid>{2F6F1589-65A7-4A08-AC96-C1153DD38B7B}</b:Guid>
    <b:Title>Pókszerű, járó robot fejlesztése</b:Title>
    <b:Year>2020</b:Year>
    <b:Department>Automatizálási és Alkalmazott Informatikai Tanszék</b:Department>
    <b:ThesisType>Diplomamunka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2</b:RefOrder>
  </b:Source>
  <b:Source>
    <b:Tag>Bab18</b:Tag>
    <b:SourceType>Report</b:SourceType>
    <b:Guid>{9963B28E-4CE1-4911-85D8-0829C07E6CCE}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RefOrder>1</b:RefOrder>
  </b:Source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3</b:RefOrder>
  </b:Source>
</b:Sources>
</file>

<file path=customXml/itemProps1.xml><?xml version="1.0" encoding="utf-8"?>
<ds:datastoreItem xmlns:ds="http://schemas.openxmlformats.org/officeDocument/2006/customXml" ds:itemID="{91249F50-FDEE-4FC0-ACEC-7591B63C7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11182</TotalTime>
  <Pages>26</Pages>
  <Words>4179</Words>
  <Characters>28842</Characters>
  <Application>Microsoft Office Word</Application>
  <DocSecurity>0</DocSecurity>
  <Lines>240</Lines>
  <Paragraphs>65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32956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93</cp:revision>
  <cp:lastPrinted>2002-07-08T12:51:00Z</cp:lastPrinted>
  <dcterms:created xsi:type="dcterms:W3CDTF">2015-10-19T08:48:00Z</dcterms:created>
  <dcterms:modified xsi:type="dcterms:W3CDTF">2022-05-20T14:00:00Z</dcterms:modified>
</cp:coreProperties>
</file>