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2C6EAC3" w:rsidR="004851C7" w:rsidRDefault="00B077EA" w:rsidP="00D429F2">
      <w:pPr>
        <w:pStyle w:val="Cmlapkarstanszk"/>
      </w:pPr>
      <w:fldSimple w:instr=" DOCPROPERTY  Company  \* MERGEFORMAT ">
        <w:r w:rsidR="00EA257F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77777777" w:rsidR="0063585C" w:rsidRPr="00B50CAA" w:rsidRDefault="00630A92">
      <w:pPr>
        <w:pStyle w:val="Cm"/>
      </w:pPr>
      <w:commentRangeStart w:id="0"/>
      <w:r>
        <w:t>Diplomaterv Útmutató</w:t>
      </w:r>
      <w:commentRangeEnd w:id="0"/>
      <w:r>
        <w:rPr>
          <w:rStyle w:val="Jegyzethivatkozs"/>
          <w:rFonts w:cs="Times New Roman"/>
          <w:b w:val="0"/>
          <w:bCs w:val="0"/>
          <w:caps w:val="0"/>
          <w:kern w:val="0"/>
        </w:rPr>
        <w:commentReference w:id="0"/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3C0EEC6" w:rsidR="00630A92" w:rsidRDefault="00651157" w:rsidP="00630A92">
      <w:pPr>
        <w:pStyle w:val="Cmlapszerz"/>
      </w:pPr>
      <w:r>
        <w:t>Nagy Ákos</w:t>
      </w:r>
      <w:commentRangeStart w:id="1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1"/>
      <w:r w:rsidR="00630A92">
        <w:rPr>
          <w:rStyle w:val="Jegyzethivatkozs"/>
          <w:noProof w:val="0"/>
        </w:rPr>
        <w:commentReference w:id="1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05D5FF87" w14:textId="040B0490" w:rsidR="00EA257F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801201" w:history="1">
        <w:r w:rsidR="00EA257F" w:rsidRPr="00D801CD">
          <w:rPr>
            <w:rStyle w:val="Hiperhivatkozs"/>
            <w:noProof/>
          </w:rPr>
          <w:t>Összefoglaló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_Toc103801201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6</w:t>
        </w:r>
        <w:r w:rsidR="00EA257F">
          <w:rPr>
            <w:noProof/>
            <w:webHidden/>
          </w:rPr>
          <w:fldChar w:fldCharType="end"/>
        </w:r>
      </w:hyperlink>
    </w:p>
    <w:p w14:paraId="7DB89C61" w14:textId="1C489E94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2" w:history="1">
        <w:r w:rsidRPr="00D801CD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543A3D" w14:textId="7F7B124E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3" w:history="1">
        <w:r w:rsidRPr="00D801CD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4AF985" w14:textId="22E8CB00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4" w:history="1">
        <w:r w:rsidRPr="00D801CD">
          <w:rPr>
            <w:rStyle w:val="Hiperhivatkozs"/>
            <w:noProof/>
          </w:rPr>
          <w:t>1.1 Pókszerű járó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534879" w14:textId="704BA234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5" w:history="1">
        <w:r w:rsidRPr="00D801CD">
          <w:rPr>
            <w:rStyle w:val="Hiperhivatkozs"/>
            <w:noProof/>
          </w:rPr>
          <w:t>1.2 Új mechanikai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1005D4" w14:textId="2E641EF5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6" w:history="1">
        <w:r w:rsidRPr="00D801CD">
          <w:rPr>
            <w:rStyle w:val="Hiperhivatkozs"/>
            <w:noProof/>
          </w:rPr>
          <w:t>1.3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BC4E82" w14:textId="7A9CBF28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7" w:history="1">
        <w:r w:rsidRPr="00D801CD">
          <w:rPr>
            <w:rStyle w:val="Hiperhivatkozs"/>
            <w:noProof/>
          </w:rPr>
          <w:t>2 Nyomtatás, tesztelés, összeszerelés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1CCFC8" w14:textId="4B082EA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8" w:history="1">
        <w:r w:rsidRPr="00D801CD">
          <w:rPr>
            <w:rStyle w:val="Hiperhivatkozs"/>
            <w:noProof/>
          </w:rPr>
          <w:t>2.1 Mechanikai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5BFD8F" w14:textId="0D94581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9" w:history="1">
        <w:r w:rsidRPr="00D801CD">
          <w:rPr>
            <w:rStyle w:val="Hiperhivatkozs"/>
            <w:noProof/>
          </w:rPr>
          <w:t>2.2 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1AF884" w14:textId="3DA409ED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0" w:history="1">
        <w:r w:rsidRPr="00D801CD">
          <w:rPr>
            <w:rStyle w:val="Hiperhivatkozs"/>
            <w:noProof/>
          </w:rPr>
          <w:t>2.2.1 Csavarok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BCC82E" w14:textId="7C2BE366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1" w:history="1">
        <w:r w:rsidRPr="00D801CD">
          <w:rPr>
            <w:rStyle w:val="Hiperhivatkozs"/>
            <w:noProof/>
          </w:rPr>
          <w:t>2.2.2 Összeszerelési újra tervezések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58650D" w14:textId="527D1A50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2" w:history="1">
        <w:r w:rsidRPr="00D801CD">
          <w:rPr>
            <w:rStyle w:val="Hiperhivatkozs"/>
            <w:noProof/>
          </w:rPr>
          <w:t>2.3 Összeszerelés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29837B" w14:textId="230B00D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3" w:history="1">
        <w:r w:rsidRPr="00D801CD">
          <w:rPr>
            <w:rStyle w:val="Hiperhivatkozs"/>
            <w:noProof/>
          </w:rPr>
          <w:t>2.4 Szervo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A5E4C5" w14:textId="76C6F2EC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14" w:history="1">
        <w:r w:rsidRPr="00D801CD">
          <w:rPr>
            <w:rStyle w:val="Hiperhivatkozs"/>
            <w:noProof/>
          </w:rPr>
          <w:t>3 Omnidirekcionális járási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46204D" w14:textId="62448B0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5" w:history="1">
        <w:r w:rsidRPr="00D801CD">
          <w:rPr>
            <w:rStyle w:val="Hiperhivatkozs"/>
            <w:noProof/>
          </w:rPr>
          <w:t>3.1 Láb elérési tartománya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51EF6E" w14:textId="4B99A957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6" w:history="1">
        <w:r w:rsidRPr="00D801CD">
          <w:rPr>
            <w:rStyle w:val="Hiperhivatkozs"/>
            <w:noProof/>
          </w:rPr>
          <w:t>3.1.1 Az elérési tartomány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5B3769" w14:textId="701076E7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7" w:history="1">
        <w:r w:rsidRPr="00D801CD">
          <w:rPr>
            <w:rStyle w:val="Hiperhivatkozs"/>
            <w:noProof/>
          </w:rPr>
          <w:t>3.1.2 Láb pályája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6998ED" w14:textId="7135905E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8" w:history="1">
        <w:r w:rsidRPr="00D801CD">
          <w:rPr>
            <w:rStyle w:val="Hiperhivatkozs"/>
            <w:noProof/>
          </w:rPr>
          <w:t>3.1.3 Elérési tartomány középpontja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1C9782" w14:textId="551241E4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9" w:history="1">
        <w:r w:rsidRPr="00D801CD">
          <w:rPr>
            <w:rStyle w:val="Hiperhivatkozs"/>
            <w:noProof/>
          </w:rPr>
          <w:t>3.1.4 Az elérési tartomány továbbfejlesztése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ED4725" w14:textId="10AC8A9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0" w:history="1">
        <w:r w:rsidRPr="00D801CD">
          <w:rPr>
            <w:rStyle w:val="Hiperhivatkozs"/>
            <w:noProof/>
          </w:rPr>
          <w:t>3.2 Maximális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CF2618" w14:textId="40929993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1" w:history="1">
        <w:r w:rsidRPr="00D801CD">
          <w:rPr>
            <w:rStyle w:val="Hiperhivatkozs"/>
            <w:noProof/>
          </w:rPr>
          <w:t>3.2.1 Láb pályájának metszete a lépési tartománnyal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F51D6A" w14:textId="79579919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2" w:history="1">
        <w:r w:rsidRPr="00D801CD">
          <w:rPr>
            <w:rStyle w:val="Hiperhivatkozs"/>
            <w:noProof/>
          </w:rPr>
          <w:t>3.2.2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765C46" w14:textId="6A617FA8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3" w:history="1">
        <w:r w:rsidRPr="00D801CD">
          <w:rPr>
            <w:rStyle w:val="Hiperhivatkozs"/>
            <w:noProof/>
          </w:rPr>
          <w:t>3.3 Lépéstávolság kiszámolása a teljes távolság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BED181" w14:textId="46F248B0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4" w:history="1">
        <w:r w:rsidRPr="00D801CD">
          <w:rPr>
            <w:rStyle w:val="Hiperhivatkozs"/>
            <w:noProof/>
          </w:rPr>
          <w:t>3.4 Lépéssorrend kiválasztása mozgásirány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78273E" w14:textId="269D0A0A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5" w:history="1">
        <w:r w:rsidRPr="00D801CD">
          <w:rPr>
            <w:rStyle w:val="Hiperhivatkozs"/>
            <w:noProof/>
          </w:rPr>
          <w:t>3.4.1 Kritikus szög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864625" w14:textId="2BC5636B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6" w:history="1">
        <w:r w:rsidRPr="00D801CD">
          <w:rPr>
            <w:rStyle w:val="Hiperhivatkozs"/>
            <w:noProof/>
          </w:rPr>
          <w:t>3.5 Láb új pozíciójának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3DE45D" w14:textId="32D9BFE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7" w:history="1">
        <w:r w:rsidRPr="00D801CD">
          <w:rPr>
            <w:rStyle w:val="Hiperhivatkozs"/>
            <w:noProof/>
          </w:rPr>
          <w:t>3.6 A mozgási algoritmus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6EA557" w14:textId="31A72219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28" w:history="1">
        <w:r w:rsidRPr="00D801CD">
          <w:rPr>
            <w:rStyle w:val="Hiperhivatkozs"/>
            <w:noProof/>
          </w:rPr>
          <w:t>4 Szimuláció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C9E7A1" w14:textId="34E41BA2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9" w:history="1">
        <w:r w:rsidRPr="00D801CD">
          <w:rPr>
            <w:rStyle w:val="Hiperhivatkozs"/>
            <w:noProof/>
          </w:rPr>
          <w:t>4.1 Modell betöltése a szimulációba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C7CA0E" w14:textId="2A0C5D18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30" w:history="1">
        <w:r w:rsidRPr="00D801CD">
          <w:rPr>
            <w:rStyle w:val="Hiperhivatkozs"/>
            <w:noProof/>
          </w:rPr>
          <w:t>4.2 Algoritmus tervezése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9F4844" w14:textId="78B28B24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1" w:history="1">
        <w:r w:rsidRPr="00D801CD">
          <w:rPr>
            <w:rStyle w:val="Hiperhivatkozs"/>
            <w:noProof/>
          </w:rPr>
          <w:t>5 Áttérés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A426A1" w14:textId="578A6825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2" w:history="1">
        <w:r w:rsidRPr="00D801CD">
          <w:rPr>
            <w:rStyle w:val="Hiperhivatkozs"/>
            <w:noProof/>
          </w:rPr>
          <w:t>6 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6AC4BB" w14:textId="3BB44BA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33" w:history="1">
        <w:r w:rsidRPr="00D801CD">
          <w:rPr>
            <w:rStyle w:val="Hiperhivatkozs"/>
            <w:noProof/>
          </w:rPr>
          <w:t>6.1 Kanyarodás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00A1665" w14:textId="5655437D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4" w:history="1">
        <w:r w:rsidRPr="00D801CD">
          <w:rPr>
            <w:rStyle w:val="Hiperhivatkozs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5012F29" w14:textId="5E0A0013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193C53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2"/>
      <w:r>
        <w:t>szakdolgozatot</w:t>
      </w:r>
      <w:commentRangeEnd w:id="2"/>
      <w:r w:rsidR="00630A92">
        <w:rPr>
          <w:rStyle w:val="Jegyzethivatkozs"/>
        </w:rPr>
        <w:commentReference w:id="2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 xml:space="preserve">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3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3"/>
      <w:r w:rsidR="001808E4">
        <w:t>9</w:t>
      </w:r>
      <w:r w:rsidR="00630A92">
        <w:rPr>
          <w:rStyle w:val="Jegyzethivatkozs"/>
        </w:rPr>
        <w:commentReference w:id="3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4" w:name="_Toc103801201"/>
      <w:r w:rsidRPr="00B50CAA">
        <w:lastRenderedPageBreak/>
        <w:t>Összefoglaló</w:t>
      </w:r>
      <w:bookmarkEnd w:id="4"/>
    </w:p>
    <w:p w14:paraId="2E0E5560" w14:textId="77777777" w:rsidR="00630A92" w:rsidRDefault="00630A92" w:rsidP="00630A92">
      <w:commentRangeStart w:id="5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5"/>
      <w:r w:rsidR="005334AD">
        <w:rPr>
          <w:rStyle w:val="Jegyzethivatkozs"/>
        </w:rPr>
        <w:commentReference w:id="5"/>
      </w:r>
      <w:r w:rsidR="0003623B">
        <w:t xml:space="preserve">. </w:t>
      </w:r>
      <w:commentRangeStart w:id="6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6"/>
      <w:r w:rsidR="005334AD">
        <w:rPr>
          <w:rStyle w:val="Jegyzethivatkozs"/>
        </w:rPr>
        <w:commentReference w:id="6"/>
      </w:r>
    </w:p>
    <w:p w14:paraId="76EE1937" w14:textId="77777777" w:rsidR="0003623B" w:rsidRDefault="0003623B" w:rsidP="00630A92">
      <w:commentRangeStart w:id="7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7"/>
      <w:r w:rsidR="005334AD">
        <w:rPr>
          <w:rStyle w:val="Jegyzethivatkozs"/>
        </w:rPr>
        <w:commentReference w:id="7"/>
      </w:r>
      <w:r w:rsidR="005334AD">
        <w:t>,</w:t>
      </w:r>
      <w:commentRangeStart w:id="8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8"/>
      <w:r w:rsidR="005334AD">
        <w:rPr>
          <w:rStyle w:val="Jegyzethivatkozs"/>
        </w:rPr>
        <w:commentReference w:id="8"/>
      </w:r>
    </w:p>
    <w:p w14:paraId="274A4EEA" w14:textId="77777777" w:rsidR="005334AD" w:rsidRPr="00D23BFC" w:rsidRDefault="005334AD" w:rsidP="00630A92">
      <w:commentRangeStart w:id="9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9"/>
      <w:r>
        <w:rPr>
          <w:rStyle w:val="Jegyzethivatkozs"/>
        </w:rPr>
        <w:commentReference w:id="9"/>
      </w:r>
    </w:p>
    <w:p w14:paraId="68C22B44" w14:textId="77777777" w:rsidR="0063585C" w:rsidRDefault="0063585C" w:rsidP="00816BCB">
      <w:pPr>
        <w:pStyle w:val="Fejezetcimszmozsnlkl"/>
      </w:pPr>
      <w:bookmarkStart w:id="10" w:name="_Toc103801202"/>
      <w:r w:rsidRPr="00B50CAA">
        <w:lastRenderedPageBreak/>
        <w:t>Abstract</w:t>
      </w:r>
      <w:bookmarkEnd w:id="10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1" w:name="_Toc332797397"/>
      <w:bookmarkStart w:id="12" w:name="_Toc103801203"/>
      <w:r>
        <w:lastRenderedPageBreak/>
        <w:t>Bevezetés</w:t>
      </w:r>
      <w:bookmarkEnd w:id="11"/>
      <w:bookmarkEnd w:id="12"/>
    </w:p>
    <w:p w14:paraId="5D5B2C68" w14:textId="68F751F5" w:rsidR="00E6174E" w:rsidRDefault="00C20F27" w:rsidP="00E6174E">
      <w:r>
        <w:t xml:space="preserve">Manapság </w:t>
      </w:r>
      <w:r w:rsidR="00442BA8">
        <w:t>egyre inkább előtérbe kerül azon robotok használata, melyek felderítési</w:t>
      </w:r>
      <w:r w:rsidR="00435744">
        <w:t>, felfedezési</w:t>
      </w:r>
      <w:r w:rsidR="00442BA8">
        <w:t xml:space="preserve"> </w:t>
      </w:r>
      <w:r w:rsidR="00435744">
        <w:t xml:space="preserve">feladatokat látnak el. </w:t>
      </w:r>
      <w:r w:rsidR="005543F7">
        <w:t>E</w:t>
      </w:r>
      <w:r w:rsidR="00380372">
        <w:t>gy ilyen robotnak a talaj minőségétől függetlenül is képesnek kell lennie</w:t>
      </w:r>
      <w:r w:rsidR="005543F7">
        <w:t xml:space="preserve"> a problémamentes mozgásra</w:t>
      </w:r>
      <w:r w:rsidR="00E31280">
        <w:t xml:space="preserve">. </w:t>
      </w:r>
      <w:r w:rsidR="005543F7">
        <w:t xml:space="preserve">Ebből kiindulva a </w:t>
      </w:r>
      <w:r w:rsidR="0010640A">
        <w:t>teljességre való törekvés nélkül elmondhatjuk, hogy a legtöbb ilyen robot</w:t>
      </w:r>
      <w:r w:rsidR="005543F7">
        <w:t xml:space="preserve"> nem kerekek segítségével mozog, hanem lábakon jár, melyek alkalmasak a talaj egyenetlenségének kikompenzálására. Egy felderítő robotnak </w:t>
      </w:r>
      <w:r w:rsidR="002916D5">
        <w:t xml:space="preserve">alkalmasnak kell lennie több irányú mozgásra, hiszen elképzelhető olyan eset, hogy </w:t>
      </w:r>
      <w:r w:rsidR="005C529C">
        <w:t xml:space="preserve">a robot mozgási iránya különbözik annak nézési irányától. </w:t>
      </w:r>
      <w:r w:rsidR="0010640A">
        <w:t xml:space="preserve">Egy felderítésre alkalmas robot esetében nagyon fontos a külvilágról szóló információk gyűjtése, a robotnak fel kell tudnia ismerni a </w:t>
      </w:r>
      <w:r w:rsidR="009C03D0">
        <w:t>körülötte lévő tér határait, illetve a saját mozgását ebben a térben.</w:t>
      </w:r>
    </w:p>
    <w:p w14:paraId="731025A1" w14:textId="10ABD3F4" w:rsidR="0004304E" w:rsidRPr="00E6174E" w:rsidRDefault="0004304E" w:rsidP="00E6174E">
      <w:r>
        <w:t>A szakdolgozatom során két másik hallgató munkáját folytattam, elsődleges feladatom az önálló laboratórium során</w:t>
      </w:r>
      <w:r w:rsidR="00AA6D9C">
        <w:t xml:space="preserve"> tervezett robot</w:t>
      </w:r>
      <w:r w:rsidR="00651157">
        <w:t xml:space="preserve"> 3D nyomtatással készített alkatrészek</w:t>
      </w:r>
      <w:r w:rsidR="00AA6D9C">
        <w:t xml:space="preserve"> </w:t>
      </w:r>
      <w:r w:rsidR="00651157">
        <w:t>legyártása, összeszerelése,</w:t>
      </w:r>
      <w:r w:rsidR="003E63A0">
        <w:t xml:space="preserve"> </w:t>
      </w:r>
      <w:r w:rsidR="00651157">
        <w:t>valamint</w:t>
      </w:r>
      <w:r w:rsidR="003E63A0">
        <w:t xml:space="preserve"> új járási algoritmus készítése, mely megvalósítja a fent említett többirányú mozgást.</w:t>
      </w:r>
      <w:r w:rsidR="00651157">
        <w:t xml:space="preserve"> </w:t>
      </w:r>
      <w:commentRangeStart w:id="13"/>
      <w:r w:rsidR="002B66D7">
        <w:t>Továbbá a robot integrálása rosba</w:t>
      </w:r>
      <w:commentRangeEnd w:id="13"/>
      <w:r w:rsidR="002B66D7">
        <w:rPr>
          <w:rStyle w:val="Jegyzethivatkozs"/>
        </w:rPr>
        <w:commentReference w:id="13"/>
      </w:r>
      <w:r w:rsidR="002B66D7">
        <w:t>.</w:t>
      </w:r>
    </w:p>
    <w:p w14:paraId="30381D09" w14:textId="0DC38A7E" w:rsidR="009B2EED" w:rsidRDefault="004E1053" w:rsidP="009B2EED">
      <w:pPr>
        <w:pStyle w:val="Cmsor2"/>
      </w:pPr>
      <w:bookmarkStart w:id="14" w:name="_Ref103596470"/>
      <w:bookmarkStart w:id="15" w:name="_Ref103596983"/>
      <w:bookmarkStart w:id="16" w:name="_Toc103801204"/>
      <w:r>
        <w:t>Pókszerű járó robot</w:t>
      </w:r>
      <w:bookmarkEnd w:id="14"/>
      <w:bookmarkEnd w:id="15"/>
      <w:bookmarkEnd w:id="16"/>
    </w:p>
    <w:p w14:paraId="5D29C46D" w14:textId="4E3DA906" w:rsidR="00D802EA" w:rsidRDefault="008E0C7B" w:rsidP="00D802EA">
      <w:commentRangeStart w:id="17"/>
      <w:r>
        <w:t xml:space="preserve">A robot készítése </w:t>
      </w:r>
      <w:bookmarkStart w:id="18" w:name="_Hlk103601223"/>
      <w:r>
        <w:t>Babits Mátyás</w:t>
      </w:r>
      <w:bookmarkEnd w:id="18"/>
      <w:r>
        <w:t xml:space="preserve"> munkájával kezdődött</w:t>
      </w:r>
      <w:r w:rsidR="00187734">
        <w:t xml:space="preserve">, Aki négylábú robotot alkotott meg, mely első jellegre pókszerű volt. A robot négy lába egyenként </w:t>
      </w:r>
      <w:r w:rsidR="003C0226">
        <w:t>három</w:t>
      </w:r>
      <w:r w:rsidR="00187734">
        <w:t xml:space="preserve"> </w:t>
      </w:r>
      <w:r w:rsidR="003C0226">
        <w:t>csuklóból álltak</w:t>
      </w:r>
      <w:r w:rsidR="00187734">
        <w:t xml:space="preserve">, olyan </w:t>
      </w:r>
      <w:r w:rsidR="003C0226">
        <w:t>elrendezésben,</w:t>
      </w:r>
      <w:r w:rsidR="00187734">
        <w:t xml:space="preserve"> mint a pókok, rákok, vagy hangyák</w:t>
      </w:r>
      <w:r w:rsidR="003C0226">
        <w:t xml:space="preserve"> lábai</w:t>
      </w:r>
      <w:r w:rsidR="00187734">
        <w:t xml:space="preserve">. A </w:t>
      </w:r>
      <w:r w:rsidR="003C0226">
        <w:t>robot minden alkatrésze 3D nyomtatással készült. Lábanként három hajlási pont biztosítja, az elegendő szabadsági fokot ahhoz, hogy egy láb minden pozíciót fel tudjon venni</w:t>
      </w:r>
      <w:r w:rsidR="00D802EA">
        <w:t>,</w:t>
      </w:r>
      <w:r w:rsidR="003C0226">
        <w:t xml:space="preserve"> a</w:t>
      </w:r>
      <w:r w:rsidR="00D802EA">
        <w:t>melyet a járási algoritmus megkövetel. A Mátyás által készített robot rendelkezett egy alap programmal, mely be tudta mutatni a robot járási képességeit, kezelte a szervomotorok állását</w:t>
      </w:r>
      <w:r w:rsidR="00D37464">
        <w:t>,</w:t>
      </w:r>
      <w:r w:rsidR="00D802EA">
        <w:t xml:space="preserve"> valamint kiszámolta a lábak végpontjából inverz kinematikai modellel a szervomotorok szögét. </w:t>
      </w:r>
      <w:r w:rsidR="009C1E8C">
        <w:t>A robot mozgása limitált volt, tudott előre menni, valamint forogni jobbra és balra.</w:t>
      </w:r>
      <w:commentRangeEnd w:id="17"/>
      <w:r w:rsidR="00C015EA">
        <w:rPr>
          <w:rStyle w:val="Jegyzethivatkozs"/>
        </w:rPr>
        <w:commentReference w:id="17"/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8E2" w14:textId="77ED55B7" w:rsidR="00D37464" w:rsidRPr="00651157" w:rsidRDefault="00651157" w:rsidP="00193C53">
      <w:pPr>
        <w:pStyle w:val="Kpalrs"/>
      </w:pPr>
      <w:fldSimple w:instr=" SEQ ábra \* ARABIC ">
        <w:r w:rsidR="00184A77">
          <w:rPr>
            <w:noProof/>
          </w:rPr>
          <w:t>1</w:t>
        </w:r>
      </w:fldSimple>
      <w:r>
        <w:t>. ábra: Babits Mátyás által készített pókszerű robot.</w:t>
      </w:r>
    </w:p>
    <w:p w14:paraId="0B1B46E3" w14:textId="77777777" w:rsidR="005304D3" w:rsidRDefault="009A7F40" w:rsidP="005304D3">
      <w:commentRangeStart w:id="19"/>
      <w:r>
        <w:t xml:space="preserve">Mátyás után </w:t>
      </w:r>
      <w:r w:rsidRPr="009A7F40">
        <w:t>Massár Lóránt Mátyás</w:t>
      </w:r>
      <w:r>
        <w:t xml:space="preserve"> fejlesztette tovább a robotot, akinek elsődleges fókusza a robot okosítása volt, szenzorokkal szerelte fel,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feladatot láttak el.</w:t>
      </w:r>
      <w:r w:rsidR="00CD07C1">
        <w:t xml:space="preserve"> </w:t>
      </w:r>
      <w:r w:rsidR="00E518DF">
        <w:t xml:space="preserve">Az okosítás jegyében Lóránt </w:t>
      </w:r>
      <w:r w:rsidR="00DD48C8">
        <w:t xml:space="preserve">felszerelte a robotot egy </w:t>
      </w:r>
      <w:r w:rsidR="00DD48C8" w:rsidRPr="00DD48C8">
        <w:t>Light Detection and Ranging</w:t>
      </w:r>
      <w:r w:rsidR="00DD48C8">
        <w:t xml:space="preserve"> (LIDAR) egységgel, illetve egy Internal Measurement Unit (IMU) egységgel.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Lóránt továbbá felszerelte a robotot egy ESP-01 wifi modullal a távoli vezérlés megvalósítása érdekében.</w:t>
      </w:r>
      <w:r w:rsidR="00257980">
        <w:t xml:space="preserve"> megvalósította a robot ROS rendszerbe való integrálását, ROSSerial node segítségével kiépítette a robottal való kommunikációt, míg az RVIZ és hector_slam nodeok segítségével létrehozta a feltérképező algoritmust.</w:t>
      </w:r>
      <w:commentRangeEnd w:id="19"/>
      <w:r w:rsidR="00FA023A">
        <w:rPr>
          <w:rStyle w:val="Jegyzethivatkozs"/>
        </w:rPr>
        <w:commentReference w:id="19"/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3B7080D9" w:rsidR="006B5FB9" w:rsidRPr="00E6174E" w:rsidRDefault="00B077EA" w:rsidP="00193C53">
      <w:pPr>
        <w:pStyle w:val="Kpalrs"/>
      </w:pPr>
      <w:fldSimple w:instr=" SEQ ábra \* ARABIC ">
        <w:r w:rsidR="00184A77">
          <w:rPr>
            <w:noProof/>
          </w:rPr>
          <w:t>2</w:t>
        </w:r>
      </w:fldSimple>
      <w:r w:rsidR="006B5FB9">
        <w:t>. ábra: Massár Lóránt Mátyás által készített pókszerű robot.</w:t>
      </w:r>
    </w:p>
    <w:p w14:paraId="36C205E4" w14:textId="4AABDAAB" w:rsidR="00787D50" w:rsidRDefault="00787D50" w:rsidP="00787D50">
      <w:pPr>
        <w:pStyle w:val="Cmsor2"/>
      </w:pPr>
      <w:bookmarkStart w:id="20" w:name="_Toc103801205"/>
      <w:r>
        <w:t>Új mechanikai modell</w:t>
      </w:r>
      <w:bookmarkEnd w:id="20"/>
    </w:p>
    <w:p w14:paraId="530EA874" w14:textId="7F194450" w:rsidR="00C05A5A" w:rsidRDefault="00C05A5A" w:rsidP="00E6174E">
      <w:r>
        <w:t>Az önálló laboratóriumomon kezdetekor, mikor kézhez kaptam a Lóránt által készített robotot, elsődleges</w:t>
      </w:r>
      <w:r w:rsidR="00076797">
        <w:t xml:space="preserve">en a robot mechanikai hibái voltak problémák, több helyen el volt törve. Ezért mechanikailag teljesen újra terveztem a robotot, erősebb illesztéseket használtam a csuklóknál, valamint a szerelhetőség megtartása érdekében réz betéteket használtam a csavaroknál. A </w:t>
      </w:r>
      <w:r w:rsidR="00E83CF3">
        <w:t xml:space="preserve">szervo karok rögzítését jobban megerősítettem, új szervomotorokat választottam a robothoz és mechanikai lehetőséget adtam a robot továbbfejlesztésére, két lábbal kiegészíthetővé tettem azt. Az újra tervezés során fontos célkitűzésem volt, hogy a robot lábainak </w:t>
      </w:r>
      <w:r w:rsidR="00565173">
        <w:t>kinematikai kialakításához ne</w:t>
      </w:r>
      <w:r w:rsidR="00631385">
        <w:t xml:space="preserve"> nyúljak</w:t>
      </w:r>
      <w:r w:rsidR="00565173">
        <w:t xml:space="preserve">, azaz a robot járásának </w:t>
      </w:r>
      <w:r w:rsidR="00631385">
        <w:t>modellje ugyanolyan maradjon, csak paraméterei változzanak.</w:t>
      </w:r>
    </w:p>
    <w:p w14:paraId="075EBFA8" w14:textId="6192B9C0" w:rsidR="00631385" w:rsidRDefault="00631385" w:rsidP="00E6174E">
      <w:r>
        <w:t>Az önálló laboratóriumom során a robot összeszerelésére nem maradt időm csak annak megtervezésére,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EA257F">
        <w:rPr>
          <w:noProof/>
        </w:rPr>
        <w:t>3</w:t>
      </w:r>
      <w:r w:rsidR="00EA257F">
        <w:t>. ábra</w:t>
      </w:r>
      <w:r w:rsidR="00046992">
        <w:fldChar w:fldCharType="end"/>
      </w:r>
      <w:r>
        <w:t xml:space="preserve"> </w:t>
      </w:r>
      <w:r w:rsidR="00046992">
        <w:t>mutat</w:t>
      </w:r>
      <w:r>
        <w:t>. Ezen kívül kiválasztottam</w:t>
      </w:r>
      <w:r w:rsidR="004967B6">
        <w:t xml:space="preserve"> a robot új meghajtó motorját, valamint az inverz kinematikai modell paramétereit, melyet az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EA257F">
        <w:t>2.1</w:t>
      </w:r>
      <w:r w:rsidR="004967B6">
        <w:fldChar w:fldCharType="end"/>
      </w:r>
      <w:r w:rsidR="004967B6">
        <w:t xml:space="preserve"> pont tárgyal részletesebben.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lastRenderedPageBreak/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3AC775E7" w:rsidR="004967B6" w:rsidRPr="004967B6" w:rsidRDefault="004967B6" w:rsidP="00193C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84A77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</w:p>
    <w:p w14:paraId="04CB4FAE" w14:textId="325694D0" w:rsidR="000F4BAD" w:rsidRDefault="004E1053" w:rsidP="000F4BAD">
      <w:pPr>
        <w:pStyle w:val="Cmsor2"/>
      </w:pPr>
      <w:bookmarkStart w:id="22" w:name="_Toc103801206"/>
      <w:r>
        <w:t>Célkitűzések</w:t>
      </w:r>
      <w:bookmarkEnd w:id="22"/>
    </w:p>
    <w:p w14:paraId="27F508A9" w14:textId="20506C3D" w:rsidR="00E6174E" w:rsidRDefault="00BC5A30" w:rsidP="00E6174E">
      <w:r>
        <w:t>Célom az volt, hogy a robotot elődjeim munkájának megtartásával tudjam tovább fejleszteni, kiegészíteni. Elkészítsem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mozgásra.</w:t>
      </w:r>
      <w:r w:rsidR="006D4B0E">
        <w:t xml:space="preserve"> Szeretném</w:t>
      </w:r>
      <w:r w:rsidR="0023727C">
        <w:t xml:space="preserve"> Lóránt munkáját</w:t>
      </w:r>
      <w:r w:rsidR="004B758E">
        <w:t xml:space="preserve">,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EA257F">
        <w:t>1.1</w:t>
      </w:r>
      <w:r w:rsidR="004B758E">
        <w:fldChar w:fldCharType="end"/>
      </w:r>
      <w:r w:rsidR="004B758E">
        <w:t xml:space="preserve"> pontban összefoglalok,</w:t>
      </w:r>
      <w:r w:rsidR="0023727C">
        <w:t xml:space="preserve"> újra működésbe hozni,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 megfogalmaztam a következő követelményeket:</w:t>
      </w:r>
    </w:p>
    <w:p w14:paraId="524D0973" w14:textId="53A6C3FB" w:rsidR="007D0736" w:rsidRDefault="007D0736" w:rsidP="007D0736">
      <w:pPr>
        <w:pStyle w:val="Listaszerbekezds"/>
        <w:numPr>
          <w:ilvl w:val="0"/>
          <w:numId w:val="28"/>
        </w:numPr>
      </w:pPr>
      <w:commentRangeStart w:id="23"/>
      <w:r>
        <w:t>Készüljön el a robot mechanikai megvalósítása, a terv kritikus részeit teszteljem le.</w:t>
      </w:r>
    </w:p>
    <w:p w14:paraId="3FB95212" w14:textId="653F1E9A" w:rsidR="007D0736" w:rsidRDefault="00D3212C" w:rsidP="007D0736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B44047D" w14:textId="1CD01982" w:rsidR="00D3212C" w:rsidRDefault="00D3212C" w:rsidP="007D0736">
      <w:pPr>
        <w:pStyle w:val="Listaszerbekezds"/>
        <w:numPr>
          <w:ilvl w:val="0"/>
          <w:numId w:val="28"/>
        </w:numPr>
      </w:pPr>
      <w:r>
        <w:t xml:space="preserve">A robot </w:t>
      </w:r>
      <w:r w:rsidR="00F02ADC">
        <w:t>újra integrálható legyen egy ROS alapú rendszerbe.</w:t>
      </w:r>
      <w:commentRangeEnd w:id="23"/>
      <w:r w:rsidR="00336F8E">
        <w:rPr>
          <w:rStyle w:val="Jegyzethivatkozs"/>
        </w:rPr>
        <w:commentReference w:id="23"/>
      </w:r>
    </w:p>
    <w:p w14:paraId="766F475F" w14:textId="709BB933" w:rsidR="00336F8E" w:rsidRPr="00E6174E" w:rsidRDefault="00336F8E" w:rsidP="00336F8E">
      <w:r>
        <w:t xml:space="preserve">A fentebb megfogalmazott céljaim eléréséhez először tesztelnem kell a robot tervének szerkezeti paramétereit és összeszerelhetőségét. A </w:t>
      </w:r>
      <w:r w:rsidR="0051604A">
        <w:t xml:space="preserve">robot összeszerelésének befejezése elött a járási algoritmust tesztelnem kell egy </w:t>
      </w:r>
      <w:r w:rsidR="0051604A" w:rsidRPr="0051604A">
        <w:t>Babits Mátyás</w:t>
      </w:r>
      <w:r w:rsidR="0051604A">
        <w:t xml:space="preserve"> által készített szimulációban. Továbbá ki kell egészítenem a robot beágyazott kódját, hogy alkalmas legyen az új motorok használatára és a változott mechanikai paraméterek feldolgozására. Végül </w:t>
      </w:r>
      <w:r w:rsidR="0040715F">
        <w:t xml:space="preserve">újra </w:t>
      </w:r>
      <w:r w:rsidR="0051604A">
        <w:t xml:space="preserve">integrálnom kell </w:t>
      </w:r>
      <w:r w:rsidR="0040715F">
        <w:t>a robot rendszerét a ROS környezetbe.</w:t>
      </w:r>
    </w:p>
    <w:p w14:paraId="1DA25433" w14:textId="5633DF78" w:rsidR="000F6905" w:rsidRDefault="000F6905" w:rsidP="000F6905">
      <w:pPr>
        <w:pStyle w:val="Cmsor1"/>
      </w:pPr>
      <w:bookmarkStart w:id="24" w:name="_Toc103801207"/>
      <w:r>
        <w:lastRenderedPageBreak/>
        <w:t>Nyomtatás</w:t>
      </w:r>
      <w:r w:rsidR="0051187E">
        <w:t>, tesztelés,</w:t>
      </w:r>
      <w:r>
        <w:t xml:space="preserve"> összeszerelés</w:t>
      </w:r>
      <w:bookmarkEnd w:id="24"/>
    </w:p>
    <w:p w14:paraId="1F10F0B6" w14:textId="427E18A6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elött teszt 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EA257F">
        <w:t>2.1</w:t>
      </w:r>
      <w:r w:rsidR="00D536A4">
        <w:fldChar w:fldCharType="end"/>
      </w:r>
      <w:r w:rsidR="00D536A4">
        <w:t xml:space="preserve"> pontban részletezem a robot mechanikai paramétereit, melyeknek nagy része 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EA257F">
        <w:t>2.2</w:t>
      </w:r>
      <w:r w:rsidR="006C25EB">
        <w:fldChar w:fldCharType="end"/>
      </w:r>
      <w:r w:rsidR="006C25EB">
        <w:t xml:space="preserve"> részben, míg az összeszereléssel kapcsolatos megemlítendő dolgokat a </w:t>
      </w:r>
      <w:r w:rsidR="006C25EB">
        <w:fldChar w:fldCharType="begin"/>
      </w:r>
      <w:r w:rsidR="006C25EB">
        <w:instrText xml:space="preserve"> REF _Ref103720121 \r \h </w:instrText>
      </w:r>
      <w:r w:rsidR="006C25EB">
        <w:fldChar w:fldCharType="separate"/>
      </w:r>
      <w:r w:rsidR="00EA257F">
        <w:t>2.3</w:t>
      </w:r>
      <w:r w:rsidR="006C25EB">
        <w:fldChar w:fldCharType="end"/>
      </w:r>
      <w:r w:rsidR="006C25EB">
        <w:t xml:space="preserve"> részben fejtem ki bővebben.</w:t>
      </w:r>
    </w:p>
    <w:p w14:paraId="1EB5450C" w14:textId="1A906359" w:rsidR="00817AD6" w:rsidRDefault="00817AD6" w:rsidP="00817AD6">
      <w:pPr>
        <w:pStyle w:val="Cmsor2"/>
      </w:pPr>
      <w:bookmarkStart w:id="25" w:name="_Ref103164378"/>
      <w:bookmarkStart w:id="26" w:name="_Toc103801208"/>
      <w:r>
        <w:t>Mechanikai paraméterek</w:t>
      </w:r>
      <w:bookmarkEnd w:id="25"/>
      <w:bookmarkEnd w:id="26"/>
    </w:p>
    <w:p w14:paraId="592889A2" w14:textId="447AF9DE" w:rsidR="004F2F35" w:rsidRDefault="00EB3228" w:rsidP="006C25EB">
      <w:r>
        <w:t xml:space="preserve">Annak ellenére, hogy az </w:t>
      </w:r>
      <w:commentRangeStart w:id="27"/>
      <w:commentRangeStart w:id="28"/>
      <w:r>
        <w:t xml:space="preserve">Önálló laboratórium beszámolója </w:t>
      </w:r>
      <w:commentRangeEnd w:id="27"/>
      <w:r w:rsidR="00C46933">
        <w:rPr>
          <w:rStyle w:val="Jegyzethivatkozs"/>
        </w:rPr>
        <w:commentReference w:id="27"/>
      </w:r>
      <w:commentRangeEnd w:id="28"/>
      <w:r w:rsidR="00C43856">
        <w:rPr>
          <w:rStyle w:val="Jegyzethivatkozs"/>
        </w:rPr>
        <w:commentReference w:id="28"/>
      </w:r>
      <w:r>
        <w:t>során már részleteztem a robot új mechanikai paramétereit, szerettem volna ebben a dokumentumban is kifejteni azokat. Ennek</w:t>
      </w:r>
      <w:r w:rsidR="00C23173">
        <w:t xml:space="preserve"> két fő oka, hogy a robot pontosabb működése érdekében pontosítottam a robot paraméterein, ugyanis a szimuláció során </w:t>
      </w:r>
      <w:r w:rsidR="00FB0389">
        <w:t xml:space="preserve">szabad szemmel is észrevehető volt a paraméterek kerekítése, ezt az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EA257F">
        <w:t>4.1</w:t>
      </w:r>
      <w:r w:rsidR="007C373F">
        <w:fldChar w:fldCharType="end"/>
      </w:r>
      <w:commentRangeStart w:id="29"/>
      <w:r w:rsidR="00FB0389">
        <w:t xml:space="preserve"> pontban</w:t>
      </w:r>
      <w:commentRangeEnd w:id="29"/>
      <w:r w:rsidR="00FB0389">
        <w:rPr>
          <w:rStyle w:val="Jegyzethivatkozs"/>
        </w:rPr>
        <w:commentReference w:id="29"/>
      </w:r>
      <w:r w:rsidR="00FB0389">
        <w:t xml:space="preserve"> </w:t>
      </w:r>
      <w:r w:rsidR="007C373F">
        <w:t>fejtem ki jobban</w:t>
      </w:r>
      <w:r w:rsidR="00C46933">
        <w:t>.</w:t>
      </w:r>
    </w:p>
    <w:p w14:paraId="353809B6" w14:textId="78D8C4FB" w:rsidR="00CE42DD" w:rsidRDefault="00CE42DD" w:rsidP="006C25EB">
      <w:commentRangeStart w:id="30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EA257F">
        <w:rPr>
          <w:noProof/>
        </w:rPr>
        <w:t>1</w:t>
      </w:r>
      <w:r w:rsidR="00EA257F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>eltolásokból és forgási pontokból épül fel, ahol a d</w:t>
      </w:r>
      <w:r w:rsidR="00ED0419" w:rsidRPr="00ED0419">
        <w:rPr>
          <w:vertAlign w:val="subscript"/>
        </w:rPr>
        <w:t>z</w:t>
      </w:r>
      <w:r w:rsidR="00ED0419">
        <w:t>, d</w:t>
      </w:r>
      <w:r w:rsidR="00ED0419" w:rsidRPr="00ED0419">
        <w:rPr>
          <w:vertAlign w:val="subscript"/>
        </w:rPr>
        <w:t>x</w:t>
      </w:r>
      <w:r w:rsidR="00ED0419">
        <w:t>, d</w:t>
      </w:r>
      <w:r w:rsidR="00ED0419" w:rsidRPr="00ED0419">
        <w:rPr>
          <w:vertAlign w:val="subscript"/>
        </w:rPr>
        <w:t>y</w:t>
      </w:r>
      <w:r w:rsidR="00ED0419">
        <w:t xml:space="preserve"> paraméterek a teljes lábat transzformálják annak első forgási pontjába. Ahonnan a</w:t>
      </w:r>
      <w:r w:rsidR="004F382F">
        <w:t xml:space="preserve"> láb további részeit az első motor szöge fogatja,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d2 paraméter</w:t>
      </w:r>
      <w:r w:rsidR="00A616AC">
        <w:t xml:space="preserve"> tolja tovább a harmadik csuklóba a láb végpontját, majd a d3 és d3x által eltolt pont adja meg a robot lábának tényleges pozícióját. Ezzel meghatározva a láb előrefele számol geometriai egyenletét, melyet </w:t>
      </w:r>
      <w:r w:rsidR="001F48B9">
        <w:t>Babits Mátyás</w:t>
      </w:r>
      <w:commentRangeEnd w:id="30"/>
      <w:r w:rsidR="001F48B9">
        <w:rPr>
          <w:rStyle w:val="Jegyzethivatkozs"/>
        </w:rPr>
        <w:commentReference w:id="30"/>
      </w:r>
      <w:r w:rsidR="001F48B9">
        <w:t xml:space="preserve"> jegyzetéből emeltem át</w:t>
      </w:r>
    </w:p>
    <w:tbl>
      <w:tblPr>
        <w:tblStyle w:val="Rcsostblzat"/>
        <w:tblW w:w="8642" w:type="dxa"/>
        <w:tblLook w:val="04A0" w:firstRow="1" w:lastRow="0" w:firstColumn="1" w:lastColumn="0" w:noHBand="0" w:noVBand="1"/>
      </w:tblPr>
      <w:tblGrid>
        <w:gridCol w:w="1271"/>
        <w:gridCol w:w="1053"/>
        <w:gridCol w:w="1053"/>
        <w:gridCol w:w="1053"/>
        <w:gridCol w:w="1053"/>
        <w:gridCol w:w="1053"/>
        <w:gridCol w:w="1053"/>
        <w:gridCol w:w="1053"/>
      </w:tblGrid>
      <w:tr w:rsidR="00FB4035" w14:paraId="52DFF14D" w14:textId="77777777" w:rsidTr="004F2F35">
        <w:tc>
          <w:tcPr>
            <w:tcW w:w="1271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53" w:type="dxa"/>
          </w:tcPr>
          <w:p w14:paraId="7DBFB4D6" w14:textId="0EC6F2C3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z</w:t>
            </w:r>
          </w:p>
        </w:tc>
        <w:tc>
          <w:tcPr>
            <w:tcW w:w="1053" w:type="dxa"/>
          </w:tcPr>
          <w:p w14:paraId="3E897545" w14:textId="3D78993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x</w:t>
            </w:r>
          </w:p>
        </w:tc>
        <w:tc>
          <w:tcPr>
            <w:tcW w:w="1053" w:type="dxa"/>
          </w:tcPr>
          <w:p w14:paraId="3A64B7E6" w14:textId="44CC688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y</w:t>
            </w:r>
          </w:p>
        </w:tc>
        <w:tc>
          <w:tcPr>
            <w:tcW w:w="1053" w:type="dxa"/>
          </w:tcPr>
          <w:p w14:paraId="44EFD89B" w14:textId="097B9122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</w:p>
        </w:tc>
        <w:tc>
          <w:tcPr>
            <w:tcW w:w="1053" w:type="dxa"/>
          </w:tcPr>
          <w:p w14:paraId="40559B49" w14:textId="6D9288CF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</w:p>
        </w:tc>
        <w:tc>
          <w:tcPr>
            <w:tcW w:w="1053" w:type="dxa"/>
          </w:tcPr>
          <w:p w14:paraId="2F33055B" w14:textId="2F80EED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</w:p>
        </w:tc>
        <w:tc>
          <w:tcPr>
            <w:tcW w:w="1053" w:type="dxa"/>
          </w:tcPr>
          <w:p w14:paraId="5361329F" w14:textId="691EC5F3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</w:p>
        </w:tc>
      </w:tr>
      <w:tr w:rsidR="00FB4035" w14:paraId="5A0B01F0" w14:textId="77777777" w:rsidTr="004F2F35">
        <w:tc>
          <w:tcPr>
            <w:tcW w:w="1271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53" w:type="dxa"/>
          </w:tcPr>
          <w:p w14:paraId="47FF6749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2C2A3729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6A92D8FD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1E9B4B7D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46ABAB43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42D613AA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29BD30EF" w14:textId="77777777" w:rsidR="00FB4035" w:rsidRDefault="00FB4035" w:rsidP="006C25EB">
            <w:pPr>
              <w:ind w:firstLine="0"/>
            </w:pPr>
          </w:p>
        </w:tc>
      </w:tr>
      <w:tr w:rsidR="00FB4035" w14:paraId="0B2E23B2" w14:textId="77777777" w:rsidTr="004F2F35">
        <w:tc>
          <w:tcPr>
            <w:tcW w:w="1271" w:type="dxa"/>
          </w:tcPr>
          <w:p w14:paraId="7356281B" w14:textId="5613CA61" w:rsidR="00FB4035" w:rsidRDefault="009D401F" w:rsidP="006C25EB">
            <w:pPr>
              <w:ind w:firstLine="0"/>
            </w:pPr>
            <w:r>
              <w:t>Jobb hátsó</w:t>
            </w:r>
          </w:p>
        </w:tc>
        <w:tc>
          <w:tcPr>
            <w:tcW w:w="1053" w:type="dxa"/>
          </w:tcPr>
          <w:p w14:paraId="4B4D7E6E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76F82E14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2A0CB997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4538A74D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29771FD2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5A0C95E0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2FDEA35E" w14:textId="77777777" w:rsidR="00FB4035" w:rsidRDefault="00FB4035" w:rsidP="006C25EB">
            <w:pPr>
              <w:ind w:firstLine="0"/>
            </w:pPr>
          </w:p>
        </w:tc>
      </w:tr>
      <w:tr w:rsidR="00FB4035" w14:paraId="20A5714C" w14:textId="77777777" w:rsidTr="004F2F35">
        <w:tc>
          <w:tcPr>
            <w:tcW w:w="1271" w:type="dxa"/>
          </w:tcPr>
          <w:p w14:paraId="041C0F47" w14:textId="607A11B9" w:rsidR="00FB4035" w:rsidRDefault="009D401F" w:rsidP="006C25EB">
            <w:pPr>
              <w:ind w:firstLine="0"/>
            </w:pPr>
            <w:r>
              <w:t>Bal első</w:t>
            </w:r>
          </w:p>
        </w:tc>
        <w:tc>
          <w:tcPr>
            <w:tcW w:w="1053" w:type="dxa"/>
          </w:tcPr>
          <w:p w14:paraId="4382BF54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09F2DDA0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452CEA03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671A5958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78E26027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1F8FBA8C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67F4426E" w14:textId="77777777" w:rsidR="00FB4035" w:rsidRDefault="00FB4035" w:rsidP="006C25EB">
            <w:pPr>
              <w:ind w:firstLine="0"/>
            </w:pPr>
          </w:p>
        </w:tc>
      </w:tr>
      <w:tr w:rsidR="00FB4035" w14:paraId="52DD5C7C" w14:textId="77777777" w:rsidTr="004F2F35">
        <w:tc>
          <w:tcPr>
            <w:tcW w:w="1271" w:type="dxa"/>
          </w:tcPr>
          <w:p w14:paraId="05F82357" w14:textId="06F790A1" w:rsidR="00FB4035" w:rsidRDefault="009D401F" w:rsidP="006C25EB">
            <w:pPr>
              <w:ind w:firstLine="0"/>
            </w:pPr>
            <w:r>
              <w:t>Bal hátsó</w:t>
            </w:r>
          </w:p>
        </w:tc>
        <w:tc>
          <w:tcPr>
            <w:tcW w:w="1053" w:type="dxa"/>
          </w:tcPr>
          <w:p w14:paraId="1B7072F6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43F6FD3E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755DFE00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31E634F8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678AE861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5701CCB8" w14:textId="77777777" w:rsidR="00FB4035" w:rsidRDefault="00FB4035" w:rsidP="006C25EB">
            <w:pPr>
              <w:ind w:firstLine="0"/>
            </w:pPr>
          </w:p>
        </w:tc>
        <w:tc>
          <w:tcPr>
            <w:tcW w:w="1053" w:type="dxa"/>
          </w:tcPr>
          <w:p w14:paraId="7B1795DE" w14:textId="77777777" w:rsidR="00FB4035" w:rsidRDefault="00FB4035" w:rsidP="004F2F35">
            <w:pPr>
              <w:keepNext/>
              <w:ind w:firstLine="0"/>
            </w:pPr>
          </w:p>
        </w:tc>
      </w:tr>
    </w:tbl>
    <w:bookmarkStart w:id="31" w:name="_Ref103723704"/>
    <w:p w14:paraId="7F05C142" w14:textId="09533808" w:rsidR="00212973" w:rsidRDefault="004F2F35" w:rsidP="00193C53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EA257F">
        <w:rPr>
          <w:noProof/>
        </w:rPr>
        <w:t>1</w:t>
      </w:r>
      <w:r>
        <w:fldChar w:fldCharType="end"/>
      </w:r>
      <w:r>
        <w:t>. táblázat</w:t>
      </w:r>
      <w:bookmarkEnd w:id="31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6B6A35BB" w14:textId="03D9E53D" w:rsidR="004F2F35" w:rsidRPr="00CE42DD" w:rsidRDefault="00212973" w:rsidP="00187BF2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EA257F">
        <w:rPr>
          <w:noProof/>
        </w:rPr>
        <w:t>1</w:t>
      </w:r>
      <w:r w:rsidR="00EA257F">
        <w:t>. táblázat</w:t>
      </w:r>
      <w:r>
        <w:fldChar w:fldCharType="end"/>
      </w:r>
      <w:r>
        <w:t xml:space="preserve"> lábanként tartalmazza azon paramétereket, </w:t>
      </w:r>
      <w:r w:rsidR="007C3C01">
        <w:t xml:space="preserve">melyeket az </w:t>
      </w:r>
      <w:commentRangeStart w:id="32"/>
      <w:r w:rsidR="007C3C01">
        <w:t>inverz kinematikai modell</w:t>
      </w:r>
      <w:commentRangeEnd w:id="32"/>
      <w:r w:rsidR="007C3C01">
        <w:rPr>
          <w:rStyle w:val="Jegyzethivatkozs"/>
        </w:rPr>
        <w:commentReference w:id="32"/>
      </w:r>
      <w:r w:rsidR="007C3C01">
        <w:t xml:space="preserve"> felhasznál </w:t>
      </w:r>
      <w:r w:rsidR="00E85131">
        <w:t xml:space="preserve">a motorok új pozíciójának állításához. A robot koordináta </w:t>
      </w:r>
      <w:r w:rsidR="00E85131">
        <w:lastRenderedPageBreak/>
        <w:t xml:space="preserve">rendszere a szokványostól eltérő módon épül fel, a robot szemszögéből nézve a z koordinátatengely mutat </w:t>
      </w:r>
      <w:r w:rsidR="00C86D5D">
        <w:t>előre és az x tengely a z koordinátatengely irányából nézve jobbra. Az előbb említett két tengely nulla pontjai határozzák meg a robot középpontját felülnézetből nézve. Az y tengely a</w:t>
      </w:r>
      <w:r w:rsidR="00A44DE0">
        <w:t>z előbb említett középpontból mutat fölfelé, nulla pontja a robot testének legalsó pontjában van. Ezen analógiát követve a d</w:t>
      </w:r>
      <w:r w:rsidR="00A44DE0" w:rsidRPr="00A44DE0">
        <w:rPr>
          <w:vertAlign w:val="subscript"/>
        </w:rPr>
        <w:t>z</w:t>
      </w:r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 pontjához képest</w:t>
      </w:r>
      <w:r w:rsidR="00A44DE0">
        <w:t xml:space="preserve">, ezzel eltolva a teljes lábat abba a forgáspontba. </w:t>
      </w:r>
      <w:r w:rsidR="00CE42DD">
        <w:t>A d</w:t>
      </w:r>
      <w:r w:rsidR="00CE42DD" w:rsidRPr="00CE42DD">
        <w:rPr>
          <w:vertAlign w:val="subscript"/>
        </w:rPr>
        <w:t>y</w:t>
      </w:r>
      <w:r w:rsidR="00CE42DD">
        <w:t xml:space="preserve"> paraméter eltolja a láb kezdőpontját a második motor tengelyének magasságába, ugyan ez az első motorra nincs hatással, hiszen a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>r e tengely menti eltolását így 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 irányba,</w:t>
      </w:r>
      <w:r w:rsidR="00187BF2">
        <w:t xml:space="preserve"> ezzel meghatározza az első és második csukók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megértését az XY képek segítik elő</w:t>
      </w:r>
      <w:r w:rsidR="00FE34AD">
        <w:t>.</w:t>
      </w:r>
    </w:p>
    <w:p w14:paraId="6CBA0EF6" w14:textId="226F2743" w:rsidR="0051187E" w:rsidRPr="0051187E" w:rsidRDefault="00657C40" w:rsidP="00310B90">
      <w:pPr>
        <w:pStyle w:val="Cmsor2"/>
      </w:pPr>
      <w:bookmarkStart w:id="33" w:name="_Ref103720046"/>
      <w:bookmarkStart w:id="34" w:name="_Toc103801209"/>
      <w:r>
        <w:t>Nyomtatás</w:t>
      </w:r>
      <w:bookmarkEnd w:id="33"/>
      <w:bookmarkEnd w:id="34"/>
    </w:p>
    <w:p w14:paraId="6BF3F90C" w14:textId="6FB6C04A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elött </w:t>
      </w:r>
      <w:r w:rsidR="00C5734B">
        <w:t>fontosnak tartottam pár teszt nyomtatás elvégzését, ugyanis</w:t>
      </w:r>
      <w:r w:rsidR="00601C8F">
        <w:t xml:space="preserve"> ezen terv elött sosem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>, ezért szerettem volna letesztelni működését. Valamint felmerült bennem egy lehetséges összeszerelési probléma</w:t>
      </w:r>
      <w:r w:rsidR="00254001">
        <w:t xml:space="preserve">, melyet az </w:t>
      </w:r>
      <w:r w:rsidR="00254001">
        <w:fldChar w:fldCharType="begin"/>
      </w:r>
      <w:r w:rsidR="00254001">
        <w:instrText xml:space="preserve"> REF _Ref103792333 \r \h </w:instrText>
      </w:r>
      <w:r w:rsidR="00254001">
        <w:fldChar w:fldCharType="separate"/>
      </w:r>
      <w:r w:rsidR="00EA257F">
        <w:t>2.2.2</w:t>
      </w:r>
      <w:r w:rsidR="00254001">
        <w:fldChar w:fldCharType="end"/>
      </w:r>
      <w:r w:rsidR="00254001">
        <w:t xml:space="preserve"> pont tárgyal részletesebben</w:t>
      </w:r>
      <w:r w:rsidR="004F1FD0">
        <w:t>.</w:t>
      </w:r>
    </w:p>
    <w:p w14:paraId="32735204" w14:textId="390F9782" w:rsidR="00A4759A" w:rsidRDefault="00A4759A" w:rsidP="00A4759A">
      <w:pPr>
        <w:pStyle w:val="Cmsor3"/>
      </w:pPr>
      <w:bookmarkStart w:id="35" w:name="_Toc103801210"/>
      <w:r>
        <w:t>Csavarok tesztelése</w:t>
      </w:r>
      <w:bookmarkEnd w:id="35"/>
    </w:p>
    <w:p w14:paraId="6C7B03B9" w14:textId="23E82850" w:rsidR="000A3802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 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A</w:t>
      </w:r>
      <w:r w:rsidR="003D35ED">
        <w:t>z</w:t>
      </w:r>
      <w:r w:rsidR="000A3802">
        <w:t xml:space="preserve"> xy képen látható</w:t>
      </w:r>
      <w:r w:rsidR="003D35ED">
        <w:t xml:space="preserve">, hogy a panelen minden furat átmerőből több típusú is szerepel, annak érdekében, hogy több </w:t>
      </w:r>
      <w:r w:rsidR="001341F4">
        <w:t>elhelyezési módszer is kipróbálható legyen.</w:t>
      </w:r>
      <w:commentRangeStart w:id="36"/>
    </w:p>
    <w:commentRangeEnd w:id="36"/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7"/>
          <w:footerReference w:type="default" r:id="rId18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30E" w14:textId="544A8B05" w:rsidR="00213C4C" w:rsidRDefault="00BB1409" w:rsidP="00BB1409">
      <w:pPr>
        <w:pStyle w:val="Kpalrs"/>
      </w:pPr>
      <w:fldSimple w:instr=" SEQ ábra \* ARABIC ">
        <w:r w:rsidR="00184A77">
          <w:rPr>
            <w:noProof/>
          </w:rPr>
          <w:t>4</w:t>
        </w:r>
      </w:fldSimple>
      <w:r>
        <w:t>. ábra: Teszt panel modellje</w:t>
      </w:r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F336" w14:textId="3D828F37" w:rsidR="00193C53" w:rsidRDefault="00193C53" w:rsidP="00193C53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fldSimple w:instr=" SEQ ábra \* ARABIC ">
        <w:r w:rsidR="00184A77">
          <w:rPr>
            <w:noProof/>
          </w:rPr>
          <w:t>5</w:t>
        </w:r>
      </w:fldSimple>
      <w:r>
        <w:t>. ábra: Panel a tesztelés után.</w:t>
      </w:r>
      <w:r w:rsidR="003D2B46">
        <w:rPr>
          <w:rStyle w:val="Jegyzethivatkozs"/>
        </w:rPr>
        <w:commentReference w:id="36"/>
      </w:r>
    </w:p>
    <w:p w14:paraId="46623629" w14:textId="77777777" w:rsidR="003D2B46" w:rsidRDefault="007502E4" w:rsidP="00A4759A">
      <w:r>
        <w:t xml:space="preserve">A </w:t>
      </w:r>
      <w:r w:rsidR="001341F4">
        <w:t xml:space="preserve">betétek, melyeket használtam a fogakkal rendelkeznek és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egy gumikalapács segítségével lehet belekalapálni, ekkor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 xml:space="preserve">Ennél egy biztosabb megoldás, </w:t>
      </w:r>
      <w:r w:rsidR="00FF71CD">
        <w:t>a peremes betét használata,</w:t>
      </w:r>
      <w:r w:rsidR="00DC29F6">
        <w:t xml:space="preserve"> ekkor</w:t>
      </w:r>
      <w:r w:rsidR="00FF71CD">
        <w:t xml:space="preserve"> a furat másik oldaláról egy perem is tartja, erre példát az </w:t>
      </w:r>
      <w:commentRangeStart w:id="37"/>
      <w:r w:rsidR="00FF71CD">
        <w:t xml:space="preserve">xy ábra </w:t>
      </w:r>
      <w:commentRangeEnd w:id="37"/>
      <w:r w:rsidR="00DA4355">
        <w:rPr>
          <w:rStyle w:val="Jegyzethivatkozs"/>
        </w:rPr>
        <w:commentReference w:id="37"/>
      </w:r>
      <w:r w:rsidR="00FF71CD">
        <w:t xml:space="preserve">mutat, azon helyeken, ahol megoldható volt, én is így alkalmaztam. </w:t>
      </w:r>
      <w:r w:rsidR="00FD6777">
        <w:t>További lehetőség a</w:t>
      </w:r>
      <w:r w:rsidR="00FF71CD">
        <w:t xml:space="preserve"> beté</w:t>
      </w:r>
      <w:r w:rsidR="00FD6777">
        <w:t>t behelyezése közben melegítés használata, melyre egy forrasztópáka alkalmas, ekkor réz jó hővezetőképességéből adódóan a betét körüli műanyag megolvad és a nyomtatáskor</w:t>
      </w:r>
      <w:r w:rsidR="006E73FA">
        <w:t xml:space="preserve"> létrejött rétegrendek elmosódnak és jobban körül 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rögzítést alkotva, mely a tesztek során beigazolódott.</w:t>
      </w:r>
      <w:r w:rsidR="00AC123B">
        <w:t xml:space="preserve"> A tesztek eredményét az </w:t>
      </w:r>
      <w:commentRangeStart w:id="38"/>
      <w:r w:rsidR="00AC123B">
        <w:t xml:space="preserve">xy ábra </w:t>
      </w:r>
      <w:commentRangeEnd w:id="38"/>
      <w:r w:rsidR="003D2B46">
        <w:rPr>
          <w:rStyle w:val="Jegyzethivatkozs"/>
        </w:rPr>
        <w:commentReference w:id="38"/>
      </w:r>
      <w:r w:rsidR="00AC123B">
        <w:t xml:space="preserve">mutatja, azon esetek, mikor a panel </w:t>
      </w:r>
      <w:r w:rsidR="003D2B46">
        <w:t>belülről tört ki és felpúposodott azok az esetek mikor melegítést is alkalmaztam.</w:t>
      </w:r>
      <w:r w:rsidR="00673A59">
        <w:t xml:space="preserve"> </w:t>
      </w:r>
    </w:p>
    <w:p w14:paraId="41F218FB" w14:textId="1D41F182" w:rsidR="003D2B46" w:rsidRDefault="00DA4355" w:rsidP="003D2B46">
      <w:r>
        <w:t>Az erősebb rögzítés</w:t>
      </w:r>
      <w:r w:rsidR="003D2B46">
        <w:t>i lehetőséget</w:t>
      </w:r>
      <w:r>
        <w:t xml:space="preserve"> </w:t>
      </w:r>
      <w:r w:rsidR="003D2B46">
        <w:t>végül</w:t>
      </w:r>
      <w:r>
        <w:t xml:space="preserve"> nem alkalmaztam a végleges megoldásban</w:t>
      </w:r>
      <w:r w:rsidR="003D2B46">
        <w:t xml:space="preserve">, </w:t>
      </w:r>
      <w:r>
        <w:t>mert a melegítés hatására megolvadt műanyag az esetleges oldal irányú erőkkel szemben nem tartotta a betétet, ezért a folyamat közben eldőlt</w:t>
      </w:r>
      <w:r w:rsidR="003D2B46">
        <w:t xml:space="preserve"> az alkatrész</w:t>
      </w:r>
      <w:r>
        <w:t>.</w:t>
      </w:r>
      <w:r w:rsidR="003D2B46">
        <w:t xml:space="preserve"> Így nem tudtam minden esetben biztosítani a pontos behelyezést és a melegítés nélküli változat is megfelelő</w:t>
      </w:r>
      <w:r w:rsidR="00310B90">
        <w:t xml:space="preserve"> tartóerővel rendelkezett.</w:t>
      </w:r>
    </w:p>
    <w:p w14:paraId="05DADC9A" w14:textId="3A373ABB" w:rsidR="00310B90" w:rsidRDefault="00310B90" w:rsidP="00310B90">
      <w:pPr>
        <w:pStyle w:val="Cmsor3"/>
      </w:pPr>
      <w:bookmarkStart w:id="39" w:name="_Ref103792333"/>
      <w:bookmarkStart w:id="40" w:name="_Toc103801211"/>
      <w:r>
        <w:t xml:space="preserve">Összeszerelési </w:t>
      </w:r>
      <w:r w:rsidR="00BB1409">
        <w:t>újra tervezések</w:t>
      </w:r>
      <w:bookmarkEnd w:id="39"/>
      <w:bookmarkEnd w:id="40"/>
    </w:p>
    <w:p w14:paraId="73D4E076" w14:textId="06BB19AD" w:rsidR="00BB1409" w:rsidRDefault="00254001" w:rsidP="006B4569">
      <w:r>
        <w:t>A robot alkatrészeinek végleges nyomtatása elött készült</w:t>
      </w:r>
      <w:r w:rsidR="00EA7CA1">
        <w:t xml:space="preserve"> egy lábnyi alkatrész, tesztelés céljából. </w:t>
      </w:r>
      <w:r w:rsidR="00EC3532">
        <w:t xml:space="preserve">A teszt alkatrészek összeszerelése során egy fő probléma lépett fel, </w:t>
      </w:r>
      <w:r w:rsidR="00EA257F">
        <w:lastRenderedPageBreak/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572A2B">
        <w:rPr>
          <w:noProof/>
        </w:rPr>
        <w:t>6</w:t>
      </w:r>
      <w:r w:rsidR="00572A2B">
        <w:t>. ábrán</w:t>
      </w:r>
      <w:r w:rsidR="00572A2B">
        <w:fldChar w:fldCharType="end"/>
      </w:r>
      <w:r w:rsidR="00572A2B">
        <w:t xml:space="preserve"> látható elem két szárát túlzottan szét kellet feszíteni, ezért a végleges </w:t>
      </w:r>
      <w:r w:rsidR="006B4569">
        <w:t>tervhez a képen is látható bevágást adtam</w:t>
      </w:r>
      <w:r w:rsidR="0080639D">
        <w:t xml:space="preserve">. A bevágás mellett megnagyobbítottam a távolságot a két szár között ezzel is elősegítve az összeszerelést, ez </w:t>
      </w:r>
      <w:r w:rsidR="00A50F43">
        <w:t>nem visz tengely menti mozgást a csuklóba, mert a szervokarok felhelyez</w:t>
      </w:r>
      <w:r w:rsidR="00E9514D">
        <w:t>ésekor az egyik oldalra húzza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03802165"/>
    <w:p w14:paraId="58DB712D" w14:textId="6AFB1A08" w:rsidR="00184A77" w:rsidRPr="00BB1409" w:rsidRDefault="00184A77" w:rsidP="00184A7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ábra</w:t>
      </w:r>
      <w:bookmarkEnd w:id="41"/>
      <w:r>
        <w:t>: A könnyebb összeszerelhetőség kedvéért bevágás a robot csuklóin.</w:t>
      </w:r>
    </w:p>
    <w:p w14:paraId="2FFA86E3" w14:textId="5DD63634" w:rsidR="0051187E" w:rsidRDefault="0051187E" w:rsidP="0051187E">
      <w:pPr>
        <w:pStyle w:val="Cmsor2"/>
      </w:pPr>
      <w:bookmarkStart w:id="42" w:name="_Ref103720121"/>
      <w:bookmarkStart w:id="43" w:name="_Toc103801212"/>
      <w:r>
        <w:t>Összeszerelés</w:t>
      </w:r>
      <w:bookmarkEnd w:id="42"/>
      <w:bookmarkEnd w:id="43"/>
    </w:p>
    <w:p w14:paraId="7DEA4426" w14:textId="772F9DBB" w:rsidR="0051187E" w:rsidRDefault="0051187E" w:rsidP="0051187E">
      <w:r>
        <w:t>értékelés</w:t>
      </w:r>
    </w:p>
    <w:p w14:paraId="381ECC7A" w14:textId="4E0E03E8" w:rsidR="00D84C7E" w:rsidRPr="0051187E" w:rsidRDefault="00B004ED" w:rsidP="00FB0389">
      <w:pPr>
        <w:pStyle w:val="Cmsor2"/>
      </w:pPr>
      <w:bookmarkStart w:id="44" w:name="_Toc103801213"/>
      <w:r>
        <w:t>Szervo</w:t>
      </w:r>
      <w:bookmarkEnd w:id="44"/>
    </w:p>
    <w:p w14:paraId="1D4AE035" w14:textId="6B7D0DB9" w:rsidR="004E1053" w:rsidRDefault="00484E45" w:rsidP="004E1053">
      <w:pPr>
        <w:pStyle w:val="Cmsor1"/>
      </w:pPr>
      <w:bookmarkStart w:id="45" w:name="_Toc103801214"/>
      <w:r>
        <w:lastRenderedPageBreak/>
        <w:t>Omnidirekcionális j</w:t>
      </w:r>
      <w:r w:rsidR="004E1053">
        <w:t>árási algoritmus</w:t>
      </w:r>
      <w:bookmarkEnd w:id="45"/>
    </w:p>
    <w:p w14:paraId="120D9C45" w14:textId="593A2D0B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Azonmban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6"/>
      <w:r w:rsidR="005777C9">
        <w:t>ROS</w:t>
      </w:r>
      <w:commentRangeEnd w:id="46"/>
      <w:r w:rsidR="0050564C">
        <w:rPr>
          <w:rStyle w:val="Jegyzethivatkozs"/>
        </w:rPr>
        <w:commentReference w:id="46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7"/>
      <w:r w:rsidR="008D2E24" w:rsidRPr="008D2E24">
        <w:rPr>
          <w:color w:val="FF0000"/>
        </w:rPr>
        <w:t>XY</w:t>
      </w:r>
      <w:r w:rsidR="008D2E24">
        <w:t xml:space="preserve"> </w:t>
      </w:r>
      <w:commentRangeEnd w:id="47"/>
      <w:r w:rsidR="0050564C">
        <w:rPr>
          <w:rStyle w:val="Jegyzethivatkozs"/>
        </w:rPr>
        <w:commentReference w:id="47"/>
      </w:r>
      <w:r w:rsidR="008D2E24">
        <w:t>pontban térek ki részletesebben</w:t>
      </w:r>
      <w:r w:rsidR="00E16169">
        <w:t xml:space="preserve">. </w:t>
      </w:r>
      <w:commentRangeStart w:id="48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8"/>
      <w:r w:rsidR="00096618">
        <w:rPr>
          <w:rStyle w:val="Jegyzethivatkozs"/>
        </w:rPr>
        <w:commentReference w:id="48"/>
      </w:r>
      <w:commentRangeStart w:id="49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lépésenkénti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9"/>
      <w:r w:rsidR="008A51E5">
        <w:rPr>
          <w:rStyle w:val="Jegyzethivatkozs"/>
        </w:rPr>
        <w:commentReference w:id="49"/>
      </w:r>
    </w:p>
    <w:p w14:paraId="2633E6EA" w14:textId="1AB21A60" w:rsidR="00FF6EDF" w:rsidRDefault="00FF6EDF" w:rsidP="00FF6EDF">
      <w:pPr>
        <w:pStyle w:val="Cmsor2"/>
      </w:pPr>
      <w:bookmarkStart w:id="50" w:name="_Toc103801215"/>
      <w:r>
        <w:t xml:space="preserve">Láb elérési </w:t>
      </w:r>
      <w:r w:rsidR="0083743D">
        <w:t>tartománya</w:t>
      </w:r>
      <w:bookmarkEnd w:id="50"/>
    </w:p>
    <w:p w14:paraId="7E407173" w14:textId="6B74B0E5" w:rsidR="00DB1924" w:rsidRDefault="008F0BD3" w:rsidP="00DB1924">
      <w:commentRangeStart w:id="51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EA257F">
        <w:t>3.1.1</w:t>
      </w:r>
      <w:r w:rsidR="00DB1924">
        <w:fldChar w:fldCharType="end"/>
      </w:r>
      <w:commentRangeStart w:id="52"/>
      <w:r w:rsidR="00D84C7E">
        <w:t xml:space="preserve"> </w:t>
      </w:r>
      <w:commentRangeEnd w:id="52"/>
      <w:r w:rsidR="00D84C7E">
        <w:rPr>
          <w:rStyle w:val="Jegyzethivatkozs"/>
        </w:rPr>
        <w:commentReference w:id="52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EA257F">
        <w:t>3.1.4</w:t>
      </w:r>
      <w:r w:rsidR="00DB1924">
        <w:fldChar w:fldCharType="end"/>
      </w:r>
      <w:r w:rsidR="00CA2287">
        <w:t xml:space="preserve"> fejezetben térek ki bővebben.</w:t>
      </w:r>
      <w:commentRangeEnd w:id="51"/>
      <w:r w:rsidR="004941C3">
        <w:rPr>
          <w:rStyle w:val="Jegyzethivatkozs"/>
        </w:rPr>
        <w:commentReference w:id="51"/>
      </w:r>
    </w:p>
    <w:p w14:paraId="31C6AC86" w14:textId="1F9FBE4D" w:rsidR="00AA344F" w:rsidRDefault="00AA344F" w:rsidP="00AA344F">
      <w:pPr>
        <w:pStyle w:val="Cmsor3"/>
      </w:pPr>
      <w:bookmarkStart w:id="53" w:name="_Az_elérési_tartomány"/>
      <w:bookmarkStart w:id="54" w:name="_Ref103162995"/>
      <w:bookmarkStart w:id="55" w:name="_Ref103164328"/>
      <w:bookmarkStart w:id="56" w:name="_Toc103801216"/>
      <w:bookmarkEnd w:id="53"/>
      <w:r>
        <w:t>Az elérési tartomány</w:t>
      </w:r>
      <w:bookmarkEnd w:id="54"/>
      <w:bookmarkEnd w:id="55"/>
      <w:bookmarkEnd w:id="56"/>
    </w:p>
    <w:p w14:paraId="516A90E2" w14:textId="1C16E829" w:rsidR="00817AD6" w:rsidRPr="00252E1C" w:rsidRDefault="004941C3" w:rsidP="004941C3">
      <w:commentRangeStart w:id="57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8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7"/>
      <w:r w:rsidR="00252E1C">
        <w:rPr>
          <w:rStyle w:val="Jegyzethivatkozs"/>
        </w:rPr>
        <w:commentReference w:id="57"/>
      </w:r>
      <w:commentRangeEnd w:id="58"/>
      <w:r w:rsidR="00252E1C">
        <w:rPr>
          <w:rStyle w:val="Jegyzethivatkozs"/>
        </w:rPr>
        <w:commentReference w:id="58"/>
      </w:r>
    </w:p>
    <w:p w14:paraId="4E545F79" w14:textId="524B9A9E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EA257F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9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9"/>
      <w:r w:rsidR="00B610BB">
        <w:rPr>
          <w:rStyle w:val="Jegyzethivatkozs"/>
        </w:rPr>
        <w:commentReference w:id="59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0" w:name="_Toc103801217"/>
      <w:r>
        <w:t>Láb pályája</w:t>
      </w:r>
      <w:bookmarkEnd w:id="60"/>
    </w:p>
    <w:p w14:paraId="153D00E3" w14:textId="48DA9C8E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EA257F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EA257F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1" w:name="_Ref103208144"/>
      <w:bookmarkStart w:id="62" w:name="_Toc103801218"/>
      <w:r>
        <w:t>Elérési tartomány középpontja</w:t>
      </w:r>
      <w:bookmarkEnd w:id="61"/>
      <w:bookmarkEnd w:id="62"/>
    </w:p>
    <w:p w14:paraId="0DFD14D5" w14:textId="07307E22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r w:rsidR="00BE2CBB">
        <w:t>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>z xy képen látható 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EA257F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r w:rsidR="003A430B">
        <w:t>C</w:t>
      </w:r>
      <w:r w:rsidR="003A430B" w:rsidRPr="003A430B">
        <w:rPr>
          <w:vertAlign w:val="subscript"/>
        </w:rPr>
        <w:t>i</w:t>
      </w:r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3"/>
      <w:r>
        <w:rPr>
          <w:color w:val="FF0000"/>
        </w:rPr>
        <w:t>képletet beszúrni erről</w:t>
      </w:r>
      <w:commentRangeEnd w:id="63"/>
      <w:r w:rsidR="00D01138">
        <w:rPr>
          <w:rStyle w:val="Jegyzethivatkozs"/>
        </w:rPr>
        <w:commentReference w:id="63"/>
      </w:r>
    </w:p>
    <w:p w14:paraId="02BE47DD" w14:textId="7B33A54B" w:rsidR="00D15A1F" w:rsidRPr="00D15A1F" w:rsidRDefault="00DB1924" w:rsidP="00125D5D">
      <w:commentRangeStart w:id="64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C</w:t>
      </w:r>
      <w:r w:rsidR="007A4576" w:rsidRPr="007A4576">
        <w:rPr>
          <w:vertAlign w:val="subscript"/>
        </w:rPr>
        <w:t>i</w:t>
      </w:r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4"/>
      <w:r w:rsidR="00D01138">
        <w:rPr>
          <w:rStyle w:val="Jegyzethivatkozs"/>
        </w:rPr>
        <w:commentReference w:id="64"/>
      </w:r>
    </w:p>
    <w:p w14:paraId="3C46988D" w14:textId="58D7AC7F" w:rsidR="00AA344F" w:rsidRDefault="00AA344F" w:rsidP="00AA344F">
      <w:pPr>
        <w:pStyle w:val="Cmsor3"/>
      </w:pPr>
      <w:bookmarkStart w:id="65" w:name="_Ref103164340"/>
      <w:bookmarkStart w:id="66" w:name="_Toc103801219"/>
      <w:commentRangeStart w:id="67"/>
      <w:r>
        <w:lastRenderedPageBreak/>
        <w:t>Az elérési tartomány továbbfejlesztése</w:t>
      </w:r>
      <w:bookmarkEnd w:id="65"/>
      <w:commentRangeEnd w:id="67"/>
      <w:r w:rsidR="00125D5D">
        <w:rPr>
          <w:rStyle w:val="Jegyzethivatkozs"/>
          <w:rFonts w:cs="Times New Roman"/>
          <w:b w:val="0"/>
          <w:bCs w:val="0"/>
        </w:rPr>
        <w:commentReference w:id="67"/>
      </w:r>
      <w:bookmarkEnd w:id="66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8" w:name="_Ref103208882"/>
      <w:bookmarkStart w:id="69" w:name="_Ref103257635"/>
      <w:bookmarkStart w:id="70" w:name="_Ref103453417"/>
      <w:bookmarkStart w:id="71" w:name="_Toc103801220"/>
      <w:r>
        <w:t>Maximális</w:t>
      </w:r>
      <w:r w:rsidR="0036329D">
        <w:t xml:space="preserve"> lépéstávolság</w:t>
      </w:r>
      <w:bookmarkEnd w:id="68"/>
      <w:bookmarkEnd w:id="69"/>
      <w:bookmarkEnd w:id="70"/>
      <w:bookmarkEnd w:id="71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2" w:name="_Ref103210450"/>
      <w:bookmarkStart w:id="73" w:name="_Toc103801221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2"/>
      <w:bookmarkEnd w:id="73"/>
    </w:p>
    <w:p w14:paraId="607D5313" w14:textId="66D53C4B" w:rsidR="00F40C75" w:rsidRDefault="009152C4" w:rsidP="008C7CE3">
      <w:r>
        <w:t xml:space="preserve">A fent említett lábankénti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r w:rsidR="00204CEC">
        <w:t>float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epsilon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4" w:name="_Toc103801222"/>
      <w:commentRangeStart w:id="75"/>
      <w:r>
        <w:t>Lépéstávolság</w:t>
      </w:r>
      <w:commentRangeEnd w:id="75"/>
      <w:r w:rsidR="00405EF6">
        <w:rPr>
          <w:rStyle w:val="Jegyzethivatkozs"/>
          <w:rFonts w:cs="Times New Roman"/>
          <w:b w:val="0"/>
          <w:bCs w:val="0"/>
        </w:rPr>
        <w:commentReference w:id="75"/>
      </w:r>
      <w:bookmarkEnd w:id="74"/>
    </w:p>
    <w:p w14:paraId="70C57532" w14:textId="06BC1C43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EA257F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6"/>
      <w:r w:rsidR="001377FA">
        <w:t>két pont</w:t>
      </w:r>
      <w:commentRangeEnd w:id="76"/>
      <w:r w:rsidR="001377FA">
        <w:rPr>
          <w:rStyle w:val="Jegyzethivatkozs"/>
        </w:rPr>
        <w:commentReference w:id="76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epsilon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7" w:name="_Toc103801223"/>
      <w:r>
        <w:t>Lépéstávolság kiszámolása a teljes távolság függvényében</w:t>
      </w:r>
      <w:bookmarkEnd w:id="77"/>
    </w:p>
    <w:p w14:paraId="0A7DEF19" w14:textId="63252E37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EA257F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30D9BDCA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EA257F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>, így megkapva azt a lépéstávolságot, mellyel egységes lépésekkel lépi le a robot a kiadott távolságot. A fentihez hasonló módon kiszámolja a lépésenkénti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>a lépésszámot a maximális lépésenkénti elfordulással és a fentihez hasonló módon kiszámolja a lépésenkénti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8" w:name="_Toc103801224"/>
      <w:r>
        <w:t>Lépéssorrend kiválasztása mozgásirány függvényében</w:t>
      </w:r>
      <w:bookmarkEnd w:id="78"/>
    </w:p>
    <w:p w14:paraId="16CB3089" w14:textId="2BEC9A9B" w:rsidR="004D5A3D" w:rsidRPr="004D5A3D" w:rsidRDefault="004D5A3D" w:rsidP="004D5A3D">
      <w:pPr>
        <w:pStyle w:val="Cmsor3"/>
      </w:pPr>
      <w:bookmarkStart w:id="79" w:name="_Toc103801225"/>
      <w:r>
        <w:t>Kritikus szög</w:t>
      </w:r>
      <w:bookmarkEnd w:id="79"/>
    </w:p>
    <w:p w14:paraId="313B731E" w14:textId="6DB3C60D" w:rsidR="00AE4DAD" w:rsidRPr="00AE4DAD" w:rsidRDefault="00E6174E" w:rsidP="00D84C7E">
      <w:pPr>
        <w:pStyle w:val="Cmsor2"/>
      </w:pPr>
      <w:bookmarkStart w:id="80" w:name="_Toc103801226"/>
      <w:r>
        <w:t>Láb új pozíciójának kiválasztása</w:t>
      </w:r>
      <w:bookmarkEnd w:id="80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1" w:name="_Toc103801227"/>
      <w:r>
        <w:t>A mozgási algoritmus hibái</w:t>
      </w:r>
      <w:bookmarkEnd w:id="81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82" w:name="_Ref103721153"/>
      <w:bookmarkStart w:id="83" w:name="_Toc103801228"/>
      <w:r>
        <w:lastRenderedPageBreak/>
        <w:t>Szimuláció</w:t>
      </w:r>
      <w:bookmarkEnd w:id="82"/>
      <w:bookmarkEnd w:id="83"/>
    </w:p>
    <w:p w14:paraId="711711E7" w14:textId="77256B3D" w:rsidR="00FB0389" w:rsidRDefault="00FB0389" w:rsidP="00FB0389">
      <w:pPr>
        <w:pStyle w:val="Cmsor2"/>
      </w:pPr>
      <w:bookmarkStart w:id="84" w:name="_Ref103721234"/>
      <w:bookmarkStart w:id="85" w:name="_Toc103801229"/>
      <w:r>
        <w:t>Modell betöltése a szimulációba</w:t>
      </w:r>
      <w:bookmarkEnd w:id="84"/>
      <w:bookmarkEnd w:id="85"/>
    </w:p>
    <w:p w14:paraId="71900981" w14:textId="335AF299" w:rsidR="00FB0389" w:rsidRPr="00FB0389" w:rsidRDefault="00FB0389" w:rsidP="00FB0389">
      <w:pPr>
        <w:pStyle w:val="Cmsor2"/>
      </w:pPr>
      <w:bookmarkStart w:id="86" w:name="_Toc103801230"/>
      <w:r>
        <w:t>Algoritmus tervezése szimulációban</w:t>
      </w:r>
      <w:bookmarkEnd w:id="86"/>
    </w:p>
    <w:p w14:paraId="14BC4475" w14:textId="340BBC8C" w:rsidR="006F655F" w:rsidRPr="006F655F" w:rsidRDefault="006F655F" w:rsidP="006F655F">
      <w:pPr>
        <w:pStyle w:val="Cmsor1"/>
      </w:pPr>
      <w:bookmarkStart w:id="87" w:name="_Toc103801231"/>
      <w:r>
        <w:lastRenderedPageBreak/>
        <w:t>Áttérés fizikai robotra</w:t>
      </w:r>
      <w:bookmarkEnd w:id="87"/>
    </w:p>
    <w:p w14:paraId="5E2DE117" w14:textId="4DEDCC82" w:rsidR="00225F65" w:rsidRDefault="00224E29" w:rsidP="00224E29">
      <w:pPr>
        <w:pStyle w:val="Cmsor1"/>
      </w:pPr>
      <w:bookmarkStart w:id="88" w:name="_Toc103801232"/>
      <w:r>
        <w:lastRenderedPageBreak/>
        <w:t>Fejlesztési lehetőségek</w:t>
      </w:r>
      <w:bookmarkEnd w:id="88"/>
    </w:p>
    <w:p w14:paraId="62D2B999" w14:textId="3D2C754D" w:rsidR="00224E29" w:rsidRPr="00224E29" w:rsidRDefault="00224E29" w:rsidP="00224E29">
      <w:pPr>
        <w:pStyle w:val="Cmsor2"/>
      </w:pPr>
      <w:bookmarkStart w:id="89" w:name="_Toc103801233"/>
      <w:r>
        <w:t>Kanyarodás megvalósítása</w:t>
      </w:r>
      <w:bookmarkEnd w:id="89"/>
    </w:p>
    <w:bookmarkStart w:id="90" w:name="_Toc103801234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90"/>
        </w:p>
        <w:sdt>
          <w:sdtPr>
            <w:id w:val="111145805"/>
            <w:bibliography/>
          </w:sdtPr>
          <w:sdtEndPr/>
          <w:sdtContent>
            <w:p w14:paraId="1C1F1256" w14:textId="77777777" w:rsidR="00EA257F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EA257F" w14:paraId="6C618F49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B19D9D" w14:textId="34EDA6A7" w:rsidR="00EA257F" w:rsidRDefault="00EA257F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F865AD" w14:textId="77777777" w:rsidR="00EA257F" w:rsidRDefault="00EA257F">
                    <w:pPr>
                      <w:pStyle w:val="Irodalomjegyzk"/>
                    </w:pPr>
                    <w:r>
                      <w:t>K. Nahtkasztlija, „Az idegen szavak toldalékolása,” június 2009. [Online]. Available: http://www.pcguru.hu/blog/kredenc/az-idegen-szavak-toldalekolasa/5062.</w:t>
                    </w:r>
                  </w:p>
                </w:tc>
              </w:tr>
              <w:tr w:rsidR="00EA257F" w14:paraId="6B1C75A2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C2E405" w14:textId="77777777" w:rsidR="00EA257F" w:rsidRDefault="00EA257F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28170" w14:textId="77777777" w:rsidR="00EA257F" w:rsidRDefault="00EA257F">
                    <w:pPr>
                      <w:pStyle w:val="Irodalomjegyzk"/>
                    </w:pPr>
                    <w:r>
                      <w:t>P. Koopman, „How to Write an Abstract,” október 1997. [Online]. Available: https://users.ece.cmu.edu/~koopman/essays/abstract.html. [Hozzáférés dátuma: 20 október 2015].</w:t>
                    </w:r>
                  </w:p>
                </w:tc>
              </w:tr>
              <w:tr w:rsidR="00EA257F" w14:paraId="6E4E9636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D9C0C9" w14:textId="77777777" w:rsidR="00EA257F" w:rsidRDefault="00EA257F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C5BF73" w14:textId="77777777" w:rsidR="00EA257F" w:rsidRDefault="00EA257F">
                    <w:pPr>
                      <w:pStyle w:val="Irodalomjegyzk"/>
                    </w:pPr>
                    <w:r>
                      <w:t>W3C, „HTML, The Web’s Core Language,” [Online]. Available: http://www.w3.org/html/. [Hozzáférés dátuma: 20 október 2015].</w:t>
                    </w:r>
                  </w:p>
                </w:tc>
              </w:tr>
            </w:tbl>
            <w:p w14:paraId="57E583FC" w14:textId="77777777" w:rsidR="00EA257F" w:rsidRDefault="00EA257F">
              <w:pPr>
                <w:divId w:val="47611888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09CB830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dolgozatod címe</w:t>
      </w:r>
    </w:p>
  </w:comment>
  <w:comment w:id="1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2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r>
        <w:t>BSc: szakdolgozatot</w:t>
      </w:r>
    </w:p>
    <w:p w14:paraId="1CA1C31B" w14:textId="77777777" w:rsidR="009B2EED" w:rsidRDefault="009B2EED">
      <w:pPr>
        <w:pStyle w:val="Jegyzetszveg"/>
      </w:pPr>
      <w:r>
        <w:t>MSc: diplomatervet</w:t>
      </w:r>
    </w:p>
  </w:comment>
  <w:comment w:id="3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5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6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7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8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9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3" w:author="Sándor Komáromi" w:date="2022-05-17T21:51:00Z" w:initials="SK">
    <w:p w14:paraId="54670EB3" w14:textId="77777777" w:rsidR="002B66D7" w:rsidRDefault="002B66D7">
      <w:pPr>
        <w:pStyle w:val="Jegyzetszveg"/>
      </w:pPr>
      <w:r>
        <w:rPr>
          <w:rStyle w:val="Jegyzethivatkozs"/>
        </w:rPr>
        <w:annotationRef/>
      </w:r>
      <w:r>
        <w:t>Átfogalmazni, csak még nemtudom hogyan</w:t>
      </w:r>
    </w:p>
    <w:p w14:paraId="403EC479" w14:textId="5688AD23" w:rsidR="002B66D7" w:rsidRDefault="002B66D7" w:rsidP="002B66D7">
      <w:pPr>
        <w:pStyle w:val="Jegyzetszveg"/>
        <w:ind w:firstLine="0"/>
      </w:pPr>
    </w:p>
  </w:comment>
  <w:comment w:id="17" w:author="Sándor Komáromi" w:date="2022-05-17T22:06:00Z" w:initials="SK">
    <w:p w14:paraId="51F5EC9D" w14:textId="77777777" w:rsidR="00C015EA" w:rsidRDefault="00C015EA">
      <w:pPr>
        <w:pStyle w:val="Jegyzetszveg"/>
      </w:pPr>
      <w:r>
        <w:rPr>
          <w:rStyle w:val="Jegyzethivatkozs"/>
        </w:rPr>
        <w:annotationRef/>
      </w:r>
      <w:r>
        <w:t xml:space="preserve">Mátyás </w:t>
      </w:r>
      <w:r w:rsidR="00FA023A">
        <w:t>szakdogáját le kell hivatkozni?</w:t>
      </w:r>
    </w:p>
    <w:p w14:paraId="3C25AF29" w14:textId="6D079DFB" w:rsidR="00FA023A" w:rsidRDefault="00FA023A">
      <w:pPr>
        <w:pStyle w:val="Jegyzetszveg"/>
      </w:pPr>
      <w:r>
        <w:t>Ha igen hogyan?</w:t>
      </w:r>
    </w:p>
  </w:comment>
  <w:comment w:id="19" w:author="Sándor Komáromi" w:date="2022-05-17T22:09:00Z" w:initials="SK">
    <w:p w14:paraId="5844A530" w14:textId="243054A0" w:rsidR="00FA023A" w:rsidRDefault="00FA023A">
      <w:pPr>
        <w:pStyle w:val="Jegyzetszveg"/>
      </w:pPr>
      <w:r>
        <w:rPr>
          <w:rStyle w:val="Jegyzethivatkozs"/>
        </w:rPr>
        <w:annotationRef/>
      </w:r>
      <w:r w:rsidR="00AB5C2A">
        <w:t>Lóránt munkáját le kell</w:t>
      </w:r>
      <w:r w:rsidR="00A83F4B">
        <w:t xml:space="preserve"> hivatkozni?</w:t>
      </w:r>
    </w:p>
  </w:comment>
  <w:comment w:id="23" w:author="Sándor Komáromi" w:date="2022-05-16T13:41:00Z" w:initials="SK">
    <w:p w14:paraId="595FC138" w14:textId="1D1A509D" w:rsidR="00336F8E" w:rsidRDefault="00336F8E">
      <w:pPr>
        <w:pStyle w:val="Jegyzetszveg"/>
      </w:pPr>
      <w:r>
        <w:rPr>
          <w:rStyle w:val="Jegyzethivatkozs"/>
        </w:rPr>
        <w:annotationRef/>
      </w:r>
      <w:r>
        <w:t>Átnézni, esetleg átfogalmazni</w:t>
      </w:r>
    </w:p>
  </w:comment>
  <w:comment w:id="27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28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9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r>
        <w:t xml:space="preserve">Szűkíteni ha </w:t>
      </w:r>
      <w:r w:rsidR="007C373F">
        <w:t>külön bekezdést kap</w:t>
      </w:r>
    </w:p>
  </w:comment>
  <w:comment w:id="30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32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36" w:author="Sándor Komáromi" w:date="2022-05-18T13:54:00Z" w:initials="SK">
    <w:p w14:paraId="562C1CF4" w14:textId="47B56395" w:rsidR="003D2B46" w:rsidRDefault="003D2B46">
      <w:pPr>
        <w:pStyle w:val="Jegyzetszveg"/>
      </w:pPr>
      <w:r>
        <w:rPr>
          <w:rStyle w:val="Jegyzethivatkozs"/>
        </w:rPr>
        <w:annotationRef/>
      </w:r>
      <w:r>
        <w:t>Ábrát beszúrni</w:t>
      </w:r>
    </w:p>
  </w:comment>
  <w:comment w:id="37" w:author="Sándor Komáromi" w:date="2022-05-18T13:14:00Z" w:initials="SK">
    <w:p w14:paraId="5E880682" w14:textId="134B4C15" w:rsidR="00DA4355" w:rsidRDefault="00DA4355">
      <w:pPr>
        <w:pStyle w:val="Jegyzetszveg"/>
      </w:pPr>
      <w:r>
        <w:rPr>
          <w:rStyle w:val="Jegyzethivatkozs"/>
        </w:rPr>
        <w:annotationRef/>
      </w:r>
      <w:r>
        <w:t xml:space="preserve">Ábra a </w:t>
      </w:r>
      <w:r w:rsidR="00995204">
        <w:t>betétről</w:t>
      </w:r>
    </w:p>
  </w:comment>
  <w:comment w:id="38" w:author="Sándor Komáromi" w:date="2022-05-18T13:54:00Z" w:initials="SK">
    <w:p w14:paraId="3ED92CE7" w14:textId="23B79DC4" w:rsidR="003D2B46" w:rsidRDefault="003D2B46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46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>Kiírni teljesen ha ez az első</w:t>
      </w:r>
    </w:p>
  </w:comment>
  <w:comment w:id="47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>Az a pont ahol a rosról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8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9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2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>hivatkozzon a pontra, és változzon ha kell neki</w:t>
      </w:r>
    </w:p>
  </w:comment>
  <w:comment w:id="51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>Itt még az összes lábról kell beszélni, a kövi fejeztben leszűkítem egy lábra a szimetria miatt</w:t>
      </w:r>
    </w:p>
  </w:comment>
  <w:comment w:id="57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8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9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r>
        <w:t>Hivatkozniiiiiiiiii vagy az önlabomra, vagy a szervo adatlapra, vagy egy korábbi pontra</w:t>
      </w:r>
    </w:p>
  </w:comment>
  <w:comment w:id="63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r>
        <w:t>Ci pontot meghatározó egyenlet leírása</w:t>
      </w:r>
    </w:p>
  </w:comment>
  <w:comment w:id="64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r>
        <w:t>Lehet hogy a fejlesztési lehetőségekben kéne erről írnom</w:t>
      </w:r>
    </w:p>
  </w:comment>
  <w:comment w:id="67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r>
        <w:t>Lehet hogy a végére kéne tennem</w:t>
      </w:r>
    </w:p>
  </w:comment>
  <w:comment w:id="75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>Ideírni a képen megjelölt két pontot, illetve átírni a szöveget úgy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CB830A" w15:done="0"/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03EC479" w15:done="0"/>
  <w15:commentEx w15:paraId="3C25AF29" w15:done="0"/>
  <w15:commentEx w15:paraId="5844A530" w15:done="0"/>
  <w15:commentEx w15:paraId="595FC138" w15:done="0"/>
  <w15:commentEx w15:paraId="423CC767" w15:done="0"/>
  <w15:commentEx w15:paraId="6E0E56E6" w15:paraIdParent="423CC767" w15:done="0"/>
  <w15:commentEx w15:paraId="2F15CD67" w15:done="0"/>
  <w15:commentEx w15:paraId="13592473" w15:done="0"/>
  <w15:commentEx w15:paraId="06CF365E" w15:done="0"/>
  <w15:commentEx w15:paraId="562C1CF4" w15:done="0"/>
  <w15:commentEx w15:paraId="5E880682" w15:done="0"/>
  <w15:commentEx w15:paraId="3ED92CE7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5" w16cex:dateUtc="2015-10-19T08:54:00Z"/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2E974C" w16cex:dateUtc="2022-05-17T19:51:00Z"/>
  <w16cex:commentExtensible w16cex:durableId="262E9AFE" w16cex:dateUtc="2022-05-17T20:06:00Z"/>
  <w16cex:commentExtensible w16cex:durableId="262E9B89" w16cex:dateUtc="2022-05-17T20:09:00Z"/>
  <w16cex:commentExtensible w16cex:durableId="262CD318" w16cex:dateUtc="2022-05-16T11:41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2F7930" w16cex:dateUtc="2022-05-18T11:54:00Z"/>
  <w16cex:commentExtensible w16cex:durableId="262F6F9A" w16cex:dateUtc="2022-05-18T11:14:00Z"/>
  <w16cex:commentExtensible w16cex:durableId="262F7914" w16cex:dateUtc="2022-05-18T11:5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CB830A" w16cid:durableId="212291F5"/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03EC479" w16cid:durableId="262E974C"/>
  <w16cid:commentId w16cid:paraId="3C25AF29" w16cid:durableId="262E9AFE"/>
  <w16cid:commentId w16cid:paraId="5844A530" w16cid:durableId="262E9B89"/>
  <w16cid:commentId w16cid:paraId="595FC138" w16cid:durableId="262CD318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2C1CF4" w16cid:durableId="262F7930"/>
  <w16cid:commentId w16cid:paraId="5E880682" w16cid:durableId="262F6F9A"/>
  <w16cid:commentId w16cid:paraId="3ED92CE7" w16cid:durableId="262F7914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0DFF2" w14:textId="77777777" w:rsidR="00C971CD" w:rsidRDefault="00C971CD">
      <w:r>
        <w:separator/>
      </w:r>
    </w:p>
  </w:endnote>
  <w:endnote w:type="continuationSeparator" w:id="0">
    <w:p w14:paraId="14E1621D" w14:textId="77777777" w:rsidR="00C971CD" w:rsidRDefault="00C9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16D29" w14:textId="77777777" w:rsidR="00C971CD" w:rsidRDefault="00C971CD">
      <w:r>
        <w:separator/>
      </w:r>
    </w:p>
  </w:footnote>
  <w:footnote w:type="continuationSeparator" w:id="0">
    <w:p w14:paraId="675BCD79" w14:textId="77777777" w:rsidR="00C971CD" w:rsidRDefault="00C971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25E8B"/>
    <w:rsid w:val="00025F5A"/>
    <w:rsid w:val="00032298"/>
    <w:rsid w:val="0003623B"/>
    <w:rsid w:val="0003758D"/>
    <w:rsid w:val="0004304E"/>
    <w:rsid w:val="00046992"/>
    <w:rsid w:val="00076797"/>
    <w:rsid w:val="00082D2E"/>
    <w:rsid w:val="00090B58"/>
    <w:rsid w:val="00096618"/>
    <w:rsid w:val="000A3802"/>
    <w:rsid w:val="000A3B32"/>
    <w:rsid w:val="000A7483"/>
    <w:rsid w:val="000B08E1"/>
    <w:rsid w:val="000B2781"/>
    <w:rsid w:val="000B53E0"/>
    <w:rsid w:val="000C08AA"/>
    <w:rsid w:val="000C7D98"/>
    <w:rsid w:val="000F3BA5"/>
    <w:rsid w:val="000F3EA7"/>
    <w:rsid w:val="000F4BAD"/>
    <w:rsid w:val="000F6905"/>
    <w:rsid w:val="000F6F01"/>
    <w:rsid w:val="0010640A"/>
    <w:rsid w:val="00115D77"/>
    <w:rsid w:val="00125D5D"/>
    <w:rsid w:val="001341F4"/>
    <w:rsid w:val="00134B9C"/>
    <w:rsid w:val="001377FA"/>
    <w:rsid w:val="00144EBD"/>
    <w:rsid w:val="001522F2"/>
    <w:rsid w:val="00153800"/>
    <w:rsid w:val="001575AD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A39F7"/>
    <w:rsid w:val="001A57BC"/>
    <w:rsid w:val="001C1124"/>
    <w:rsid w:val="001C1E78"/>
    <w:rsid w:val="001F0442"/>
    <w:rsid w:val="001F4150"/>
    <w:rsid w:val="001F48B9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52E1C"/>
    <w:rsid w:val="00254001"/>
    <w:rsid w:val="00257980"/>
    <w:rsid w:val="00267677"/>
    <w:rsid w:val="002841F9"/>
    <w:rsid w:val="002916D5"/>
    <w:rsid w:val="0029309C"/>
    <w:rsid w:val="002B66D7"/>
    <w:rsid w:val="002B7893"/>
    <w:rsid w:val="002C6F36"/>
    <w:rsid w:val="002D0621"/>
    <w:rsid w:val="002D095C"/>
    <w:rsid w:val="002D2C06"/>
    <w:rsid w:val="002D3031"/>
    <w:rsid w:val="002D6BCD"/>
    <w:rsid w:val="002D7DA9"/>
    <w:rsid w:val="002E1D2A"/>
    <w:rsid w:val="002E267B"/>
    <w:rsid w:val="002F0CAC"/>
    <w:rsid w:val="003027DD"/>
    <w:rsid w:val="00302BB3"/>
    <w:rsid w:val="00305E08"/>
    <w:rsid w:val="00310B90"/>
    <w:rsid w:val="00313013"/>
    <w:rsid w:val="00323F27"/>
    <w:rsid w:val="003248DF"/>
    <w:rsid w:val="003262E0"/>
    <w:rsid w:val="00330CF9"/>
    <w:rsid w:val="00336F8E"/>
    <w:rsid w:val="00350AEC"/>
    <w:rsid w:val="00357CEE"/>
    <w:rsid w:val="0036329D"/>
    <w:rsid w:val="0037381F"/>
    <w:rsid w:val="00380372"/>
    <w:rsid w:val="00381BF3"/>
    <w:rsid w:val="00383377"/>
    <w:rsid w:val="003A430B"/>
    <w:rsid w:val="003A4CDB"/>
    <w:rsid w:val="003B77D0"/>
    <w:rsid w:val="003C0226"/>
    <w:rsid w:val="003C0C5C"/>
    <w:rsid w:val="003D0BF6"/>
    <w:rsid w:val="003D2B46"/>
    <w:rsid w:val="003D35ED"/>
    <w:rsid w:val="003E2ECB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63BC0"/>
    <w:rsid w:val="00476815"/>
    <w:rsid w:val="0048395A"/>
    <w:rsid w:val="00484D08"/>
    <w:rsid w:val="00484E45"/>
    <w:rsid w:val="004851C7"/>
    <w:rsid w:val="00485F1C"/>
    <w:rsid w:val="00491D1C"/>
    <w:rsid w:val="00492A1A"/>
    <w:rsid w:val="004941C3"/>
    <w:rsid w:val="004967B6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4D3"/>
    <w:rsid w:val="0053186E"/>
    <w:rsid w:val="005334AD"/>
    <w:rsid w:val="00551D6D"/>
    <w:rsid w:val="005524FC"/>
    <w:rsid w:val="00553886"/>
    <w:rsid w:val="005543F7"/>
    <w:rsid w:val="0055762C"/>
    <w:rsid w:val="005621E9"/>
    <w:rsid w:val="00565173"/>
    <w:rsid w:val="00566040"/>
    <w:rsid w:val="00570D18"/>
    <w:rsid w:val="00572A2B"/>
    <w:rsid w:val="00576495"/>
    <w:rsid w:val="005777C9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F5381"/>
    <w:rsid w:val="00601C8F"/>
    <w:rsid w:val="006034C7"/>
    <w:rsid w:val="0061606D"/>
    <w:rsid w:val="0062185B"/>
    <w:rsid w:val="0062582F"/>
    <w:rsid w:val="006270AE"/>
    <w:rsid w:val="00630A92"/>
    <w:rsid w:val="00631385"/>
    <w:rsid w:val="0063585C"/>
    <w:rsid w:val="00641018"/>
    <w:rsid w:val="006427AB"/>
    <w:rsid w:val="0064446C"/>
    <w:rsid w:val="006459E6"/>
    <w:rsid w:val="00647B53"/>
    <w:rsid w:val="00650C7C"/>
    <w:rsid w:val="00651157"/>
    <w:rsid w:val="00653165"/>
    <w:rsid w:val="00657C40"/>
    <w:rsid w:val="0066506E"/>
    <w:rsid w:val="006715FF"/>
    <w:rsid w:val="00672D7E"/>
    <w:rsid w:val="00673A59"/>
    <w:rsid w:val="00675281"/>
    <w:rsid w:val="00681E99"/>
    <w:rsid w:val="00692605"/>
    <w:rsid w:val="006A1B7F"/>
    <w:rsid w:val="006A5031"/>
    <w:rsid w:val="006B063D"/>
    <w:rsid w:val="006B4569"/>
    <w:rsid w:val="006B5FB9"/>
    <w:rsid w:val="006C25EB"/>
    <w:rsid w:val="006C5AC1"/>
    <w:rsid w:val="006D338C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30B3C"/>
    <w:rsid w:val="00737560"/>
    <w:rsid w:val="007502E4"/>
    <w:rsid w:val="00756D62"/>
    <w:rsid w:val="00772046"/>
    <w:rsid w:val="007805B1"/>
    <w:rsid w:val="00787D50"/>
    <w:rsid w:val="007A1951"/>
    <w:rsid w:val="007A34D7"/>
    <w:rsid w:val="007A4576"/>
    <w:rsid w:val="007B5CF7"/>
    <w:rsid w:val="007C373F"/>
    <w:rsid w:val="007C3C01"/>
    <w:rsid w:val="007D0736"/>
    <w:rsid w:val="007E0D9A"/>
    <w:rsid w:val="007E5354"/>
    <w:rsid w:val="007E774C"/>
    <w:rsid w:val="007F5C2E"/>
    <w:rsid w:val="0080639D"/>
    <w:rsid w:val="00816BCB"/>
    <w:rsid w:val="00817AD6"/>
    <w:rsid w:val="0083743D"/>
    <w:rsid w:val="008400BB"/>
    <w:rsid w:val="00843159"/>
    <w:rsid w:val="00850089"/>
    <w:rsid w:val="00851667"/>
    <w:rsid w:val="00854BDC"/>
    <w:rsid w:val="008739AA"/>
    <w:rsid w:val="0087509E"/>
    <w:rsid w:val="00877820"/>
    <w:rsid w:val="0088367A"/>
    <w:rsid w:val="0088649E"/>
    <w:rsid w:val="00891A2D"/>
    <w:rsid w:val="008A3762"/>
    <w:rsid w:val="008A51E5"/>
    <w:rsid w:val="008C5682"/>
    <w:rsid w:val="008C7CE3"/>
    <w:rsid w:val="008D2E24"/>
    <w:rsid w:val="008E0C7B"/>
    <w:rsid w:val="008E7228"/>
    <w:rsid w:val="008F0BD3"/>
    <w:rsid w:val="009005F9"/>
    <w:rsid w:val="0090541F"/>
    <w:rsid w:val="009152C4"/>
    <w:rsid w:val="00916515"/>
    <w:rsid w:val="00940CB1"/>
    <w:rsid w:val="00940E1D"/>
    <w:rsid w:val="00945B77"/>
    <w:rsid w:val="00951407"/>
    <w:rsid w:val="0095263C"/>
    <w:rsid w:val="009546A6"/>
    <w:rsid w:val="009569F9"/>
    <w:rsid w:val="00962BAB"/>
    <w:rsid w:val="00975061"/>
    <w:rsid w:val="00980069"/>
    <w:rsid w:val="0098532E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F6023"/>
    <w:rsid w:val="00A16134"/>
    <w:rsid w:val="00A33609"/>
    <w:rsid w:val="00A34DC4"/>
    <w:rsid w:val="00A366EB"/>
    <w:rsid w:val="00A44DE0"/>
    <w:rsid w:val="00A469C6"/>
    <w:rsid w:val="00A4759A"/>
    <w:rsid w:val="00A50F43"/>
    <w:rsid w:val="00A616AC"/>
    <w:rsid w:val="00A65AD4"/>
    <w:rsid w:val="00A72BAB"/>
    <w:rsid w:val="00A73111"/>
    <w:rsid w:val="00A7331E"/>
    <w:rsid w:val="00A749E2"/>
    <w:rsid w:val="00A83F4B"/>
    <w:rsid w:val="00A9757F"/>
    <w:rsid w:val="00AA344F"/>
    <w:rsid w:val="00AA6D9C"/>
    <w:rsid w:val="00AB511F"/>
    <w:rsid w:val="00AB5C2A"/>
    <w:rsid w:val="00AC123B"/>
    <w:rsid w:val="00AD0139"/>
    <w:rsid w:val="00AD1813"/>
    <w:rsid w:val="00AD2F82"/>
    <w:rsid w:val="00AE05C4"/>
    <w:rsid w:val="00AE4DAD"/>
    <w:rsid w:val="00AF2CA4"/>
    <w:rsid w:val="00B004ED"/>
    <w:rsid w:val="00B01DE5"/>
    <w:rsid w:val="00B03CD8"/>
    <w:rsid w:val="00B077EA"/>
    <w:rsid w:val="00B13FD0"/>
    <w:rsid w:val="00B17499"/>
    <w:rsid w:val="00B2272C"/>
    <w:rsid w:val="00B4104A"/>
    <w:rsid w:val="00B50CAA"/>
    <w:rsid w:val="00B50F82"/>
    <w:rsid w:val="00B55646"/>
    <w:rsid w:val="00B610BB"/>
    <w:rsid w:val="00B96880"/>
    <w:rsid w:val="00BA0331"/>
    <w:rsid w:val="00BA21D5"/>
    <w:rsid w:val="00BB1409"/>
    <w:rsid w:val="00BB162F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20F27"/>
    <w:rsid w:val="00C23173"/>
    <w:rsid w:val="00C264B3"/>
    <w:rsid w:val="00C2686E"/>
    <w:rsid w:val="00C31260"/>
    <w:rsid w:val="00C32586"/>
    <w:rsid w:val="00C34CEA"/>
    <w:rsid w:val="00C43330"/>
    <w:rsid w:val="00C43856"/>
    <w:rsid w:val="00C45FBF"/>
    <w:rsid w:val="00C46933"/>
    <w:rsid w:val="00C53F92"/>
    <w:rsid w:val="00C5734B"/>
    <w:rsid w:val="00C73DEE"/>
    <w:rsid w:val="00C83822"/>
    <w:rsid w:val="00C867FF"/>
    <w:rsid w:val="00C86D5D"/>
    <w:rsid w:val="00C93C09"/>
    <w:rsid w:val="00C94815"/>
    <w:rsid w:val="00C971CD"/>
    <w:rsid w:val="00CA2287"/>
    <w:rsid w:val="00CA270C"/>
    <w:rsid w:val="00CB25D4"/>
    <w:rsid w:val="00CC2118"/>
    <w:rsid w:val="00CD07C1"/>
    <w:rsid w:val="00CE32D5"/>
    <w:rsid w:val="00CE42DD"/>
    <w:rsid w:val="00D00E94"/>
    <w:rsid w:val="00D01138"/>
    <w:rsid w:val="00D07335"/>
    <w:rsid w:val="00D15A1F"/>
    <w:rsid w:val="00D1632F"/>
    <w:rsid w:val="00D22B3E"/>
    <w:rsid w:val="00D23BFC"/>
    <w:rsid w:val="00D3212C"/>
    <w:rsid w:val="00D35942"/>
    <w:rsid w:val="00D37464"/>
    <w:rsid w:val="00D37EC8"/>
    <w:rsid w:val="00D429F2"/>
    <w:rsid w:val="00D536A4"/>
    <w:rsid w:val="00D53F5A"/>
    <w:rsid w:val="00D802EA"/>
    <w:rsid w:val="00D81927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48C8"/>
    <w:rsid w:val="00DD6A58"/>
    <w:rsid w:val="00DD74A0"/>
    <w:rsid w:val="00DE5913"/>
    <w:rsid w:val="00DF50B6"/>
    <w:rsid w:val="00DF6FEA"/>
    <w:rsid w:val="00E03AC2"/>
    <w:rsid w:val="00E06785"/>
    <w:rsid w:val="00E07EE4"/>
    <w:rsid w:val="00E16169"/>
    <w:rsid w:val="00E162AF"/>
    <w:rsid w:val="00E20536"/>
    <w:rsid w:val="00E267BF"/>
    <w:rsid w:val="00E31280"/>
    <w:rsid w:val="00E34D27"/>
    <w:rsid w:val="00E37484"/>
    <w:rsid w:val="00E42F0D"/>
    <w:rsid w:val="00E50EC1"/>
    <w:rsid w:val="00E518DF"/>
    <w:rsid w:val="00E56934"/>
    <w:rsid w:val="00E60C58"/>
    <w:rsid w:val="00E614EE"/>
    <w:rsid w:val="00E6174E"/>
    <w:rsid w:val="00E775B1"/>
    <w:rsid w:val="00E8385C"/>
    <w:rsid w:val="00E83CF3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400A3"/>
    <w:rsid w:val="00F40C75"/>
    <w:rsid w:val="00F42D81"/>
    <w:rsid w:val="00F42DDA"/>
    <w:rsid w:val="00F461CD"/>
    <w:rsid w:val="00F761E6"/>
    <w:rsid w:val="00F914FC"/>
    <w:rsid w:val="00F93858"/>
    <w:rsid w:val="00F97B1D"/>
    <w:rsid w:val="00FA023A"/>
    <w:rsid w:val="00FA764E"/>
    <w:rsid w:val="00FB0389"/>
    <w:rsid w:val="00FB4035"/>
    <w:rsid w:val="00FC443D"/>
    <w:rsid w:val="00FD36D6"/>
    <w:rsid w:val="00FD6777"/>
    <w:rsid w:val="00FE34AD"/>
    <w:rsid w:val="00FE3656"/>
    <w:rsid w:val="00FE5943"/>
    <w:rsid w:val="00FF1630"/>
    <w:rsid w:val="00FF6EDF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93C53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1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2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3</b:RefOrder>
  </b:Source>
</b:Sources>
</file>

<file path=customXml/itemProps1.xml><?xml version="1.0" encoding="utf-8"?>
<ds:datastoreItem xmlns:ds="http://schemas.openxmlformats.org/officeDocument/2006/customXml" ds:itemID="{2745DFE7-A6F4-4B18-B555-5A8012F4D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10519</TotalTime>
  <Pages>25</Pages>
  <Words>4017</Words>
  <Characters>27723</Characters>
  <Application>Microsoft Office Word</Application>
  <DocSecurity>0</DocSecurity>
  <Lines>231</Lines>
  <Paragraphs>63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31677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74</cp:revision>
  <cp:lastPrinted>2002-07-08T12:51:00Z</cp:lastPrinted>
  <dcterms:created xsi:type="dcterms:W3CDTF">2015-10-19T08:48:00Z</dcterms:created>
  <dcterms:modified xsi:type="dcterms:W3CDTF">2022-05-18T20:27:00Z</dcterms:modified>
</cp:coreProperties>
</file>